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BE0D0" w14:textId="43B1038D" w:rsidR="00ED6340" w:rsidRDefault="00687BE4" w:rsidP="00687BE4">
      <w:pPr>
        <w:pStyle w:val="12"/>
      </w:pPr>
      <w:r w:rsidRPr="00687BE4">
        <w:t>4 Безопасность жизнедеятельности</w:t>
      </w:r>
    </w:p>
    <w:p w14:paraId="265CBFFC" w14:textId="77777777" w:rsidR="003150F9" w:rsidRDefault="00D92B4D" w:rsidP="00D92B4D">
      <w:pPr>
        <w:pStyle w:val="aa"/>
      </w:pPr>
      <w:r w:rsidRPr="00D92B4D">
        <w:t xml:space="preserve">Важность </w:t>
      </w:r>
      <w:r>
        <w:t>данной</w:t>
      </w:r>
      <w:r w:rsidRPr="00D92B4D">
        <w:t xml:space="preserve"> </w:t>
      </w:r>
      <w:r>
        <w:t>науки</w:t>
      </w:r>
      <w:r w:rsidRPr="00D92B4D">
        <w:t xml:space="preserve"> </w:t>
      </w:r>
      <w:r>
        <w:t>происходит</w:t>
      </w:r>
      <w:r w:rsidRPr="00D92B4D">
        <w:t xml:space="preserve"> из сущности двух понятий, которые входят в</w:t>
      </w:r>
      <w:r>
        <w:t xml:space="preserve"> ее</w:t>
      </w:r>
      <w:r w:rsidRPr="00D92B4D">
        <w:t xml:space="preserve"> название: безопасность и жизнедеятельность.</w:t>
      </w:r>
      <w:r w:rsidR="003150F9">
        <w:t xml:space="preserve"> </w:t>
      </w:r>
    </w:p>
    <w:p w14:paraId="78E20DDD" w14:textId="7CA5E0AA" w:rsidR="00687BE4" w:rsidRDefault="003150F9" w:rsidP="00D92B4D">
      <w:pPr>
        <w:pStyle w:val="aa"/>
      </w:pPr>
      <w:r>
        <w:t xml:space="preserve">Безопасность – защищенность жизненно необходимых потребностей, удовлетворение которых обеспечивает защиту как личности, так общества и государства в целом. </w:t>
      </w:r>
      <w:r w:rsidR="001C3EBA">
        <w:t>К ним относятся:</w:t>
      </w:r>
    </w:p>
    <w:p w14:paraId="02A8D5EB" w14:textId="44F9B907" w:rsidR="001C3EBA" w:rsidRDefault="001C3EBA" w:rsidP="006D0A1E">
      <w:pPr>
        <w:pStyle w:val="aa"/>
        <w:numPr>
          <w:ilvl w:val="0"/>
          <w:numId w:val="15"/>
        </w:numPr>
        <w:ind w:left="0" w:firstLine="709"/>
      </w:pPr>
      <w:r>
        <w:t>соблюдение прав и свобод человека;</w:t>
      </w:r>
    </w:p>
    <w:p w14:paraId="3B3C0F52" w14:textId="18213F47" w:rsidR="001C3EBA" w:rsidRDefault="001C3EBA" w:rsidP="006D0A1E">
      <w:pPr>
        <w:pStyle w:val="aa"/>
        <w:numPr>
          <w:ilvl w:val="0"/>
          <w:numId w:val="15"/>
        </w:numPr>
        <w:ind w:left="0" w:firstLine="709"/>
      </w:pPr>
      <w:r>
        <w:t>приоритетность в выполнении мер по защите в целях повышения безопасности;</w:t>
      </w:r>
    </w:p>
    <w:p w14:paraId="4E8554DE" w14:textId="5E42BCE5" w:rsidR="001C3EBA" w:rsidRDefault="001C3EBA" w:rsidP="006D0A1E">
      <w:pPr>
        <w:pStyle w:val="aa"/>
        <w:numPr>
          <w:ilvl w:val="0"/>
          <w:numId w:val="15"/>
        </w:numPr>
        <w:ind w:left="0" w:firstLine="709"/>
      </w:pPr>
      <w:r>
        <w:t>взаимодействие органов государственной власти в общественными объединения с целью предоставления механизмов и средств обеспечения безопасности</w:t>
      </w:r>
      <w:r w:rsidR="00A22BD3">
        <w:t xml:space="preserve"> </w:t>
      </w:r>
      <w:r w:rsidR="00A22BD3" w:rsidRPr="00A22BD3">
        <w:t>[</w:t>
      </w:r>
      <w:r w:rsidR="00A22BD3" w:rsidRPr="004B36EF">
        <w:t>1</w:t>
      </w:r>
      <w:r w:rsidR="00A22BD3" w:rsidRPr="00A22BD3">
        <w:t>]</w:t>
      </w:r>
      <w:r>
        <w:t>.</w:t>
      </w:r>
    </w:p>
    <w:p w14:paraId="5266F33B" w14:textId="7104F079" w:rsidR="006D0A1E" w:rsidRDefault="006F3527" w:rsidP="006D0A1E">
      <w:pPr>
        <w:pStyle w:val="aa"/>
      </w:pPr>
      <w:r>
        <w:t xml:space="preserve">Жизнедеятельность – это существование человека благодаря </w:t>
      </w:r>
      <w:r w:rsidR="00EB6C45">
        <w:t>процессам, происходящим непосредственно в живом организме.</w:t>
      </w:r>
      <w:r w:rsidR="008A6BFB">
        <w:t xml:space="preserve"> Данное определение также включает в себя факторы повседневной деятельности, отдыха и способов существования людей.</w:t>
      </w:r>
    </w:p>
    <w:p w14:paraId="658A5814" w14:textId="0DA648B3" w:rsidR="00882116" w:rsidRDefault="00882116" w:rsidP="003E7F0E">
      <w:pPr>
        <w:pStyle w:val="aa"/>
      </w:pPr>
      <w:r>
        <w:t xml:space="preserve">В совокупности, </w:t>
      </w:r>
      <w:r w:rsidR="003E7F0E">
        <w:t xml:space="preserve">цель науки </w:t>
      </w:r>
      <w:r>
        <w:t>безопасность жизнедеятельности</w:t>
      </w:r>
      <w:r w:rsidR="003E7F0E">
        <w:t xml:space="preserve"> можно определить</w:t>
      </w:r>
      <w:r w:rsidR="00302ACA">
        <w:t xml:space="preserve"> </w:t>
      </w:r>
      <w:r w:rsidR="003E7F0E">
        <w:t xml:space="preserve">как достижение безопасности человека в процессе его существования в организованной социальной системе, удовлетворения им своих потребностей и выполнения предназначенных ему функций, не противоречащих интересам общества </w:t>
      </w:r>
      <w:r w:rsidR="003E7F0E" w:rsidRPr="003E7F0E">
        <w:t>[</w:t>
      </w:r>
      <w:r w:rsidR="003E7F0E" w:rsidRPr="003F1A66">
        <w:t>2</w:t>
      </w:r>
      <w:r w:rsidR="003E7F0E" w:rsidRPr="003E7F0E">
        <w:t>]</w:t>
      </w:r>
      <w:r w:rsidR="003E7F0E">
        <w:t>.</w:t>
      </w:r>
    </w:p>
    <w:p w14:paraId="5C1C1DA0" w14:textId="2404E195" w:rsidR="006F3527" w:rsidRDefault="008472AD" w:rsidP="006D0A1E">
      <w:pPr>
        <w:pStyle w:val="aa"/>
      </w:pPr>
      <w:r>
        <w:t xml:space="preserve">На работе, как и везде, люди сталкиваются с </w:t>
      </w:r>
      <w:r w:rsidR="007B51C3">
        <w:t>факторами</w:t>
      </w:r>
      <w:r w:rsidR="002C7DCD">
        <w:t>, влияющими на жизненные показатели человека и работоспособность.</w:t>
      </w:r>
      <w:r w:rsidR="00CB1BCD">
        <w:t xml:space="preserve"> </w:t>
      </w:r>
      <w:r w:rsidR="008D1104">
        <w:t xml:space="preserve">Программисты, как и любые другие офисные работники, подвержены негативному влиянию данных аспектов. </w:t>
      </w:r>
      <w:r w:rsidR="00CB1BCD">
        <w:t xml:space="preserve">Поэтому для защиты от </w:t>
      </w:r>
      <w:r w:rsidR="009736C6">
        <w:t>негативного</w:t>
      </w:r>
      <w:r w:rsidR="00CB1BCD">
        <w:t xml:space="preserve"> воздействия существуют разные способы.</w:t>
      </w:r>
    </w:p>
    <w:p w14:paraId="3F02B224" w14:textId="5ACE04B6" w:rsidR="000D5511" w:rsidRDefault="000D5511" w:rsidP="00603C24">
      <w:pPr>
        <w:pStyle w:val="aa"/>
      </w:pPr>
      <w:r>
        <w:t xml:space="preserve">В качестве цели данного раздела выступает изучение и анализ рабочего пространства. В качестве объекта для рассмотрения выступает </w:t>
      </w:r>
      <w:r w:rsidR="008B0FE2">
        <w:t>коворкинг «</w:t>
      </w:r>
      <w:r w:rsidR="008B0FE2" w:rsidRPr="008B0FE2">
        <w:t>Точка кипения</w:t>
      </w:r>
      <w:r w:rsidR="008B0FE2">
        <w:t>»</w:t>
      </w:r>
      <w:r w:rsidR="00603C24">
        <w:t xml:space="preserve"> - </w:t>
      </w:r>
      <w:proofErr w:type="spellStart"/>
      <w:r w:rsidR="008B0FE2">
        <w:t>ИрНИТУ</w:t>
      </w:r>
      <w:proofErr w:type="spellEnd"/>
      <w:r>
        <w:t>.</w:t>
      </w:r>
    </w:p>
    <w:p w14:paraId="60E82C09" w14:textId="673CA62B" w:rsidR="001D479F" w:rsidRDefault="001D479F" w:rsidP="001D479F">
      <w:pPr>
        <w:pStyle w:val="af5"/>
      </w:pPr>
      <w:r>
        <w:t>Задачами данного раздела являются:</w:t>
      </w:r>
    </w:p>
    <w:p w14:paraId="45EE375A" w14:textId="1EA66650" w:rsidR="001D479F" w:rsidRDefault="00F725AB" w:rsidP="001440FD">
      <w:pPr>
        <w:pStyle w:val="af5"/>
        <w:numPr>
          <w:ilvl w:val="0"/>
          <w:numId w:val="17"/>
        </w:numPr>
        <w:ind w:left="0" w:firstLine="709"/>
      </w:pPr>
      <w:r>
        <w:t>приведение</w:t>
      </w:r>
      <w:r w:rsidR="001D479F">
        <w:t xml:space="preserve"> кратк</w:t>
      </w:r>
      <w:r>
        <w:t>ой</w:t>
      </w:r>
      <w:r w:rsidR="001D479F">
        <w:t xml:space="preserve"> характеристик</w:t>
      </w:r>
      <w:r>
        <w:t>и</w:t>
      </w:r>
      <w:r w:rsidR="001D479F">
        <w:t xml:space="preserve"> рассматриваемого объекта;</w:t>
      </w:r>
    </w:p>
    <w:p w14:paraId="5ECE489E" w14:textId="152B3CFB" w:rsidR="001D479F" w:rsidRPr="005D2D05" w:rsidRDefault="00F725AB" w:rsidP="001440FD">
      <w:pPr>
        <w:pStyle w:val="af5"/>
        <w:numPr>
          <w:ilvl w:val="0"/>
          <w:numId w:val="17"/>
        </w:numPr>
        <w:ind w:left="0" w:firstLine="709"/>
      </w:pPr>
      <w:r>
        <w:t>проведение</w:t>
      </w:r>
      <w:r w:rsidR="001D479F" w:rsidRPr="005D2D05">
        <w:t xml:space="preserve"> анализ</w:t>
      </w:r>
      <w:r>
        <w:t>а</w:t>
      </w:r>
      <w:r w:rsidR="001D479F" w:rsidRPr="005D2D05">
        <w:t xml:space="preserve"> уров</w:t>
      </w:r>
      <w:r>
        <w:t>ня</w:t>
      </w:r>
      <w:r w:rsidR="001D479F" w:rsidRPr="005D2D05">
        <w:t xml:space="preserve"> вредных и опасных факторов рабоч</w:t>
      </w:r>
      <w:r>
        <w:t>его</w:t>
      </w:r>
      <w:r w:rsidR="001D479F" w:rsidRPr="005D2D05">
        <w:t xml:space="preserve"> пространств</w:t>
      </w:r>
      <w:r>
        <w:t>а</w:t>
      </w:r>
      <w:r w:rsidR="001D479F" w:rsidRPr="005D2D05">
        <w:t>;</w:t>
      </w:r>
    </w:p>
    <w:p w14:paraId="2AC4B5D5" w14:textId="4358BDEC" w:rsidR="001D479F" w:rsidRPr="005D2D05" w:rsidRDefault="00F725AB" w:rsidP="001440FD">
      <w:pPr>
        <w:pStyle w:val="af5"/>
        <w:numPr>
          <w:ilvl w:val="0"/>
          <w:numId w:val="17"/>
        </w:numPr>
        <w:ind w:left="0" w:firstLine="709"/>
        <w:rPr>
          <w:strike/>
        </w:rPr>
      </w:pPr>
      <w:r>
        <w:t>расчет</w:t>
      </w:r>
      <w:r w:rsidR="001D479F">
        <w:t xml:space="preserve"> освещени</w:t>
      </w:r>
      <w:r>
        <w:t>я</w:t>
      </w:r>
      <w:r w:rsidR="001D479F">
        <w:t xml:space="preserve"> в помещении</w:t>
      </w:r>
      <w:r>
        <w:t xml:space="preserve"> учебном помещении</w:t>
      </w:r>
      <w:r w:rsidR="001D479F">
        <w:t xml:space="preserve"> </w:t>
      </w:r>
      <w:r w:rsidR="001332FA">
        <w:t>коворкинга</w:t>
      </w:r>
      <w:r>
        <w:t>;</w:t>
      </w:r>
    </w:p>
    <w:p w14:paraId="57807D73" w14:textId="1F17C45A" w:rsidR="001D479F" w:rsidRPr="006809A5" w:rsidRDefault="00FB46F0" w:rsidP="001440FD">
      <w:pPr>
        <w:pStyle w:val="af5"/>
        <w:numPr>
          <w:ilvl w:val="0"/>
          <w:numId w:val="17"/>
        </w:numPr>
        <w:ind w:left="0" w:firstLine="709"/>
      </w:pPr>
      <w:r>
        <w:t xml:space="preserve">проведение </w:t>
      </w:r>
      <w:r w:rsidR="001D479F" w:rsidRPr="005D2D05">
        <w:t>анализ</w:t>
      </w:r>
      <w:r>
        <w:t>а</w:t>
      </w:r>
      <w:r w:rsidR="001D479F" w:rsidRPr="006809A5">
        <w:t xml:space="preserve"> электробезопасности</w:t>
      </w:r>
      <w:r w:rsidR="00173B92">
        <w:t xml:space="preserve"> помещения</w:t>
      </w:r>
      <w:r w:rsidR="001D479F" w:rsidRPr="006809A5">
        <w:t>;</w:t>
      </w:r>
    </w:p>
    <w:p w14:paraId="77599325" w14:textId="4AAF6064" w:rsidR="001D479F" w:rsidRPr="006809A5" w:rsidRDefault="00FB46F0" w:rsidP="001440FD">
      <w:pPr>
        <w:pStyle w:val="af5"/>
        <w:numPr>
          <w:ilvl w:val="0"/>
          <w:numId w:val="17"/>
        </w:numPr>
        <w:ind w:left="0" w:firstLine="709"/>
      </w:pPr>
      <w:r>
        <w:t>п</w:t>
      </w:r>
      <w:r w:rsidR="001D479F" w:rsidRPr="006809A5">
        <w:t>рове</w:t>
      </w:r>
      <w:r>
        <w:t>дение</w:t>
      </w:r>
      <w:r w:rsidR="001D479F" w:rsidRPr="006809A5">
        <w:t xml:space="preserve"> анализ</w:t>
      </w:r>
      <w:r>
        <w:t>а</w:t>
      </w:r>
      <w:r w:rsidR="001D479F" w:rsidRPr="006809A5">
        <w:t xml:space="preserve"> пожаробезопасности</w:t>
      </w:r>
      <w:r w:rsidR="00173B92" w:rsidRPr="00173B92">
        <w:t xml:space="preserve"> </w:t>
      </w:r>
      <w:r w:rsidR="00173B92">
        <w:t>помещения</w:t>
      </w:r>
      <w:r w:rsidR="001D479F" w:rsidRPr="006809A5">
        <w:t>.</w:t>
      </w:r>
    </w:p>
    <w:p w14:paraId="39ADF04A" w14:textId="4EBC1DAB" w:rsidR="001D479F" w:rsidRDefault="00252BC5" w:rsidP="006478E6">
      <w:pPr>
        <w:pStyle w:val="23"/>
      </w:pPr>
      <w:r>
        <w:t>4</w:t>
      </w:r>
      <w:r w:rsidR="006478E6">
        <w:t xml:space="preserve">.1 </w:t>
      </w:r>
      <w:r w:rsidR="00B6211F" w:rsidRPr="00B6211F">
        <w:t>Краткая характеристика рабочего помещения</w:t>
      </w:r>
    </w:p>
    <w:p w14:paraId="30632E22" w14:textId="67EDA56B" w:rsidR="00214EBC" w:rsidRDefault="009D3C31" w:rsidP="00214EBC">
      <w:pPr>
        <w:pStyle w:val="aa"/>
      </w:pPr>
      <w:r>
        <w:t xml:space="preserve">Здание Иркутского национального исследовательского технического университета находится в непосредственной близости речной акватории реки Ангара. </w:t>
      </w:r>
      <w:r w:rsidR="00E71F6F">
        <w:t>Исходя из это при постройке университета учитывалось его размещение на возвышенности.</w:t>
      </w:r>
      <w:r w:rsidR="005E13F4">
        <w:t xml:space="preserve"> </w:t>
      </w:r>
      <w:r w:rsidR="00467A8F">
        <w:t xml:space="preserve">Вывоз мусора с территории осуществляется специальной техникой. Территория оснащена сетью канализационных систем, </w:t>
      </w:r>
      <w:r w:rsidR="00356422">
        <w:t>осуществляющих процесс слива отходов в стоки.</w:t>
      </w:r>
      <w:r w:rsidR="00D15953">
        <w:t xml:space="preserve"> </w:t>
      </w:r>
      <w:r w:rsidR="00753A1F">
        <w:t>Вблизи здания обустроена парковочная зона для удобства водителей транспортных средств.</w:t>
      </w:r>
      <w:r w:rsidR="003A3E83">
        <w:t xml:space="preserve"> По </w:t>
      </w:r>
      <w:r w:rsidR="003A3E83">
        <w:lastRenderedPageBreak/>
        <w:t>периметру университета,</w:t>
      </w:r>
      <w:r w:rsidR="003A3E83" w:rsidRPr="003A3E83">
        <w:t xml:space="preserve"> сквера </w:t>
      </w:r>
      <w:r w:rsidR="003A3E83">
        <w:t>с</w:t>
      </w:r>
      <w:r w:rsidR="003A3E83" w:rsidRPr="003A3E83">
        <w:t>туд</w:t>
      </w:r>
      <w:r w:rsidR="003A3E83">
        <w:t xml:space="preserve">енческого городка установлен металлический забор. Таким образом выполняются требования антитеррористической защищенности объектов Министерства науки и высшего образования, согласно постановлению Правительства РФ №1421 от 7 ноября 2019 года </w:t>
      </w:r>
      <w:r w:rsidR="003A3E83" w:rsidRPr="00B81AD8">
        <w:t>[3]</w:t>
      </w:r>
      <w:r w:rsidR="003A3E83">
        <w:t>.</w:t>
      </w:r>
      <w:r w:rsidR="00B81AD8">
        <w:t xml:space="preserve"> При построении здания учитывались требования СНиП </w:t>
      </w:r>
      <w:r w:rsidR="00B81AD8">
        <w:rPr>
          <w:lang w:val="en-US"/>
        </w:rPr>
        <w:t>II</w:t>
      </w:r>
      <w:r w:rsidR="00B81AD8" w:rsidRPr="00B81AD8">
        <w:t>-7-81</w:t>
      </w:r>
      <w:r w:rsidR="00B81AD8">
        <w:t xml:space="preserve">, включающие нормы и правила строительства зданий в сейсмических районах </w:t>
      </w:r>
      <w:r w:rsidR="00B81AD8" w:rsidRPr="00B81AD8">
        <w:t>[</w:t>
      </w:r>
      <w:r w:rsidR="00B81AD8" w:rsidRPr="009E3D13">
        <w:t>4</w:t>
      </w:r>
      <w:r w:rsidR="00B81AD8" w:rsidRPr="00B81AD8">
        <w:t>]</w:t>
      </w:r>
      <w:r w:rsidR="00B81AD8">
        <w:t>.</w:t>
      </w:r>
      <w:r w:rsidR="00BF0AE1">
        <w:t xml:space="preserve"> Соблюдение данных норм обусловлено нахождением Иркутской области в </w:t>
      </w:r>
      <w:r w:rsidR="00FE5B45">
        <w:t>сейсмическом районе акватории озера Байкал.</w:t>
      </w:r>
    </w:p>
    <w:p w14:paraId="2647B9AF" w14:textId="3D1A2DFE" w:rsidR="00AF21B7" w:rsidRDefault="00AF21B7" w:rsidP="00AF21B7">
      <w:pPr>
        <w:pStyle w:val="aa"/>
        <w:ind w:firstLine="0"/>
        <w:jc w:val="center"/>
      </w:pPr>
      <w:r w:rsidRPr="00AF21B7">
        <w:drawing>
          <wp:inline distT="0" distB="0" distL="0" distR="0" wp14:anchorId="05DB07B2" wp14:editId="705662D3">
            <wp:extent cx="3727450" cy="2203450"/>
            <wp:effectExtent l="19050" t="19050" r="2540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96" t="8549" r="2349" b="11275"/>
                    <a:stretch/>
                  </pic:blipFill>
                  <pic:spPr bwMode="auto">
                    <a:xfrm>
                      <a:off x="0" y="0"/>
                      <a:ext cx="3740635" cy="22112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01749" w14:textId="10A235F5" w:rsidR="00AF21B7" w:rsidRPr="00AF21B7" w:rsidRDefault="00AF21B7" w:rsidP="00AF21B7">
      <w:pPr>
        <w:pStyle w:val="aa"/>
        <w:ind w:firstLine="0"/>
        <w:jc w:val="center"/>
      </w:pPr>
      <w:r>
        <w:t>Рисунок 4.</w:t>
      </w:r>
      <w:r w:rsidR="00720AAD">
        <w:t>1</w:t>
      </w:r>
      <w:r>
        <w:t xml:space="preserve"> –</w:t>
      </w:r>
      <w:r>
        <w:rPr>
          <w:lang w:val="en-US"/>
        </w:rPr>
        <w:t xml:space="preserve"> </w:t>
      </w:r>
      <w:r>
        <w:t>Схема рабочего помещения</w:t>
      </w:r>
    </w:p>
    <w:p w14:paraId="1DCF4B8C" w14:textId="77777777" w:rsidR="00AF21B7" w:rsidRPr="00B81AD8" w:rsidRDefault="00AF21B7" w:rsidP="00AF21B7">
      <w:pPr>
        <w:pStyle w:val="aa"/>
        <w:ind w:firstLine="0"/>
        <w:jc w:val="center"/>
      </w:pPr>
    </w:p>
    <w:p w14:paraId="254382B3" w14:textId="617F719F" w:rsidR="006F3527" w:rsidRDefault="00BC0C41" w:rsidP="006D0A1E">
      <w:pPr>
        <w:pStyle w:val="aa"/>
      </w:pPr>
      <w:r>
        <w:t>Рабочее пространство коворкинга представлено тремя помещениями:</w:t>
      </w:r>
    </w:p>
    <w:p w14:paraId="07B0F436" w14:textId="03255584" w:rsidR="00BC0C41" w:rsidRDefault="00BC0C41" w:rsidP="006477D4">
      <w:pPr>
        <w:pStyle w:val="aa"/>
        <w:numPr>
          <w:ilvl w:val="0"/>
          <w:numId w:val="18"/>
        </w:numPr>
        <w:ind w:left="0" w:firstLine="709"/>
      </w:pPr>
      <w:r w:rsidRPr="00BC0C41">
        <w:t>Зал Игошин</w:t>
      </w:r>
      <w:r>
        <w:t>а – центральное помещение, оснащенное аудио и мультимедийными системами для выступления</w:t>
      </w:r>
      <w:r w:rsidR="002571FC">
        <w:t>, сценой</w:t>
      </w:r>
      <w:r>
        <w:t>, удобными столами и стульями для работы студентов в свободное от учебной деятельности времени,</w:t>
      </w:r>
      <w:r w:rsidR="00F428B5">
        <w:t xml:space="preserve"> набором раскладных стульев для быстрого развертывания зрительских мест, кулером для воды</w:t>
      </w:r>
      <w:r w:rsidR="008E3FC6">
        <w:t xml:space="preserve"> и шкафом для верхней одежды</w:t>
      </w:r>
      <w:r w:rsidR="006E6DF0">
        <w:t xml:space="preserve">. В помещении отсутствует естественное освещение, так как выходящие на улицу окна закрыты плотной тканью. Освещение </w:t>
      </w:r>
      <w:r w:rsidR="00E56A18">
        <w:t>искусственное</w:t>
      </w:r>
      <w:r w:rsidR="003F25FE">
        <w:t>;</w:t>
      </w:r>
    </w:p>
    <w:p w14:paraId="13DEFA59" w14:textId="438D2702" w:rsidR="0079475B" w:rsidRDefault="0079475B" w:rsidP="006477D4">
      <w:pPr>
        <w:pStyle w:val="aa"/>
        <w:numPr>
          <w:ilvl w:val="0"/>
          <w:numId w:val="18"/>
        </w:numPr>
        <w:ind w:left="0" w:firstLine="709"/>
      </w:pPr>
      <w:r>
        <w:t>Зал Головных – помещение для проведения собраний, круглых столов и лекций</w:t>
      </w:r>
      <w:r w:rsidR="00756C93">
        <w:t>, оснащен большим столом набором мягких кресел для посетителей</w:t>
      </w:r>
      <w:r w:rsidR="001F0DF9">
        <w:t xml:space="preserve"> </w:t>
      </w:r>
      <w:r w:rsidR="001F0DF9" w:rsidRPr="001F0DF9">
        <w:t>[</w:t>
      </w:r>
      <w:r w:rsidR="009E3D13">
        <w:t>5</w:t>
      </w:r>
      <w:r w:rsidR="001F0DF9" w:rsidRPr="001F0DF9">
        <w:t>]</w:t>
      </w:r>
      <w:r w:rsidR="00C801BA">
        <w:t>. В зале установлена мультимедийная система для выступлений, оборудовано место и установлен персональный компьютер</w:t>
      </w:r>
      <w:r w:rsidR="003F25FE">
        <w:t>;</w:t>
      </w:r>
    </w:p>
    <w:p w14:paraId="603CF3DF" w14:textId="0ACF22B2" w:rsidR="00EA7BA3" w:rsidRDefault="00EA7BA3" w:rsidP="006477D4">
      <w:pPr>
        <w:pStyle w:val="aa"/>
        <w:numPr>
          <w:ilvl w:val="0"/>
          <w:numId w:val="18"/>
        </w:numPr>
        <w:ind w:left="0" w:firstLine="709"/>
      </w:pPr>
      <w:r>
        <w:t>Зал НИРС – рабочее помещение для о</w:t>
      </w:r>
      <w:r w:rsidRPr="00EA7BA3">
        <w:t>тдел</w:t>
      </w:r>
      <w:r>
        <w:t>а</w:t>
      </w:r>
      <w:r w:rsidRPr="00EA7BA3">
        <w:t xml:space="preserve"> развития научно-исследовательской и предпринимательской деятельности студентов</w:t>
      </w:r>
      <w:r>
        <w:t>. Оснащено набором офисных столов, стульев и персональных компьютеров для работы сотрудников отдела</w:t>
      </w:r>
      <w:r w:rsidR="001F0DF9" w:rsidRPr="001F0DF9">
        <w:t xml:space="preserve"> [</w:t>
      </w:r>
      <w:r w:rsidR="009E3D13">
        <w:t>6</w:t>
      </w:r>
      <w:r w:rsidR="001F0DF9" w:rsidRPr="001F0DF9">
        <w:t>]</w:t>
      </w:r>
      <w:r>
        <w:t>.</w:t>
      </w:r>
    </w:p>
    <w:p w14:paraId="3977202F" w14:textId="03195B76" w:rsidR="00E56E61" w:rsidRDefault="00252BC5" w:rsidP="001F5D21">
      <w:pPr>
        <w:pStyle w:val="23"/>
      </w:pPr>
      <w:r w:rsidRPr="00252BC5">
        <w:t>4.2 Характеристика опасных и вредных производственных факторов</w:t>
      </w:r>
    </w:p>
    <w:p w14:paraId="03A5EFB5" w14:textId="1E14B416" w:rsidR="00F4455A" w:rsidRDefault="00E56E61" w:rsidP="00F4455A">
      <w:pPr>
        <w:pStyle w:val="aa"/>
      </w:pPr>
      <w:r>
        <w:t xml:space="preserve">Во время выполнения работы человек может оказаться под действием вредных факторов, негативно влияющих на </w:t>
      </w:r>
      <w:r w:rsidR="00F83E5E">
        <w:t>его здоровье.</w:t>
      </w:r>
      <w:r w:rsidR="00F4455A">
        <w:t xml:space="preserve"> Данные факторы делятся на несколько видов: физические, химические, биологические и психофизические.</w:t>
      </w:r>
    </w:p>
    <w:p w14:paraId="1B4D615F" w14:textId="7116323D" w:rsidR="00F4455A" w:rsidRDefault="00F4455A" w:rsidP="00F4455A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B7053C" wp14:editId="6B1509E5">
            <wp:extent cx="4491374" cy="2023159"/>
            <wp:effectExtent l="19050" t="19050" r="23495" b="15240"/>
            <wp:docPr id="1" name="Рисунок 1" descr="Классификация опасных и вредных производственных факт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лассификация опасных и вредных производственных факторов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66" cy="20561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24F42" w14:textId="2197D536" w:rsidR="001F5D21" w:rsidRDefault="001F5D21" w:rsidP="00F4455A">
      <w:pPr>
        <w:pStyle w:val="aa"/>
        <w:ind w:firstLine="0"/>
        <w:jc w:val="center"/>
      </w:pPr>
      <w:r>
        <w:t>Рисунок 4.</w:t>
      </w:r>
      <w:r w:rsidR="00AF21B7" w:rsidRPr="00AF21B7">
        <w:t>2</w:t>
      </w:r>
      <w:r>
        <w:t xml:space="preserve"> – Классификация вредоносных и опасных факторов</w:t>
      </w:r>
    </w:p>
    <w:p w14:paraId="53419387" w14:textId="15C5779D" w:rsidR="001F5D21" w:rsidRDefault="001F5D21" w:rsidP="00F4455A">
      <w:pPr>
        <w:pStyle w:val="aa"/>
        <w:ind w:firstLine="0"/>
        <w:jc w:val="center"/>
      </w:pPr>
    </w:p>
    <w:p w14:paraId="321AD929" w14:textId="32BB0A0D" w:rsidR="00162E3D" w:rsidRDefault="001F5D21" w:rsidP="00214EBC">
      <w:pPr>
        <w:pStyle w:val="aa"/>
      </w:pPr>
      <w:r>
        <w:t xml:space="preserve">В соответствии с руководящими документами Р </w:t>
      </w:r>
      <w:r w:rsidRPr="00225819">
        <w:t>2.2.2006-05</w:t>
      </w:r>
      <w:r w:rsidRPr="00470955">
        <w:t xml:space="preserve"> </w:t>
      </w:r>
      <w:r>
        <w:t>[</w:t>
      </w:r>
      <w:r w:rsidR="00C83927">
        <w:t>7</w:t>
      </w:r>
      <w:r w:rsidRPr="00470955">
        <w:t>]</w:t>
      </w:r>
      <w:r>
        <w:t xml:space="preserve"> и ГОСТ 12.0.003-2015[</w:t>
      </w:r>
      <w:r w:rsidR="00E145D1">
        <w:t>8</w:t>
      </w:r>
      <w:r>
        <w:t>] перечень и характеристика</w:t>
      </w:r>
      <w:r w:rsidR="00E13212">
        <w:t xml:space="preserve"> воздействующих на работника</w:t>
      </w:r>
      <w:r>
        <w:t xml:space="preserve"> вредных и</w:t>
      </w:r>
      <w:r w:rsidR="00BC2534" w:rsidRPr="00BC2534">
        <w:t xml:space="preserve"> </w:t>
      </w:r>
      <w:r w:rsidR="00BC2534">
        <w:t>опасных</w:t>
      </w:r>
      <w:r>
        <w:t xml:space="preserve"> факторов приведен в таблице </w:t>
      </w:r>
      <w:r w:rsidR="00C35B64">
        <w:t>4</w:t>
      </w:r>
      <w:r>
        <w:t>.1.</w:t>
      </w:r>
    </w:p>
    <w:p w14:paraId="4C7D759B" w14:textId="77777777" w:rsidR="00214EBC" w:rsidRDefault="00214EBC" w:rsidP="00214EBC">
      <w:pPr>
        <w:pStyle w:val="aa"/>
      </w:pPr>
    </w:p>
    <w:p w14:paraId="0205C31F" w14:textId="77777777" w:rsidR="00203D85" w:rsidRPr="00092BF1" w:rsidRDefault="00203D85" w:rsidP="00203D85">
      <w:pPr>
        <w:pStyle w:val="af8"/>
      </w:pPr>
      <w:r>
        <w:t xml:space="preserve">Таблица 4.1 – </w:t>
      </w:r>
      <w:r w:rsidRPr="00092BF1">
        <w:t>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4"/>
        <w:gridCol w:w="2380"/>
        <w:gridCol w:w="1855"/>
        <w:gridCol w:w="2676"/>
      </w:tblGrid>
      <w:tr w:rsidR="00203D85" w:rsidRPr="00DA532A" w14:paraId="0E461B12" w14:textId="77777777" w:rsidTr="006F0509">
        <w:trPr>
          <w:cantSplit/>
          <w:tblHeader/>
          <w:jc w:val="center"/>
        </w:trPr>
        <w:tc>
          <w:tcPr>
            <w:tcW w:w="421" w:type="dxa"/>
            <w:shd w:val="clear" w:color="auto" w:fill="auto"/>
            <w:vAlign w:val="center"/>
          </w:tcPr>
          <w:p w14:paraId="321B3C24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Опасные и вредные факторы</w:t>
            </w:r>
          </w:p>
        </w:tc>
        <w:tc>
          <w:tcPr>
            <w:tcW w:w="2380" w:type="dxa"/>
            <w:shd w:val="clear" w:color="auto" w:fill="auto"/>
            <w:vAlign w:val="center"/>
          </w:tcPr>
          <w:p w14:paraId="59DEF1EE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F41D2D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10241C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203D85" w:rsidRPr="00DA532A" w14:paraId="539B9972" w14:textId="77777777" w:rsidTr="006F0509">
        <w:trPr>
          <w:cantSplit/>
          <w:jc w:val="center"/>
        </w:trPr>
        <w:tc>
          <w:tcPr>
            <w:tcW w:w="7336" w:type="dxa"/>
            <w:gridSpan w:val="4"/>
            <w:shd w:val="clear" w:color="auto" w:fill="auto"/>
            <w:vAlign w:val="center"/>
          </w:tcPr>
          <w:p w14:paraId="32892D4C" w14:textId="77777777" w:rsidR="00203D85" w:rsidRPr="0026188B" w:rsidRDefault="00203D85" w:rsidP="0026188B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203D85" w:rsidRPr="00225819" w14:paraId="56A0A2DD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12DE1FCC" w14:textId="0854A42F" w:rsidR="00203D85" w:rsidRPr="00203D85" w:rsidRDefault="00203D85" w:rsidP="0026188B">
            <w:pPr>
              <w:pStyle w:val="af7"/>
              <w:spacing w:beforeAutospacing="0" w:after="0" w:afterAutospacing="0"/>
              <w:rPr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Повышенная или пониженная освещенность</w:t>
            </w:r>
          </w:p>
        </w:tc>
        <w:tc>
          <w:tcPr>
            <w:tcW w:w="2380" w:type="dxa"/>
            <w:shd w:val="clear" w:color="auto" w:fill="auto"/>
          </w:tcPr>
          <w:p w14:paraId="6E768BF4" w14:textId="21549C90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Неисправные осветительные приборы, загрязненность окон</w:t>
            </w:r>
          </w:p>
        </w:tc>
        <w:tc>
          <w:tcPr>
            <w:tcW w:w="0" w:type="auto"/>
            <w:shd w:val="clear" w:color="auto" w:fill="auto"/>
          </w:tcPr>
          <w:p w14:paraId="7944E79A" w14:textId="3B6F3A9B" w:rsidR="0026188B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ен =1,275 % Ен =300 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  <w:p w14:paraId="49420F86" w14:textId="1B4D2303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СанПиН 52.13330.2016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Pr="00A255C1">
              <w:rPr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22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14:paraId="065A70A8" w14:textId="0B0676C7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Заменить осветительные приборы и очистить окна от загрязнений</w:t>
            </w:r>
          </w:p>
        </w:tc>
      </w:tr>
      <w:tr w:rsidR="00203D85" w:rsidRPr="00225819" w14:paraId="13E94B31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48F75428" w14:textId="322B6522" w:rsidR="00203D85" w:rsidRPr="00203D85" w:rsidRDefault="00203D85" w:rsidP="0026188B">
            <w:pPr>
              <w:pStyle w:val="af7"/>
              <w:spacing w:beforeAutospacing="0" w:after="0" w:afterAutospacing="0"/>
              <w:rPr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Повышенный уровень интенсивности звука</w:t>
            </w:r>
          </w:p>
        </w:tc>
        <w:tc>
          <w:tcPr>
            <w:tcW w:w="2380" w:type="dxa"/>
            <w:shd w:val="clear" w:color="auto" w:fill="auto"/>
          </w:tcPr>
          <w:p w14:paraId="53645FF7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Кулер, оргтехника, электромагнитный шум. Внешний шум L&gt;80-120 дБ</w:t>
            </w:r>
          </w:p>
        </w:tc>
        <w:tc>
          <w:tcPr>
            <w:tcW w:w="1855" w:type="dxa"/>
            <w:shd w:val="clear" w:color="auto" w:fill="auto"/>
          </w:tcPr>
          <w:p w14:paraId="4CC273FA" w14:textId="5F7D5AC9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L = 50 дБ 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shd w:val="clear" w:color="auto" w:fill="auto"/>
          </w:tcPr>
          <w:p w14:paraId="5AE81137" w14:textId="1207547D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Монтаж звукоизоляции, замена оборудования на менее шумное</w:t>
            </w:r>
          </w:p>
        </w:tc>
      </w:tr>
      <w:tr w:rsidR="00203D85" w:rsidRPr="00225819" w14:paraId="48770F1F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77F652F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Повышенная</w:t>
            </w:r>
          </w:p>
          <w:p w14:paraId="3FD9C87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или пониженная интенсивность электромагнитного излучения</w:t>
            </w:r>
          </w:p>
          <w:p w14:paraId="20EC451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0" w:type="dxa"/>
            <w:shd w:val="clear" w:color="auto" w:fill="auto"/>
          </w:tcPr>
          <w:p w14:paraId="23233E40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Компьютер, оргтехника</w:t>
            </w:r>
          </w:p>
        </w:tc>
        <w:tc>
          <w:tcPr>
            <w:tcW w:w="1855" w:type="dxa"/>
            <w:shd w:val="clear" w:color="auto" w:fill="auto"/>
          </w:tcPr>
          <w:p w14:paraId="1A17EE40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5Гц – 2кГц: E=25, В/м; В=250нТл, Н= 2,5 В/м </w:t>
            </w:r>
          </w:p>
          <w:p w14:paraId="231BCE4A" w14:textId="099F1BBF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shd w:val="clear" w:color="auto" w:fill="auto"/>
          </w:tcPr>
          <w:p w14:paraId="7CC5B9D5" w14:textId="3E40E89F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Регламентированный перерыв, изоляционные экраны</w:t>
            </w:r>
          </w:p>
        </w:tc>
      </w:tr>
    </w:tbl>
    <w:p w14:paraId="65FB7A64" w14:textId="77777777" w:rsidR="00214EBC" w:rsidRDefault="00214EBC" w:rsidP="00B22ED9">
      <w:pPr>
        <w:pStyle w:val="aa"/>
        <w:ind w:firstLine="0"/>
      </w:pPr>
    </w:p>
    <w:p w14:paraId="45587F30" w14:textId="22EFD643" w:rsidR="00855042" w:rsidRDefault="00855042" w:rsidP="00B22ED9">
      <w:pPr>
        <w:pStyle w:val="aa"/>
        <w:ind w:firstLine="0"/>
      </w:pPr>
      <w:r>
        <w:lastRenderedPageBreak/>
        <w:t xml:space="preserve">Продолжение таблицы </w:t>
      </w:r>
      <w:r>
        <w:t>4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1"/>
        <w:gridCol w:w="2679"/>
        <w:gridCol w:w="1899"/>
        <w:gridCol w:w="2726"/>
      </w:tblGrid>
      <w:tr w:rsidR="00855042" w:rsidRPr="0026188B" w14:paraId="1076F8AA" w14:textId="77777777" w:rsidTr="009D66DA">
        <w:trPr>
          <w:cantSplit/>
          <w:trHeight w:val="330"/>
          <w:jc w:val="center"/>
        </w:trPr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41D44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26188B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3A8D2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06884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65CE7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855042" w:rsidRPr="0026188B" w14:paraId="6FCF01B0" w14:textId="77777777" w:rsidTr="009D66DA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2E5711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5A4ED8" w:rsidRPr="0026188B" w14:paraId="2D25E859" w14:textId="77777777" w:rsidTr="005A4ED8">
        <w:trPr>
          <w:cantSplit/>
          <w:trHeight w:val="330"/>
          <w:jc w:val="center"/>
        </w:trPr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80A6F5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Отклонение</w:t>
            </w:r>
          </w:p>
          <w:p w14:paraId="2992061B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параметра</w:t>
            </w:r>
          </w:p>
          <w:p w14:paraId="62011272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микроклимата</w:t>
            </w:r>
          </w:p>
          <w:p w14:paraId="5E2D9B0B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от нормируемых</w:t>
            </w:r>
          </w:p>
          <w:p w14:paraId="16A1E9F6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значений</w:t>
            </w:r>
          </w:p>
          <w:p w14:paraId="5C994A99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FAD50" w14:textId="744CAE83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Отсутствие вентиляции, систем кондиционирования, наличие щелей в окнах, неисправность отопления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38DF2E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Категории работ 1b Холодный период: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=21−23℃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𝜑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=60−40% </w:t>
            </w:r>
          </w:p>
          <w:p w14:paraId="69D6D122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𝜗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=0,1 м/с</w:t>
            </w:r>
          </w:p>
          <w:p w14:paraId="7121F4FE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поверхностей = 20-24℃. </w:t>
            </w:r>
          </w:p>
          <w:p w14:paraId="3EC0A6D7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Тёплый период: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=22−24℃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𝜑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=60−40%</w:t>
            </w:r>
          </w:p>
          <w:p w14:paraId="7FCD559A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𝜗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=0,1 м/с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поверхностей = 21-25℃. </w:t>
            </w:r>
          </w:p>
          <w:p w14:paraId="0359EA70" w14:textId="469C5CEC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СанПиН 1.2.3685-21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376F9" w14:textId="0993FB28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дополнительных обогревателей и кондиционеров, вентиляторов </w:t>
            </w:r>
          </w:p>
          <w:p w14:paraId="6D77EF58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4ED8" w:rsidRPr="0026188B" w14:paraId="6E31F1B2" w14:textId="77777777" w:rsidTr="005A4ED8">
        <w:trPr>
          <w:cantSplit/>
          <w:trHeight w:val="330"/>
          <w:jc w:val="center"/>
        </w:trPr>
        <w:tc>
          <w:tcPr>
            <w:tcW w:w="2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24F6F08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Повышенный показатель напряженности трудового процесса</w:t>
            </w:r>
          </w:p>
          <w:p w14:paraId="5C63516F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7ECC2" w14:textId="30B03E24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Плотность сигналов (световых, звуковых) и сообщений в среднем за 1 час работы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82BBB9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 76 – 175 </w:t>
            </w:r>
          </w:p>
          <w:p w14:paraId="2F687B9B" w14:textId="3F9030E1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 2.2.2006 – 05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</w:t>
            </w:r>
            <w:r w:rsidR="004F702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AA327" w14:textId="48A1F61E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Использовать средства индивидуальной защиты: специальные очки для работы за компьютером</w:t>
            </w:r>
          </w:p>
        </w:tc>
      </w:tr>
      <w:tr w:rsidR="005A4ED8" w:rsidRPr="0026188B" w14:paraId="31D6C977" w14:textId="77777777" w:rsidTr="005A4ED8">
        <w:trPr>
          <w:cantSplit/>
          <w:trHeight w:val="330"/>
          <w:jc w:val="center"/>
        </w:trPr>
        <w:tc>
          <w:tcPr>
            <w:tcW w:w="2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123466" w14:textId="77777777" w:rsidR="00855042" w:rsidRPr="0026188B" w:rsidRDefault="00855042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70F4EA" w14:textId="5FA101BD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Стереотипные рабочие движения (количество за смену)</w:t>
            </w:r>
            <w:r w:rsidR="00FE4881" w:rsidRPr="0026188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При локальной нагрузке (с участием мышц кистей и пальцев рук)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706FE7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Оптимально до 20000 однотипных движений за смену </w:t>
            </w:r>
          </w:p>
          <w:p w14:paraId="5A81C1EA" w14:textId="106FF9FC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 2.2.2006 – 05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91569" w14:textId="41867E1D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Смена позы, регламентированный перерыв</w:t>
            </w:r>
          </w:p>
          <w:p w14:paraId="74B72A18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ADF1FA" w14:textId="77777777" w:rsidR="00855042" w:rsidRDefault="00855042" w:rsidP="00855042">
      <w:pPr>
        <w:pStyle w:val="aa"/>
      </w:pPr>
    </w:p>
    <w:p w14:paraId="322452EB" w14:textId="5C638AE1" w:rsidR="00855042" w:rsidRDefault="00855042">
      <w:r>
        <w:br w:type="page"/>
      </w:r>
    </w:p>
    <w:p w14:paraId="5BF00976" w14:textId="77777777" w:rsidR="006F0509" w:rsidRDefault="006F0509" w:rsidP="006F0509">
      <w:pPr>
        <w:pStyle w:val="aa"/>
        <w:ind w:firstLine="0"/>
      </w:pPr>
      <w:r>
        <w:lastRenderedPageBreak/>
        <w:t>Продолжение таблицы 4.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2"/>
        <w:gridCol w:w="2513"/>
        <w:gridCol w:w="2140"/>
        <w:gridCol w:w="2690"/>
      </w:tblGrid>
      <w:tr w:rsidR="006F0509" w:rsidRPr="006F0509" w14:paraId="4796F74F" w14:textId="77777777" w:rsidTr="005A4ED8">
        <w:trPr>
          <w:cantSplit/>
          <w:trHeight w:val="330"/>
          <w:jc w:val="center"/>
        </w:trPr>
        <w:tc>
          <w:tcPr>
            <w:tcW w:w="20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BD5C6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Опасные и вредные факторы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4F348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5EFA5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7424A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6F0509" w:rsidRPr="006F0509" w14:paraId="11DCCAA2" w14:textId="77777777" w:rsidTr="009D66DA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A773B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6F0509" w:rsidRPr="006F0509" w14:paraId="307ADEAD" w14:textId="77777777" w:rsidTr="005A4ED8">
        <w:trPr>
          <w:cantSplit/>
          <w:trHeight w:val="330"/>
          <w:jc w:val="center"/>
        </w:trPr>
        <w:tc>
          <w:tcPr>
            <w:tcW w:w="200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56652B" w14:textId="77777777" w:rsidR="006F0509" w:rsidRPr="006F0509" w:rsidRDefault="006F0509" w:rsidP="006F0509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6F0509">
              <w:rPr>
                <w:color w:val="000000"/>
                <w:sz w:val="28"/>
                <w:szCs w:val="28"/>
              </w:rPr>
              <w:t>Повышенный показатель напряженности трудового процесса</w:t>
            </w:r>
          </w:p>
          <w:p w14:paraId="337404EE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DDDEE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Рабочая поза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67A12B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Свободная, удобная поза, возможность смены рабочего положения тела (сидя, стоя). Нахождение в позе стоя до 40 % времени смены </w:t>
            </w:r>
          </w:p>
          <w:p w14:paraId="069EC0D2" w14:textId="537ED758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57F5BC" w14:textId="1082F84F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Смена позы и регламентированный перерыв</w:t>
            </w:r>
          </w:p>
        </w:tc>
      </w:tr>
      <w:tr w:rsidR="006F0509" w:rsidRPr="006F0509" w14:paraId="5A592788" w14:textId="77777777" w:rsidTr="005A4ED8">
        <w:trPr>
          <w:cantSplit/>
          <w:trHeight w:val="330"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BD6138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47A166" w14:textId="6DECE12B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Сенсорные нагрузки: плотность сигналов (световых, звуковых) и сообщений в среднем за 1 час работы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789DD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 76 – 175 оптимально до 75 </w:t>
            </w:r>
          </w:p>
          <w:p w14:paraId="7740CBE2" w14:textId="6CA5123D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A8CD3" w14:textId="338722D6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Использовать средства индивидуальной защиты: специальные очки для работы за компьютером</w:t>
            </w:r>
          </w:p>
        </w:tc>
      </w:tr>
      <w:tr w:rsidR="006F0509" w:rsidRPr="006F0509" w14:paraId="68064BE0" w14:textId="77777777" w:rsidTr="005A4ED8">
        <w:trPr>
          <w:cantSplit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4E850B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13" w:type="dxa"/>
            <w:tcBorders>
              <w:left w:val="single" w:sz="4" w:space="0" w:color="auto"/>
            </w:tcBorders>
            <w:shd w:val="clear" w:color="auto" w:fill="auto"/>
          </w:tcPr>
          <w:p w14:paraId="4452BB68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Эмоциональные нагрузки: Степень ответственности за результат собственной деятельности. Значимость ошибки</w:t>
            </w:r>
          </w:p>
        </w:tc>
        <w:tc>
          <w:tcPr>
            <w:tcW w:w="2140" w:type="dxa"/>
            <w:shd w:val="clear" w:color="auto" w:fill="auto"/>
          </w:tcPr>
          <w:p w14:paraId="34EC5867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Несет ответственность за выполнение отдельных элементов заданий. Влечет за собой дополнительные усилия в работе со стороны работника </w:t>
            </w:r>
          </w:p>
          <w:p w14:paraId="6A08362A" w14:textId="5606D016" w:rsidR="006F0509" w:rsidRPr="006F0509" w:rsidRDefault="006F0509" w:rsidP="006F05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2690" w:type="dxa"/>
            <w:shd w:val="clear" w:color="auto" w:fill="auto"/>
          </w:tcPr>
          <w:p w14:paraId="5812E5CA" w14:textId="6FC183DE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Регламентированный перерыв</w:t>
            </w:r>
          </w:p>
        </w:tc>
      </w:tr>
      <w:tr w:rsidR="006F0509" w:rsidRPr="006F0509" w14:paraId="2C88A4DB" w14:textId="77777777" w:rsidTr="005A4ED8">
        <w:trPr>
          <w:cantSplit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99B3E1" w14:textId="77777777" w:rsidR="006F0509" w:rsidRPr="006F0509" w:rsidRDefault="006F0509" w:rsidP="006F0509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left w:val="single" w:sz="4" w:space="0" w:color="auto"/>
            </w:tcBorders>
            <w:shd w:val="clear" w:color="auto" w:fill="auto"/>
          </w:tcPr>
          <w:p w14:paraId="2796A0F9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Режим работы: Фактическая продолжительность рабочего дня</w:t>
            </w:r>
          </w:p>
        </w:tc>
        <w:tc>
          <w:tcPr>
            <w:tcW w:w="2140" w:type="dxa"/>
            <w:shd w:val="clear" w:color="auto" w:fill="auto"/>
          </w:tcPr>
          <w:p w14:paraId="58AA28F4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Оптимально 6-7 часов </w:t>
            </w:r>
          </w:p>
          <w:p w14:paraId="12F1F0D6" w14:textId="17AB26FA" w:rsidR="006F0509" w:rsidRPr="006F0509" w:rsidRDefault="006F0509" w:rsidP="006F0509">
            <w:pPr>
              <w:spacing w:after="0" w:line="240" w:lineRule="auto"/>
              <w:rPr>
                <w:rFonts w:ascii="Times New Roman" w:eastAsia="Times New Roman" w:hAnsi="Times New Roman" w:cs="Times New Roman"/>
                <w:strike/>
                <w:sz w:val="28"/>
                <w:szCs w:val="28"/>
                <w:lang w:val="en-US"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 2</w:t>
            </w:r>
            <w:r w:rsidRPr="006F0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shd w:val="clear" w:color="auto" w:fill="auto"/>
          </w:tcPr>
          <w:p w14:paraId="66B0ED33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BE8A356" w14:textId="18970158" w:rsidR="005A4ED8" w:rsidRDefault="005A4ED8" w:rsidP="005A4ED8">
      <w:pPr>
        <w:pStyle w:val="aa"/>
        <w:ind w:firstLine="0"/>
      </w:pPr>
      <w:r>
        <w:lastRenderedPageBreak/>
        <w:t xml:space="preserve">Продолжение таблицы </w:t>
      </w:r>
      <w:r>
        <w:t>4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7"/>
        <w:gridCol w:w="2547"/>
        <w:gridCol w:w="2494"/>
        <w:gridCol w:w="2387"/>
      </w:tblGrid>
      <w:tr w:rsidR="005A4ED8" w14:paraId="08A32304" w14:textId="77777777" w:rsidTr="009D66DA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EEED6" w14:textId="77777777" w:rsidR="005A4ED8" w:rsidRPr="005A4ED8" w:rsidRDefault="005A4ED8" w:rsidP="005A4ED8">
            <w:pPr>
              <w:pStyle w:val="af7"/>
              <w:spacing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5A4ED8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BAD645B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494" w:type="dxa"/>
            <w:shd w:val="clear" w:color="auto" w:fill="auto"/>
            <w:vAlign w:val="center"/>
          </w:tcPr>
          <w:p w14:paraId="35EFBE04" w14:textId="77777777" w:rsidR="005A4ED8" w:rsidRPr="005A4ED8" w:rsidRDefault="005A4ED8" w:rsidP="005A4E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162" w:type="dxa"/>
            <w:shd w:val="clear" w:color="auto" w:fill="auto"/>
            <w:vAlign w:val="center"/>
          </w:tcPr>
          <w:p w14:paraId="495979D1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5A4ED8" w14:paraId="3F96637C" w14:textId="77777777" w:rsidTr="009D66DA">
        <w:trPr>
          <w:cantSplit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5830CFE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5A4ED8" w14:paraId="31FB5A6C" w14:textId="77777777" w:rsidTr="009D66DA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736597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5A4ED8">
              <w:rPr>
                <w:color w:val="000000"/>
                <w:sz w:val="28"/>
                <w:szCs w:val="28"/>
              </w:rPr>
              <w:t>Повышенный показатель напряженности трудового процесса</w:t>
            </w:r>
          </w:p>
          <w:p w14:paraId="710D07A7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</w:tcPr>
          <w:p w14:paraId="1BEB7B8B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Режим работы: Наличие регламентированных перерывов и их продолжительность</w:t>
            </w:r>
          </w:p>
        </w:tc>
        <w:tc>
          <w:tcPr>
            <w:tcW w:w="2494" w:type="dxa"/>
            <w:shd w:val="clear" w:color="auto" w:fill="auto"/>
          </w:tcPr>
          <w:p w14:paraId="33EF504C" w14:textId="3B4992C5" w:rsidR="005A4ED8" w:rsidRPr="005A4ED8" w:rsidRDefault="005A4ED8" w:rsidP="005A4ED8">
            <w:pPr>
              <w:spacing w:after="0" w:line="240" w:lineRule="auto"/>
              <w:rPr>
                <w:rFonts w:ascii="Times New Roman" w:eastAsia="Times New Roman" w:hAnsi="Times New Roman" w:cs="Times New Roman"/>
                <w:strike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Перерывы регламентированы, достаточной продолжительности: 7% и более рабочего времени Р 2.2.2006 – 05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7EE8546A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A4ED8" w14:paraId="39BD9993" w14:textId="77777777" w:rsidTr="009D66DA">
        <w:trPr>
          <w:cantSplit/>
          <w:jc w:val="center"/>
        </w:trPr>
        <w:tc>
          <w:tcPr>
            <w:tcW w:w="0" w:type="auto"/>
            <w:gridSpan w:val="4"/>
            <w:shd w:val="clear" w:color="auto" w:fill="auto"/>
          </w:tcPr>
          <w:p w14:paraId="12C8BB14" w14:textId="77777777" w:rsidR="005A4ED8" w:rsidRPr="005A4ED8" w:rsidRDefault="005A4ED8" w:rsidP="005A4ED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Опасные факторы</w:t>
            </w:r>
          </w:p>
        </w:tc>
      </w:tr>
      <w:tr w:rsidR="005A4ED8" w:rsidRPr="00225819" w14:paraId="6AA822B4" w14:textId="77777777" w:rsidTr="009D66DA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39B975CB" w14:textId="7ECA67EC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Опасность поражения электрическим током</w:t>
            </w:r>
          </w:p>
        </w:tc>
        <w:tc>
          <w:tcPr>
            <w:tcW w:w="2657" w:type="dxa"/>
            <w:shd w:val="clear" w:color="auto" w:fill="auto"/>
          </w:tcPr>
          <w:p w14:paraId="1AE8BAF9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Оголенные провода, неисправности электропроводки и оборудования</w:t>
            </w:r>
          </w:p>
        </w:tc>
        <w:tc>
          <w:tcPr>
            <w:tcW w:w="2494" w:type="dxa"/>
            <w:shd w:val="clear" w:color="auto" w:fill="auto"/>
          </w:tcPr>
          <w:p w14:paraId="6D59AE35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U=220B I=0,6-1,5мА (ток самоосвобождение) </w:t>
            </w:r>
          </w:p>
          <w:p w14:paraId="247D1999" w14:textId="1B14A71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ГОСТ 12.1.019-2017</w:t>
            </w:r>
            <w:r w:rsidRPr="005A4E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E4BBD40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Наличие изоляций токопроводящих поверхностей. Наличие защитного заземления или зануления</w:t>
            </w:r>
          </w:p>
        </w:tc>
      </w:tr>
      <w:tr w:rsidR="005A4ED8" w14:paraId="627B98C2" w14:textId="77777777" w:rsidTr="009D66DA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4F48474E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5A4ED8">
              <w:rPr>
                <w:color w:val="000000"/>
                <w:sz w:val="28"/>
                <w:szCs w:val="28"/>
              </w:rPr>
              <w:t>Опасность возникновения пожаров и взрывов</w:t>
            </w:r>
          </w:p>
          <w:p w14:paraId="22E4551A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7" w:type="dxa"/>
            <w:shd w:val="clear" w:color="auto" w:fill="auto"/>
          </w:tcPr>
          <w:p w14:paraId="2CA19126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Горючие материалы, короткое замыкание, Несоблюдение техники безопасности</w:t>
            </w:r>
          </w:p>
        </w:tc>
        <w:tc>
          <w:tcPr>
            <w:tcW w:w="2494" w:type="dxa"/>
            <w:shd w:val="clear" w:color="auto" w:fill="auto"/>
          </w:tcPr>
          <w:p w14:paraId="4D4A3C51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по пожарной опасности: В1-В4 Классов горючих веществ и материалов: Класс А Класс Е </w:t>
            </w:r>
          </w:p>
          <w:p w14:paraId="33F8BD47" w14:textId="2605E560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123-ФЗ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8821C11" w14:textId="2D64602D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Использование предупредительной сигнализации, автоматическое пожаротушение, условия эвакуации людей</w:t>
            </w:r>
          </w:p>
        </w:tc>
      </w:tr>
    </w:tbl>
    <w:p w14:paraId="3B0A3ED4" w14:textId="131929E1" w:rsidR="006F0509" w:rsidRDefault="006F0509" w:rsidP="006F0509">
      <w:pPr>
        <w:pStyle w:val="aa"/>
      </w:pPr>
    </w:p>
    <w:p w14:paraId="69F3B063" w14:textId="30F43014" w:rsidR="003B005D" w:rsidRDefault="004D27EE" w:rsidP="003B005D">
      <w:pPr>
        <w:pStyle w:val="aa"/>
      </w:pPr>
      <w:r w:rsidRPr="004D27EE">
        <w:t xml:space="preserve">Проанализировав таблицу </w:t>
      </w:r>
      <w:r>
        <w:t>4</w:t>
      </w:r>
      <w:r w:rsidRPr="004D27EE">
        <w:t>.1, можно увеличить</w:t>
      </w:r>
      <w:r w:rsidR="003B005D">
        <w:t xml:space="preserve"> уровень</w:t>
      </w:r>
      <w:r w:rsidRPr="004D27EE">
        <w:t xml:space="preserve"> безопасност</w:t>
      </w:r>
      <w:r w:rsidR="003B005D">
        <w:t>и</w:t>
      </w:r>
      <w:r w:rsidRPr="004D27EE">
        <w:t xml:space="preserve"> труда</w:t>
      </w:r>
      <w:r w:rsidR="003B005D">
        <w:t xml:space="preserve"> на рабочем месте.</w:t>
      </w:r>
      <w:r w:rsidRPr="004D27EE">
        <w:t xml:space="preserve"> </w:t>
      </w:r>
      <w:r w:rsidR="005127A3">
        <w:t>Для этого д</w:t>
      </w:r>
      <w:r w:rsidRPr="004D27EE">
        <w:t xml:space="preserve">остаточно лишь придерживаться рекомендациям и не </w:t>
      </w:r>
      <w:r w:rsidR="000A08D1">
        <w:t xml:space="preserve">переходить </w:t>
      </w:r>
      <w:r w:rsidRPr="004D27EE">
        <w:t>границы нормируемых значений.</w:t>
      </w:r>
    </w:p>
    <w:p w14:paraId="22E538D9" w14:textId="116FC4C3" w:rsidR="009368C2" w:rsidRDefault="006A0E2B" w:rsidP="006A0E2B">
      <w:pPr>
        <w:pStyle w:val="23"/>
      </w:pPr>
      <w:r>
        <w:t xml:space="preserve">4.3 </w:t>
      </w:r>
      <w:r w:rsidRPr="006A0E2B">
        <w:t>Эргономические требования к организации рабочего помещения в Коворкинг "Точка кипения"</w:t>
      </w:r>
    </w:p>
    <w:p w14:paraId="5E346041" w14:textId="5F1BDABF" w:rsidR="001440FF" w:rsidRDefault="001440FF" w:rsidP="006A0E2B">
      <w:pPr>
        <w:pStyle w:val="aa"/>
      </w:pPr>
      <w:r>
        <w:t xml:space="preserve">Эргономика рабочего места программиста – важный аспект в соблюдении требований для обеспечения безопасности жизнедеятельности. </w:t>
      </w:r>
      <w:r w:rsidR="0051567B">
        <w:t xml:space="preserve">При создании правильного рабочего места необходимо соблюсти перечень условий: </w:t>
      </w:r>
      <w:r w:rsidR="00D41770">
        <w:t xml:space="preserve">оптимальное размещение оборудования, достаточность пространства для работы. Дополнительно необходимо следить, чтобы было достаточно расстояния для перемещения и движения. </w:t>
      </w:r>
    </w:p>
    <w:p w14:paraId="3AD20EDE" w14:textId="136EB277" w:rsidR="00F63CF4" w:rsidRDefault="00F63CF4" w:rsidP="00F63CF4">
      <w:pPr>
        <w:pStyle w:val="aa"/>
      </w:pPr>
      <w:r>
        <w:t xml:space="preserve">Нормирование тяжести трудового процесса производят согласно Методики проведения специальной оценки условий труда, утвержденной </w:t>
      </w:r>
      <w:r>
        <w:lastRenderedPageBreak/>
        <w:t>приказом Министерства труда и социальной защиты РФ от 24 января 2014 г. № 33н (прил. А)</w:t>
      </w:r>
      <w:r w:rsidR="002D459B">
        <w:t xml:space="preserve"> </w:t>
      </w:r>
      <w:r w:rsidR="002D459B" w:rsidRPr="004F7024">
        <w:rPr>
          <w:lang w:val="en-US"/>
        </w:rPr>
        <w:t>[</w:t>
      </w:r>
      <w:r w:rsidR="004F7024" w:rsidRPr="004F7024">
        <w:t>13</w:t>
      </w:r>
      <w:r w:rsidR="002D459B" w:rsidRPr="004F7024">
        <w:rPr>
          <w:lang w:val="en-US"/>
        </w:rPr>
        <w:t>]</w:t>
      </w:r>
      <w:r>
        <w:t>. При нормировании тяжести трудового процесса учитывается пол человека и при оценки учитываются следующие показатели:</w:t>
      </w:r>
    </w:p>
    <w:p w14:paraId="27911CE3" w14:textId="4F17ADB4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физическая динамическая нагрузка;</w:t>
      </w:r>
    </w:p>
    <w:p w14:paraId="050DF9D3" w14:textId="7BB0E68B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масса поднимаемого и перемещаемого груза вручную;</w:t>
      </w:r>
    </w:p>
    <w:p w14:paraId="0435C077" w14:textId="2EE489DA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стереотипные рабочие движения;</w:t>
      </w:r>
    </w:p>
    <w:p w14:paraId="1D253A2C" w14:textId="4470474E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статическая нагрузка;</w:t>
      </w:r>
    </w:p>
    <w:p w14:paraId="38357284" w14:textId="02DE6F1E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рабочая поза;</w:t>
      </w:r>
    </w:p>
    <w:p w14:paraId="75770532" w14:textId="6BE1B601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наклоны корпуса;</w:t>
      </w:r>
    </w:p>
    <w:p w14:paraId="4AA3CA9F" w14:textId="3A21E5E2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перемещение в пространстве.</w:t>
      </w:r>
    </w:p>
    <w:p w14:paraId="417CD2C3" w14:textId="77777777" w:rsidR="00FB6191" w:rsidRDefault="00FB6191" w:rsidP="00FB6191">
      <w:pPr>
        <w:pStyle w:val="aa"/>
        <w:ind w:left="709" w:firstLine="0"/>
      </w:pPr>
    </w:p>
    <w:p w14:paraId="146F4861" w14:textId="0FD312E9" w:rsidR="00043491" w:rsidRDefault="00043491" w:rsidP="006A0E2B">
      <w:pPr>
        <w:pStyle w:val="aa"/>
      </w:pPr>
      <w:r>
        <w:t>Таблица 4.2 – Оценка тяжести трудового процесса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380"/>
        <w:gridCol w:w="2482"/>
        <w:gridCol w:w="2470"/>
        <w:gridCol w:w="2018"/>
      </w:tblGrid>
      <w:tr w:rsidR="00043491" w14:paraId="77F7758D" w14:textId="77777777" w:rsidTr="00B93E36">
        <w:tc>
          <w:tcPr>
            <w:tcW w:w="2380" w:type="dxa"/>
          </w:tcPr>
          <w:p w14:paraId="3F83D484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br/>
              <w:t>тяжести трудового процесса</w:t>
            </w:r>
          </w:p>
        </w:tc>
        <w:tc>
          <w:tcPr>
            <w:tcW w:w="2482" w:type="dxa"/>
          </w:tcPr>
          <w:p w14:paraId="3F7C9C5A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Фактические </w:t>
            </w:r>
          </w:p>
          <w:p w14:paraId="2A86FEB7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значения показателя тяжести трудового процесса</w:t>
            </w:r>
          </w:p>
        </w:tc>
        <w:tc>
          <w:tcPr>
            <w:tcW w:w="2470" w:type="dxa"/>
          </w:tcPr>
          <w:p w14:paraId="17E67A0A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Предельно допустимые значения показателя тяжести трудового процесса</w:t>
            </w:r>
          </w:p>
        </w:tc>
        <w:tc>
          <w:tcPr>
            <w:tcW w:w="2018" w:type="dxa"/>
          </w:tcPr>
          <w:p w14:paraId="7FE49703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Класс (подкласс) условий труда </w:t>
            </w:r>
          </w:p>
          <w:p w14:paraId="7F8255EE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по тяжести </w:t>
            </w:r>
          </w:p>
          <w:p w14:paraId="462797CD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трудового процесса</w:t>
            </w:r>
          </w:p>
        </w:tc>
      </w:tr>
      <w:tr w:rsidR="00043491" w14:paraId="484A11AB" w14:textId="77777777" w:rsidTr="00B93E36">
        <w:tc>
          <w:tcPr>
            <w:tcW w:w="2380" w:type="dxa"/>
          </w:tcPr>
          <w:p w14:paraId="6B659982" w14:textId="22CD546A" w:rsidR="00043491" w:rsidRPr="00043491" w:rsidRDefault="00006622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043491" w:rsidRPr="00043491">
              <w:rPr>
                <w:rFonts w:ascii="Times New Roman" w:hAnsi="Times New Roman" w:cs="Times New Roman"/>
                <w:sz w:val="28"/>
                <w:szCs w:val="28"/>
              </w:rPr>
              <w:t>асса поднимаемого и перемещаемого груза вручную</w:t>
            </w:r>
          </w:p>
        </w:tc>
        <w:tc>
          <w:tcPr>
            <w:tcW w:w="2482" w:type="dxa"/>
          </w:tcPr>
          <w:p w14:paraId="33BEF0A9" w14:textId="77777777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4 кг</w:t>
            </w:r>
          </w:p>
        </w:tc>
        <w:tc>
          <w:tcPr>
            <w:tcW w:w="2470" w:type="dxa"/>
          </w:tcPr>
          <w:p w14:paraId="3F23548B" w14:textId="0083DBE8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 30 кг</w:t>
            </w:r>
            <w:r w:rsidR="007F38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3822" w:rsidRPr="007F3822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18" w:type="dxa"/>
          </w:tcPr>
          <w:p w14:paraId="496F2778" w14:textId="77777777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Оптимальный</w:t>
            </w:r>
          </w:p>
        </w:tc>
      </w:tr>
      <w:tr w:rsidR="00043491" w14:paraId="2881FC40" w14:textId="77777777" w:rsidTr="00B93E36">
        <w:tc>
          <w:tcPr>
            <w:tcW w:w="2380" w:type="dxa"/>
          </w:tcPr>
          <w:p w14:paraId="5C949640" w14:textId="48D98B20" w:rsidR="00043491" w:rsidRPr="00043491" w:rsidRDefault="00006622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043491" w:rsidRPr="00043491">
              <w:rPr>
                <w:rFonts w:ascii="Times New Roman" w:hAnsi="Times New Roman" w:cs="Times New Roman"/>
                <w:sz w:val="28"/>
                <w:szCs w:val="28"/>
              </w:rPr>
              <w:t>тереотипные рабочие движения</w:t>
            </w:r>
          </w:p>
        </w:tc>
        <w:tc>
          <w:tcPr>
            <w:tcW w:w="2482" w:type="dxa"/>
          </w:tcPr>
          <w:p w14:paraId="4B54F9E1" w14:textId="75A503F1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29000</w:t>
            </w:r>
            <w:r w:rsidR="00F52F7C"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</w:p>
        </w:tc>
        <w:tc>
          <w:tcPr>
            <w:tcW w:w="2470" w:type="dxa"/>
          </w:tcPr>
          <w:p w14:paraId="16030468" w14:textId="3D302CC2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40000</w:t>
            </w:r>
            <w:r w:rsidR="00F52F7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52F7C">
              <w:rPr>
                <w:rFonts w:ascii="Times New Roman" w:hAnsi="Times New Roman" w:cs="Times New Roman"/>
                <w:sz w:val="28"/>
                <w:szCs w:val="28"/>
              </w:rPr>
              <w:t>единиц</w:t>
            </w:r>
            <w:r w:rsidR="007F38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3822" w:rsidRPr="007F3822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18" w:type="dxa"/>
          </w:tcPr>
          <w:p w14:paraId="0CCCD131" w14:textId="77777777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Допустимый</w:t>
            </w:r>
          </w:p>
        </w:tc>
      </w:tr>
      <w:tr w:rsidR="00043491" w14:paraId="1470CCC8" w14:textId="77777777" w:rsidTr="00B93E36">
        <w:tc>
          <w:tcPr>
            <w:tcW w:w="2380" w:type="dxa"/>
          </w:tcPr>
          <w:p w14:paraId="1DB6E69D" w14:textId="10F46C1B" w:rsidR="00043491" w:rsidRPr="00043491" w:rsidRDefault="00006622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043491" w:rsidRPr="00043491">
              <w:rPr>
                <w:rFonts w:ascii="Times New Roman" w:hAnsi="Times New Roman" w:cs="Times New Roman"/>
                <w:sz w:val="28"/>
                <w:szCs w:val="28"/>
              </w:rPr>
              <w:t>абочая поза</w:t>
            </w:r>
          </w:p>
        </w:tc>
        <w:tc>
          <w:tcPr>
            <w:tcW w:w="2482" w:type="dxa"/>
          </w:tcPr>
          <w:p w14:paraId="0CB9D3D4" w14:textId="5970C120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вободная поза комфортна и может быть изменена в любой момент по усмотрению работающего</w:t>
            </w:r>
            <w:r w:rsidR="007F2C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70" w:type="dxa"/>
          </w:tcPr>
          <w:p w14:paraId="500027BC" w14:textId="2DD34847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Периодическое, до 25 % времени смены, нахождение в неудобном и (или) фиксированном положении. Нахождение в положении «стоя» до 60 % времени рабочего дня (смены)</w:t>
            </w:r>
            <w:r w:rsidR="00C704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3822" w:rsidRPr="007F3822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  <w:r w:rsidR="00C704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18" w:type="dxa"/>
          </w:tcPr>
          <w:p w14:paraId="31012838" w14:textId="6E0D49A4" w:rsidR="00043491" w:rsidRPr="00043491" w:rsidRDefault="0050287B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  <w:tr w:rsidR="00043491" w14:paraId="2166F249" w14:textId="77777777" w:rsidTr="00B93E36">
        <w:tc>
          <w:tcPr>
            <w:tcW w:w="2380" w:type="dxa"/>
          </w:tcPr>
          <w:p w14:paraId="466CBF5E" w14:textId="45C13EF5" w:rsidR="00043491" w:rsidRPr="00043491" w:rsidRDefault="00006622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043491" w:rsidRPr="00043491">
              <w:rPr>
                <w:rFonts w:ascii="Times New Roman" w:hAnsi="Times New Roman" w:cs="Times New Roman"/>
                <w:sz w:val="28"/>
                <w:szCs w:val="28"/>
              </w:rPr>
              <w:t>аклоны корпуса</w:t>
            </w:r>
          </w:p>
        </w:tc>
        <w:tc>
          <w:tcPr>
            <w:tcW w:w="2482" w:type="dxa"/>
          </w:tcPr>
          <w:p w14:paraId="54F64127" w14:textId="560041D0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777C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77CF1">
              <w:rPr>
                <w:rFonts w:ascii="Times New Roman" w:hAnsi="Times New Roman" w:cs="Times New Roman"/>
                <w:sz w:val="28"/>
                <w:szCs w:val="28"/>
              </w:rPr>
              <w:t>единиц</w:t>
            </w:r>
          </w:p>
        </w:tc>
        <w:tc>
          <w:tcPr>
            <w:tcW w:w="2470" w:type="dxa"/>
          </w:tcPr>
          <w:p w14:paraId="062E645E" w14:textId="32C20F4D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51-100</w:t>
            </w:r>
            <w:r w:rsidR="00777C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77CF1">
              <w:rPr>
                <w:rFonts w:ascii="Times New Roman" w:hAnsi="Times New Roman" w:cs="Times New Roman"/>
                <w:sz w:val="28"/>
                <w:szCs w:val="28"/>
              </w:rPr>
              <w:t>единиц</w:t>
            </w:r>
            <w:r w:rsidR="007F38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3822" w:rsidRPr="007F3822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18" w:type="dxa"/>
          </w:tcPr>
          <w:p w14:paraId="3CCD0C8B" w14:textId="2612877D" w:rsidR="00043491" w:rsidRPr="00043491" w:rsidRDefault="0050287B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  <w:tr w:rsidR="00043491" w14:paraId="0991C9A8" w14:textId="77777777" w:rsidTr="00B93E36">
        <w:tc>
          <w:tcPr>
            <w:tcW w:w="2380" w:type="dxa"/>
          </w:tcPr>
          <w:p w14:paraId="0569A06E" w14:textId="0825589F" w:rsidR="00043491" w:rsidRPr="00043491" w:rsidRDefault="00006622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043491" w:rsidRPr="00043491">
              <w:rPr>
                <w:rFonts w:ascii="Times New Roman" w:hAnsi="Times New Roman" w:cs="Times New Roman"/>
                <w:sz w:val="28"/>
                <w:szCs w:val="28"/>
              </w:rPr>
              <w:t>еремещение в пространстве</w:t>
            </w:r>
          </w:p>
        </w:tc>
        <w:tc>
          <w:tcPr>
            <w:tcW w:w="2482" w:type="dxa"/>
          </w:tcPr>
          <w:p w14:paraId="403C617F" w14:textId="77777777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 3 км по горизонтали</w:t>
            </w:r>
          </w:p>
        </w:tc>
        <w:tc>
          <w:tcPr>
            <w:tcW w:w="2470" w:type="dxa"/>
          </w:tcPr>
          <w:p w14:paraId="67750E31" w14:textId="03C4B18B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9C5B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C5B50" w:rsidRPr="00043491"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  <w:r w:rsidR="007F38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3822" w:rsidRPr="007F3822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18" w:type="dxa"/>
          </w:tcPr>
          <w:p w14:paraId="10AE4B77" w14:textId="371D1C5F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A7514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5149"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  <w:r w:rsidR="0050287B">
              <w:rPr>
                <w:rFonts w:ascii="Times New Roman" w:hAnsi="Times New Roman" w:cs="Times New Roman"/>
                <w:sz w:val="28"/>
                <w:szCs w:val="28"/>
              </w:rPr>
              <w:t xml:space="preserve"> условий труда</w:t>
            </w:r>
          </w:p>
        </w:tc>
      </w:tr>
    </w:tbl>
    <w:p w14:paraId="3A45EB44" w14:textId="77777777" w:rsidR="00B93E36" w:rsidRDefault="00B93E36" w:rsidP="006A0E2B">
      <w:pPr>
        <w:pStyle w:val="aa"/>
      </w:pPr>
    </w:p>
    <w:p w14:paraId="2F8940B3" w14:textId="2C4F095E" w:rsidR="00043491" w:rsidRDefault="00782B81" w:rsidP="006A0E2B">
      <w:pPr>
        <w:pStyle w:val="aa"/>
      </w:pPr>
      <w:r w:rsidRPr="00782B81">
        <w:t xml:space="preserve">Проанализировав таблицу </w:t>
      </w:r>
      <w:r w:rsidR="00FB6191" w:rsidRPr="00782B81">
        <w:t>4.</w:t>
      </w:r>
      <w:r w:rsidR="00FB6191">
        <w:t>2,</w:t>
      </w:r>
      <w:r>
        <w:t xml:space="preserve"> </w:t>
      </w:r>
      <w:r w:rsidR="00B93E36" w:rsidRPr="00B93E36">
        <w:t>был сделан вывод, что условия труда</w:t>
      </w:r>
      <w:r w:rsidR="00857CCF">
        <w:t xml:space="preserve"> на данном рабочем месте являются</w:t>
      </w:r>
      <w:r w:rsidR="00B93E36" w:rsidRPr="00B93E36">
        <w:t xml:space="preserve"> оптимальны</w:t>
      </w:r>
      <w:r w:rsidR="00857CCF">
        <w:t>ми</w:t>
      </w:r>
      <w:r w:rsidR="00B93E36" w:rsidRPr="00B93E36">
        <w:t>.</w:t>
      </w:r>
    </w:p>
    <w:p w14:paraId="56256C25" w14:textId="4C0C1575" w:rsidR="005E508D" w:rsidRDefault="005E508D" w:rsidP="005E508D">
      <w:pPr>
        <w:pStyle w:val="23"/>
      </w:pPr>
      <w:r w:rsidRPr="005E508D">
        <w:lastRenderedPageBreak/>
        <w:t>4.4 Электробезопасность</w:t>
      </w:r>
    </w:p>
    <w:p w14:paraId="39EF7AD3" w14:textId="77777777" w:rsidR="00160187" w:rsidRDefault="00160187" w:rsidP="00160187">
      <w:pPr>
        <w:pStyle w:val="aa"/>
      </w:pPr>
      <w:r>
        <w:t>Под электробезопасностью понимается система мероприятий, направленных на предотвращение вредного или опасного поражения работников электрическим током, электрической дугой и т.п.</w:t>
      </w:r>
    </w:p>
    <w:p w14:paraId="3347BD61" w14:textId="1B7B6A5C" w:rsidR="00160187" w:rsidRDefault="00160187" w:rsidP="00160187">
      <w:pPr>
        <w:pStyle w:val="aa"/>
      </w:pPr>
      <w:r>
        <w:t xml:space="preserve">В помещении </w:t>
      </w:r>
      <w:r w:rsidR="00CA331A">
        <w:t>коворкинга «Точка кипения»</w:t>
      </w:r>
      <w:r>
        <w:t xml:space="preserve"> отсутствует повышенная опасность, так как кабинет имеет класс опасности 1, </w:t>
      </w:r>
      <w:r w:rsidR="00A66B77">
        <w:t>проведена электрическая сеть</w:t>
      </w:r>
      <w:r>
        <w:t xml:space="preserve"> </w:t>
      </w:r>
      <w:r w:rsidR="00A66B77">
        <w:t>со стандартным</w:t>
      </w:r>
      <w:r>
        <w:t xml:space="preserve"> напряжени</w:t>
      </w:r>
      <w:r w:rsidR="00A66B77">
        <w:t>ем</w:t>
      </w:r>
      <w:r>
        <w:t xml:space="preserve"> в 220В, </w:t>
      </w:r>
      <w:r w:rsidR="00A66B77">
        <w:t>проводка полность</w:t>
      </w:r>
      <w:r w:rsidR="005A40F4">
        <w:t>ю заизолирована</w:t>
      </w:r>
      <w:r>
        <w:t xml:space="preserve">, </w:t>
      </w:r>
      <w:r w:rsidR="00EA3491">
        <w:t>оголенные провода и поврежденные электрические розетки не обнаружены</w:t>
      </w:r>
      <w:r>
        <w:t xml:space="preserve">, </w:t>
      </w:r>
      <w:r w:rsidR="00B541AB">
        <w:t>удлинители снабжены стандартным предохранителем</w:t>
      </w:r>
      <w:r>
        <w:t xml:space="preserve">. </w:t>
      </w:r>
      <w:r w:rsidR="00151DDF">
        <w:t xml:space="preserve">В случае </w:t>
      </w:r>
      <w:r w:rsidR="005A67B6">
        <w:t>происхождения аварийной ситуации помещение будет обесточено</w:t>
      </w:r>
      <w:r w:rsidR="00151DDF">
        <w:t>.</w:t>
      </w:r>
    </w:p>
    <w:p w14:paraId="62390C13" w14:textId="348ADCFA" w:rsidR="00160187" w:rsidRPr="004D69A1" w:rsidRDefault="00160187" w:rsidP="00160187">
      <w:pPr>
        <w:pStyle w:val="aa"/>
      </w:pPr>
      <w:r w:rsidRPr="004D69A1">
        <w:t xml:space="preserve">При неисправности какого-либо оборудования необходимо обесточить устройство и </w:t>
      </w:r>
      <w:r w:rsidR="00CE0E57" w:rsidRPr="004D69A1">
        <w:t>вызвать</w:t>
      </w:r>
      <w:r w:rsidRPr="004D69A1">
        <w:t xml:space="preserve"> специалиста</w:t>
      </w:r>
      <w:r w:rsidR="00CE0E57" w:rsidRPr="004D69A1">
        <w:t>. Самостоятельно принимать дальнейшие действия запрещается,</w:t>
      </w:r>
      <w:r w:rsidRPr="004D69A1">
        <w:t xml:space="preserve"> </w:t>
      </w:r>
      <w:r w:rsidR="00F107F7" w:rsidRPr="004D69A1">
        <w:t>в противном случае неизбежно</w:t>
      </w:r>
      <w:r w:rsidRPr="004D69A1">
        <w:t xml:space="preserve"> поражение электрическим током.</w:t>
      </w:r>
    </w:p>
    <w:p w14:paraId="41912CF0" w14:textId="5CFC7259" w:rsidR="00160187" w:rsidRPr="00A82071" w:rsidRDefault="00160187" w:rsidP="00BC415D">
      <w:pPr>
        <w:pStyle w:val="aa"/>
      </w:pPr>
      <w:r w:rsidRPr="00A82071">
        <w:t>Для защит</w:t>
      </w:r>
      <w:r w:rsidR="004D69A1" w:rsidRPr="00A82071">
        <w:t>ы</w:t>
      </w:r>
      <w:r w:rsidRPr="00A82071">
        <w:t xml:space="preserve"> работника от поражения электрическим током </w:t>
      </w:r>
      <w:r w:rsidR="00EA4DB9" w:rsidRPr="00A82071">
        <w:t xml:space="preserve">в системах </w:t>
      </w:r>
      <w:r w:rsidR="00EA4DB9" w:rsidRPr="00A82071">
        <w:t>э</w:t>
      </w:r>
      <w:r w:rsidR="00BC415D" w:rsidRPr="00A82071">
        <w:t>лектрификаци</w:t>
      </w:r>
      <w:r w:rsidR="00BC415D" w:rsidRPr="00A82071">
        <w:t xml:space="preserve">и </w:t>
      </w:r>
      <w:r w:rsidR="00EA4DB9" w:rsidRPr="00A82071">
        <w:t>устанавливается</w:t>
      </w:r>
      <w:r w:rsidRPr="00A82071">
        <w:t xml:space="preserve"> заземление. Защитное заземление – это особое, преднамеренное соединение с землей металлических нетоковедущих частей для защиты человека от поражения электричеством.</w:t>
      </w:r>
    </w:p>
    <w:p w14:paraId="7975CC93" w14:textId="52CE0E03" w:rsidR="00160187" w:rsidRDefault="00160187" w:rsidP="00160187">
      <w:pPr>
        <w:pStyle w:val="aa"/>
      </w:pPr>
      <w:r w:rsidRPr="00A82071">
        <w:t xml:space="preserve">Схема типового заземления, установленного в университете согласно ГОСТ 12.1.019-2017 [23] представлена на рисунке </w:t>
      </w:r>
      <w:r w:rsidR="00BC415D" w:rsidRPr="00A82071">
        <w:t>4</w:t>
      </w:r>
      <w:r w:rsidRPr="00A82071">
        <w:t>.</w:t>
      </w:r>
      <w:r w:rsidR="00BC415D" w:rsidRPr="00A82071">
        <w:t>3.</w:t>
      </w:r>
    </w:p>
    <w:p w14:paraId="373617FE" w14:textId="174CCB26" w:rsidR="00160187" w:rsidRDefault="00A82071" w:rsidP="0011304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72561ADC" wp14:editId="21783227">
            <wp:extent cx="4505325" cy="2918468"/>
            <wp:effectExtent l="19050" t="19050" r="9525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784" cy="292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33707" w14:textId="0571BC99" w:rsidR="00160187" w:rsidRDefault="00160187" w:rsidP="00113046">
      <w:pPr>
        <w:pStyle w:val="aa"/>
        <w:ind w:firstLine="0"/>
        <w:jc w:val="center"/>
      </w:pPr>
      <w:r>
        <w:t xml:space="preserve">Рисунок </w:t>
      </w:r>
      <w:r w:rsidR="00A82071">
        <w:t>4</w:t>
      </w:r>
      <w:r>
        <w:t>.</w:t>
      </w:r>
      <w:r w:rsidR="00A82071">
        <w:t>3</w:t>
      </w:r>
      <w:r>
        <w:t xml:space="preserve"> – Схема заземления</w:t>
      </w:r>
    </w:p>
    <w:p w14:paraId="775CE1E4" w14:textId="77777777" w:rsidR="004D4A60" w:rsidRDefault="004D4A60" w:rsidP="00113046">
      <w:pPr>
        <w:pStyle w:val="aa"/>
        <w:ind w:firstLine="0"/>
        <w:jc w:val="center"/>
      </w:pPr>
    </w:p>
    <w:p w14:paraId="06A00585" w14:textId="4152DD64" w:rsidR="005E508D" w:rsidRDefault="00160187" w:rsidP="00160187">
      <w:pPr>
        <w:pStyle w:val="aa"/>
      </w:pPr>
      <w:r>
        <w:t>Рабочее помещение соответствует стандартам, прописанным в ГОСТ 12.1.019-2017 [23], что позволяет работникам продолжать трудовую деятельность без угрозы для здоровья.</w:t>
      </w:r>
    </w:p>
    <w:p w14:paraId="23041F05" w14:textId="19E0C57B" w:rsidR="004D4A60" w:rsidRDefault="004D4A60" w:rsidP="004D4A60">
      <w:pPr>
        <w:pStyle w:val="23"/>
      </w:pPr>
      <w:r>
        <w:t>4</w:t>
      </w:r>
      <w:r w:rsidRPr="004D4A60">
        <w:t>.</w:t>
      </w:r>
      <w:r>
        <w:t>5</w:t>
      </w:r>
      <w:r w:rsidRPr="004D4A60">
        <w:t xml:space="preserve"> Пожарная безопасность</w:t>
      </w:r>
    </w:p>
    <w:p w14:paraId="5A990E8C" w14:textId="1A019876" w:rsidR="008A7912" w:rsidRDefault="008A7912" w:rsidP="008A7912">
      <w:pPr>
        <w:pStyle w:val="aa"/>
      </w:pPr>
      <w:r>
        <w:t xml:space="preserve">Пожарная безопасность регламентируется </w:t>
      </w:r>
      <w:r w:rsidRPr="008F5B87">
        <w:t xml:space="preserve">Закон </w:t>
      </w:r>
      <w:r>
        <w:t>РФ от 22 июля 2008 г. N 123-ФЗ</w:t>
      </w:r>
      <w:r w:rsidRPr="005F5FB1">
        <w:t xml:space="preserve"> </w:t>
      </w:r>
      <w:r w:rsidRPr="004F7024">
        <w:t>[</w:t>
      </w:r>
      <w:r w:rsidR="004F7024" w:rsidRPr="004F7024">
        <w:t>12</w:t>
      </w:r>
      <w:r w:rsidRPr="004F7024">
        <w:t>].</w:t>
      </w:r>
      <w:r>
        <w:t xml:space="preserve">  Пожар – неконтролируемое горение, </w:t>
      </w:r>
      <w:r w:rsidR="001B6B0F">
        <w:t>несущее</w:t>
      </w:r>
      <w:r>
        <w:t xml:space="preserve"> опасно</w:t>
      </w:r>
      <w:r w:rsidR="001B6B0F">
        <w:t>сть</w:t>
      </w:r>
      <w:r>
        <w:t xml:space="preserve"> для всех работников помещени</w:t>
      </w:r>
      <w:r w:rsidR="00E512E4">
        <w:t>й</w:t>
      </w:r>
      <w:r>
        <w:t>. Причинами пожара могут послужить</w:t>
      </w:r>
      <w:r w:rsidR="005D5FA1">
        <w:t xml:space="preserve"> такие </w:t>
      </w:r>
      <w:r w:rsidR="00DF2411">
        <w:t>неисправности</w:t>
      </w:r>
      <w:r w:rsidR="005D5FA1">
        <w:t>, как</w:t>
      </w:r>
      <w:r>
        <w:t xml:space="preserve">: неисправность проводки, неисправность </w:t>
      </w:r>
      <w:r>
        <w:lastRenderedPageBreak/>
        <w:t>электронагревательных устройств</w:t>
      </w:r>
      <w:r w:rsidR="00907A50">
        <w:t>. Также причинами возгорания может стать человеческий фактор:</w:t>
      </w:r>
      <w:r>
        <w:t xml:space="preserve"> халатное отношение работников к пожарной безопасности, умышленный</w:t>
      </w:r>
      <w:r>
        <w:t xml:space="preserve"> и неумышленный</w:t>
      </w:r>
      <w:r>
        <w:t xml:space="preserve"> поджог.</w:t>
      </w:r>
    </w:p>
    <w:p w14:paraId="3CCFF650" w14:textId="371A2A97" w:rsidR="008A7912" w:rsidRDefault="008A7912" w:rsidP="008A7912">
      <w:pPr>
        <w:pStyle w:val="aa"/>
      </w:pPr>
      <w:r>
        <w:t xml:space="preserve">В рассматриваемом помещении для защиты от пожара установлены датчики дыма, представленные на рисунке </w:t>
      </w:r>
      <w:r w:rsidR="006C3DAB">
        <w:t>4</w:t>
      </w:r>
      <w:r>
        <w:t>.</w:t>
      </w:r>
      <w:r w:rsidR="006C3DAB">
        <w:t>4</w:t>
      </w:r>
      <w:r>
        <w:t>. Принцип работы датчиков дыма заключается в том, что посылаемый луч в приборе при наличии дыма рассеивается</w:t>
      </w:r>
      <w:r w:rsidR="006C3DAB">
        <w:t>, сигнализируя системе о наличии задымления</w:t>
      </w:r>
      <w:r>
        <w:t>.</w:t>
      </w:r>
    </w:p>
    <w:p w14:paraId="112932A8" w14:textId="77777777" w:rsidR="008A7912" w:rsidRDefault="008A7912" w:rsidP="008A7912">
      <w:pPr>
        <w:jc w:val="center"/>
      </w:pPr>
      <w:r>
        <w:rPr>
          <w:noProof/>
          <w:lang w:eastAsia="ru-RU"/>
        </w:rPr>
        <w:drawing>
          <wp:inline distT="0" distB="0" distL="0" distR="0" wp14:anchorId="2EEC8373" wp14:editId="427BAC04">
            <wp:extent cx="2053525" cy="181883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404" cy="18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1777" w14:textId="16C87B50" w:rsidR="008A7912" w:rsidRPr="008920BB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6C3DAB">
        <w:t>4</w:t>
      </w:r>
      <w:r>
        <w:t>.</w:t>
      </w:r>
      <w:r w:rsidR="006C3DAB">
        <w:t>4</w:t>
      </w:r>
      <w:r>
        <w:t xml:space="preserve"> – Д</w:t>
      </w:r>
      <w:r w:rsidRPr="008920BB">
        <w:t>атчик дыма «ИПД-3.2»</w:t>
      </w:r>
    </w:p>
    <w:p w14:paraId="4A563886" w14:textId="77777777" w:rsidR="008A7912" w:rsidRDefault="008A7912" w:rsidP="008A7912">
      <w:pPr>
        <w:pStyle w:val="aa"/>
      </w:pPr>
    </w:p>
    <w:p w14:paraId="470D74FC" w14:textId="6A4DC55B" w:rsidR="0033540A" w:rsidRDefault="008A7912" w:rsidP="0033540A">
      <w:pPr>
        <w:pStyle w:val="aa"/>
      </w:pPr>
      <w:r>
        <w:t>В коридорах университета расположены пожарные шиты, предусмотренные на случай возникновения возгорания</w:t>
      </w:r>
      <w:r w:rsidR="00E66EFF">
        <w:t>. В</w:t>
      </w:r>
      <w:r>
        <w:t xml:space="preserve"> </w:t>
      </w:r>
      <w:r w:rsidR="00E66EFF">
        <w:t xml:space="preserve">каждом </w:t>
      </w:r>
      <w:r>
        <w:t xml:space="preserve">корпусе на </w:t>
      </w:r>
      <w:r w:rsidR="00E66EFF">
        <w:t>одном</w:t>
      </w:r>
      <w:r>
        <w:t xml:space="preserve"> этаж</w:t>
      </w:r>
      <w:r w:rsidR="00E66EFF">
        <w:t>е установлено три</w:t>
      </w:r>
      <w:r>
        <w:t xml:space="preserve"> таких щит</w:t>
      </w:r>
      <w:r w:rsidR="00CD422E">
        <w:t>а.</w:t>
      </w:r>
      <w:r w:rsidRPr="003D5BE9">
        <w:t xml:space="preserve"> </w:t>
      </w:r>
      <w:r w:rsidR="00CD422E">
        <w:t xml:space="preserve">Внутреннее содержимое </w:t>
      </w:r>
      <w:r w:rsidRPr="003D5BE9">
        <w:t>в</w:t>
      </w:r>
      <w:r>
        <w:t xml:space="preserve"> каждом </w:t>
      </w:r>
      <w:r w:rsidR="00C32670">
        <w:t>представлено</w:t>
      </w:r>
      <w:r>
        <w:t xml:space="preserve"> огнетушител</w:t>
      </w:r>
      <w:r w:rsidR="00C32670">
        <w:t>ем</w:t>
      </w:r>
      <w:r>
        <w:t xml:space="preserve"> и шланг</w:t>
      </w:r>
      <w:r w:rsidR="00C32670">
        <w:t>ом</w:t>
      </w:r>
      <w:r w:rsidR="00B47863">
        <w:t>. На</w:t>
      </w:r>
      <w:r>
        <w:t xml:space="preserve"> рисунк</w:t>
      </w:r>
      <w:r w:rsidR="00B47863">
        <w:t>е</w:t>
      </w:r>
      <w:r>
        <w:t xml:space="preserve"> </w:t>
      </w:r>
      <w:r w:rsidR="00107623">
        <w:t>4</w:t>
      </w:r>
      <w:r>
        <w:t>.</w:t>
      </w:r>
      <w:r w:rsidR="00107623">
        <w:t>5</w:t>
      </w:r>
      <w:r>
        <w:t xml:space="preserve"> </w:t>
      </w:r>
      <w:r w:rsidR="00B47863">
        <w:t>проиллюстрирован</w:t>
      </w:r>
      <w:r>
        <w:t xml:space="preserve"> один из установленных щитов.</w:t>
      </w:r>
    </w:p>
    <w:p w14:paraId="11A82590" w14:textId="3D92E2A4" w:rsidR="008A7912" w:rsidRDefault="0033540A" w:rsidP="008A7912">
      <w:pPr>
        <w:jc w:val="center"/>
      </w:pPr>
      <w:r>
        <w:rPr>
          <w:noProof/>
        </w:rPr>
        <w:drawing>
          <wp:inline distT="0" distB="0" distL="0" distR="0" wp14:anchorId="4B9AE87C" wp14:editId="0A8CEF6E">
            <wp:extent cx="3173172" cy="25590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9" r="18251"/>
                    <a:stretch/>
                  </pic:blipFill>
                  <pic:spPr bwMode="auto">
                    <a:xfrm>
                      <a:off x="0" y="0"/>
                      <a:ext cx="3184905" cy="256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5AE5F" w14:textId="6F91891F" w:rsidR="008A7912" w:rsidRPr="00AB31F2" w:rsidRDefault="008A7912" w:rsidP="0033540A">
      <w:pPr>
        <w:pStyle w:val="aa"/>
        <w:ind w:firstLine="0"/>
        <w:jc w:val="center"/>
      </w:pPr>
      <w:r>
        <w:t xml:space="preserve">Рисунок </w:t>
      </w:r>
      <w:r w:rsidR="00107623">
        <w:t>4</w:t>
      </w:r>
      <w:r>
        <w:t>.</w:t>
      </w:r>
      <w:r w:rsidR="00107623">
        <w:t>5</w:t>
      </w:r>
      <w:r>
        <w:t xml:space="preserve"> – Пожарный щиток</w:t>
      </w:r>
    </w:p>
    <w:p w14:paraId="26EF6108" w14:textId="77777777" w:rsidR="008A7912" w:rsidRDefault="008A7912" w:rsidP="008A7912">
      <w:pPr>
        <w:pStyle w:val="aa"/>
      </w:pPr>
    </w:p>
    <w:p w14:paraId="486A46BF" w14:textId="40F6EC13" w:rsidR="008A7912" w:rsidRDefault="008A7912" w:rsidP="008A7912">
      <w:pPr>
        <w:pStyle w:val="aa"/>
      </w:pPr>
      <w:r>
        <w:t xml:space="preserve">На рисунке </w:t>
      </w:r>
      <w:r w:rsidR="00107623">
        <w:t>4</w:t>
      </w:r>
      <w:r>
        <w:t>.</w:t>
      </w:r>
      <w:r w:rsidR="00107623">
        <w:t>6</w:t>
      </w:r>
      <w:r>
        <w:t xml:space="preserve">(а) изображен огнетушитель ОУ-2, на рисунке </w:t>
      </w:r>
      <w:r w:rsidR="00E66EFF">
        <w:t>4</w:t>
      </w:r>
      <w:r>
        <w:t>.</w:t>
      </w:r>
      <w:r w:rsidR="00E66EFF">
        <w:t>6</w:t>
      </w:r>
      <w:r>
        <w:t xml:space="preserve">(б) изображен пожарный рукав, которые </w:t>
      </w:r>
      <w:r w:rsidR="0033540A">
        <w:t>установлены</w:t>
      </w:r>
      <w:r>
        <w:t xml:space="preserve"> в </w:t>
      </w:r>
      <w:r w:rsidR="00777AA0">
        <w:t>вышеописанные</w:t>
      </w:r>
      <w:r>
        <w:t xml:space="preserve"> пожарные щитки.</w:t>
      </w:r>
    </w:p>
    <w:p w14:paraId="3028FB3C" w14:textId="77777777" w:rsidR="008A7912" w:rsidRDefault="008A7912" w:rsidP="008A7912">
      <w:pPr>
        <w:jc w:val="center"/>
      </w:pPr>
      <w:r w:rsidRPr="0054282F">
        <w:rPr>
          <w:noProof/>
          <w:lang w:eastAsia="ru-RU"/>
        </w:rPr>
        <w:lastRenderedPageBreak/>
        <w:drawing>
          <wp:inline distT="0" distB="0" distL="0" distR="0" wp14:anchorId="554A8910" wp14:editId="277912BD">
            <wp:extent cx="1326001" cy="1935126"/>
            <wp:effectExtent l="0" t="0" r="7620" b="8255"/>
            <wp:docPr id="31" name="Рисунок 31" descr="C:\Users\ilsha\Desktop\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sha\Desktop\ori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567" cy="196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D0B406" wp14:editId="63974270">
            <wp:extent cx="2110154" cy="2110154"/>
            <wp:effectExtent l="0" t="0" r="4445" b="0"/>
            <wp:docPr id="18" name="Рисунок 18" descr="Рукав пожарный Д51 20м с головкой ГР-50 и стволом РС-50: продажа, цена в  Саратове. рукава пожарные от &quot;ООО &quot;АРМСНАБ&quot;&quot; - 203800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укав пожарный Д51 20м с головкой ГР-50 и стволом РС-50: продажа, цена в  Саратове. рукава пожарные от &quot;ООО &quot;АРМСНАБ&quot;&quot; - 20380096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90" cy="21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EB37" w14:textId="77777777" w:rsidR="008A7912" w:rsidRPr="008A7912" w:rsidRDefault="008A7912" w:rsidP="008A791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8A7912">
        <w:rPr>
          <w:rFonts w:ascii="Times New Roman" w:hAnsi="Times New Roman" w:cs="Times New Roman"/>
          <w:sz w:val="28"/>
          <w:szCs w:val="28"/>
        </w:rPr>
        <w:t xml:space="preserve">а)   </w:t>
      </w:r>
      <w:proofErr w:type="gramEnd"/>
      <w:r w:rsidRPr="008A7912">
        <w:rPr>
          <w:rFonts w:ascii="Times New Roman" w:hAnsi="Times New Roman" w:cs="Times New Roman"/>
          <w:sz w:val="28"/>
          <w:szCs w:val="28"/>
        </w:rPr>
        <w:t xml:space="preserve">                                          б)</w:t>
      </w:r>
    </w:p>
    <w:p w14:paraId="025E5C39" w14:textId="30D694E8" w:rsidR="008A7912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107623">
        <w:t>4</w:t>
      </w:r>
      <w:r>
        <w:t>.</w:t>
      </w:r>
      <w:r w:rsidR="00107623">
        <w:t>6</w:t>
      </w:r>
      <w:r>
        <w:t xml:space="preserve"> – </w:t>
      </w:r>
      <w:r w:rsidRPr="008920BB">
        <w:t>Огнетушитель ОУ-2</w:t>
      </w:r>
      <w:r>
        <w:t xml:space="preserve"> и пожарный рукав</w:t>
      </w:r>
    </w:p>
    <w:p w14:paraId="7F3F2C34" w14:textId="77777777" w:rsidR="008A7912" w:rsidRPr="008A7912" w:rsidRDefault="008A7912" w:rsidP="008A7912"/>
    <w:p w14:paraId="7904B5DE" w14:textId="0D6A8425" w:rsidR="008A7912" w:rsidRDefault="008A7912" w:rsidP="008A7912">
      <w:pPr>
        <w:pStyle w:val="aa"/>
      </w:pPr>
      <w:r>
        <w:t xml:space="preserve">Внутри огнетушителя ОУ – 2 находится углекислота и углекислый газ в жидкой форме под давлением </w:t>
      </w:r>
      <w:r w:rsidRPr="0053357E">
        <w:t>от 5,7 до 15 Мпа</w:t>
      </w:r>
      <w:r>
        <w:t>, вырываясь наружу мгновенно сбивает пламя, лишая его кислорода, вследствие этого огонь не может далее гореть. Пожарный рукав имеет стандартную длину 20</w:t>
      </w:r>
      <w:r w:rsidR="0033540A">
        <w:t xml:space="preserve"> </w:t>
      </w:r>
      <w:r>
        <w:t>м.</w:t>
      </w:r>
    </w:p>
    <w:p w14:paraId="625025D5" w14:textId="279835A7" w:rsidR="002E080A" w:rsidRDefault="002E080A" w:rsidP="008A7912">
      <w:pPr>
        <w:pStyle w:val="aa"/>
      </w:pPr>
      <w:r>
        <w:t>На случай возникновения пожароопасной ситуации в центральном зале Игошина расположены огнетушители.</w:t>
      </w:r>
      <w:r w:rsidR="000F3A48">
        <w:t xml:space="preserve"> На рисунке 4.7 изображена схема эвакуации из помещения.</w:t>
      </w:r>
    </w:p>
    <w:p w14:paraId="713B5620" w14:textId="71FA0CB1" w:rsidR="00053E61" w:rsidRDefault="00BD21A2" w:rsidP="00BD21A2">
      <w:pPr>
        <w:pStyle w:val="aa"/>
        <w:ind w:firstLine="0"/>
        <w:jc w:val="center"/>
        <w:rPr>
          <w:lang w:val="en-US"/>
        </w:rPr>
      </w:pPr>
      <w:r w:rsidRPr="00BD21A2">
        <w:rPr>
          <w:lang w:val="en-US"/>
        </w:rPr>
        <w:drawing>
          <wp:inline distT="0" distB="0" distL="0" distR="0" wp14:anchorId="52162748" wp14:editId="4142416B">
            <wp:extent cx="3405043" cy="2273426"/>
            <wp:effectExtent l="19050" t="19050" r="2413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8368" cy="228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2C85E" w14:textId="06710C26" w:rsidR="00BD21A2" w:rsidRDefault="00BD21A2" w:rsidP="00BD21A2">
      <w:pPr>
        <w:pStyle w:val="af6"/>
        <w:numPr>
          <w:ilvl w:val="3"/>
          <w:numId w:val="19"/>
        </w:numPr>
      </w:pPr>
      <w:r>
        <w:t>Рисунок 4.</w:t>
      </w:r>
      <w:r w:rsidRPr="00BD21A2">
        <w:t>7</w:t>
      </w:r>
      <w:r>
        <w:t xml:space="preserve"> – </w:t>
      </w:r>
      <w:r>
        <w:t>Схема эвакуации из помещения</w:t>
      </w:r>
    </w:p>
    <w:p w14:paraId="20C5DE02" w14:textId="77777777" w:rsidR="00BD21A2" w:rsidRPr="00BD21A2" w:rsidRDefault="00BD21A2" w:rsidP="00BD21A2">
      <w:pPr>
        <w:pStyle w:val="aa"/>
        <w:ind w:firstLine="0"/>
        <w:jc w:val="center"/>
      </w:pPr>
    </w:p>
    <w:p w14:paraId="27A35258" w14:textId="0198DF76" w:rsidR="00777AA0" w:rsidRPr="00777AA0" w:rsidRDefault="00777AA0" w:rsidP="00777AA0">
      <w:pPr>
        <w:pStyle w:val="23"/>
      </w:pPr>
      <w:r w:rsidRPr="00777AA0">
        <w:t>4.6 Обеспечение безопасности в условиях ЧС</w:t>
      </w:r>
    </w:p>
    <w:p w14:paraId="2013DD52" w14:textId="3143B2EA" w:rsidR="00777AA0" w:rsidRDefault="00777AA0" w:rsidP="008A7912">
      <w:pPr>
        <w:pStyle w:val="aa"/>
      </w:pPr>
      <w:r>
        <w:t xml:space="preserve">На каждом этаже учебных корпусов здания установлена схема эвакуации </w:t>
      </w:r>
      <w:r w:rsidR="005D2E2B">
        <w:t xml:space="preserve">в случаях чрезвычайных ситуаций. </w:t>
      </w:r>
      <w:r w:rsidR="008E0C79">
        <w:t>На рисунке</w:t>
      </w:r>
      <w:r w:rsidR="003E73B4">
        <w:t xml:space="preserve"> 4.</w:t>
      </w:r>
      <w:r w:rsidR="009C7CC0">
        <w:t>8</w:t>
      </w:r>
      <w:r w:rsidR="008E0C79">
        <w:t xml:space="preserve"> представлена схема эвакуации, расположенная перед входом в помещение «Точки кипения».</w:t>
      </w:r>
    </w:p>
    <w:p w14:paraId="56EC7E51" w14:textId="1C6C7903" w:rsidR="008A7912" w:rsidRDefault="003E73B4" w:rsidP="008A7912">
      <w:pPr>
        <w:jc w:val="center"/>
      </w:pPr>
      <w:r>
        <w:rPr>
          <w:noProof/>
        </w:rPr>
        <w:lastRenderedPageBreak/>
        <w:drawing>
          <wp:inline distT="0" distB="0" distL="0" distR="0" wp14:anchorId="6AE5630B" wp14:editId="241EC3D8">
            <wp:extent cx="4254500" cy="2979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 r="9674"/>
                    <a:stretch/>
                  </pic:blipFill>
                  <pic:spPr bwMode="auto">
                    <a:xfrm>
                      <a:off x="0" y="0"/>
                      <a:ext cx="4262594" cy="298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6CBF5" w14:textId="442CE3C0" w:rsidR="008A7912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8E0C79">
        <w:t>4</w:t>
      </w:r>
      <w:r>
        <w:t>.</w:t>
      </w:r>
      <w:r w:rsidR="009C7CC0">
        <w:t>8</w:t>
      </w:r>
      <w:r>
        <w:t xml:space="preserve"> – Схема эвакуации</w:t>
      </w:r>
    </w:p>
    <w:p w14:paraId="04BB4A61" w14:textId="4D144037" w:rsidR="008A7912" w:rsidRDefault="008A7912" w:rsidP="008A7912">
      <w:pPr>
        <w:pStyle w:val="aa"/>
      </w:pPr>
    </w:p>
    <w:p w14:paraId="1CF06070" w14:textId="41BFE881" w:rsidR="003E73B4" w:rsidRDefault="003E73B4" w:rsidP="008A7912">
      <w:pPr>
        <w:pStyle w:val="aa"/>
      </w:pPr>
      <w:r>
        <w:t xml:space="preserve">В случае возникновения чрезвычайной ситуации люди, находящиеся </w:t>
      </w:r>
      <w:r w:rsidR="006A67CC">
        <w:t>в данном помещении,</w:t>
      </w:r>
      <w:r>
        <w:t xml:space="preserve"> должны без спешки и давки проследовать по лестнице к выходу корпуса Г здания университета.</w:t>
      </w:r>
    </w:p>
    <w:p w14:paraId="20210C95" w14:textId="77777777" w:rsidR="008A7912" w:rsidRDefault="008A7912" w:rsidP="008A7912">
      <w:pPr>
        <w:pStyle w:val="aa"/>
      </w:pPr>
      <w:r>
        <w:t>Здание соответствует всем необходимым стандартам для проведения учебных занятий.</w:t>
      </w:r>
    </w:p>
    <w:p w14:paraId="3F08287A" w14:textId="4172CD25" w:rsidR="009C7CC0" w:rsidRDefault="009C7CC0" w:rsidP="009C7CC0">
      <w:pPr>
        <w:pStyle w:val="23"/>
      </w:pPr>
      <w:bookmarkStart w:id="0" w:name="_Toc74644077"/>
      <w:bookmarkStart w:id="1" w:name="_Toc74820800"/>
      <w:r>
        <w:t xml:space="preserve">4.7 </w:t>
      </w:r>
      <w:r>
        <w:t>Заключение по разделу</w:t>
      </w:r>
      <w:bookmarkEnd w:id="0"/>
      <w:bookmarkEnd w:id="1"/>
    </w:p>
    <w:p w14:paraId="37059C60" w14:textId="46C2C5CB" w:rsidR="009C7CC0" w:rsidRDefault="009C7CC0" w:rsidP="00C53514">
      <w:pPr>
        <w:pStyle w:val="aa"/>
      </w:pPr>
      <w:r>
        <w:t xml:space="preserve">Из проведенного анализа в рамках данного раздела, можно сделать вывод о соответствии рабочего пространства </w:t>
      </w:r>
      <w:r w:rsidR="002B3F57">
        <w:t xml:space="preserve">помещения </w:t>
      </w:r>
      <w:r w:rsidR="00C53514">
        <w:t>коворкинга «Точка Кипения»</w:t>
      </w:r>
      <w:r>
        <w:t xml:space="preserve"> всем необходимым требованиям для проведения трудовой деятельности. </w:t>
      </w:r>
      <w:r w:rsidR="00F731C4">
        <w:t xml:space="preserve">Помещение оснащено всем необходимым для комфортной работы и проведения мероприятий. </w:t>
      </w:r>
      <w:r w:rsidR="00EF59F7">
        <w:t>Эргономика помещения соответствует необходимым параметрам для выполнения работ.</w:t>
      </w:r>
      <w:r w:rsidR="004A2E89">
        <w:t xml:space="preserve"> На случай происхождения чрезвычайных ситуаций помещение оснащено огнетушителями. При необходимости эвакуации в коридоре около входа в коворкинг установлена схема, сообщающая маршрут эвакуации из здания.</w:t>
      </w:r>
    </w:p>
    <w:p w14:paraId="5F04BA93" w14:textId="77777777" w:rsidR="004D4A60" w:rsidRPr="004D4A60" w:rsidRDefault="004D4A60" w:rsidP="004D4A60">
      <w:pPr>
        <w:pStyle w:val="aa"/>
      </w:pPr>
    </w:p>
    <w:p w14:paraId="71D3C781" w14:textId="53E2B36D" w:rsidR="006F0509" w:rsidRDefault="006F0509">
      <w:r>
        <w:br w:type="page"/>
      </w:r>
    </w:p>
    <w:p w14:paraId="7536D6FE" w14:textId="77777777" w:rsidR="006F0509" w:rsidRDefault="006F0509">
      <w:pPr>
        <w:rPr>
          <w:rFonts w:ascii="Times New Roman" w:hAnsi="Times New Roman"/>
          <w:color w:val="000000" w:themeColor="text1"/>
          <w:sz w:val="28"/>
          <w:lang w:eastAsia="ru-RU"/>
        </w:rPr>
      </w:pPr>
    </w:p>
    <w:p w14:paraId="785F37F9" w14:textId="77777777" w:rsidR="00855042" w:rsidRDefault="00855042" w:rsidP="00F4455A">
      <w:pPr>
        <w:pStyle w:val="aa"/>
      </w:pPr>
    </w:p>
    <w:p w14:paraId="00AF62C1" w14:textId="77777777" w:rsidR="006F3527" w:rsidRDefault="006F3527" w:rsidP="006D0A1E">
      <w:pPr>
        <w:pStyle w:val="aa"/>
      </w:pPr>
    </w:p>
    <w:p w14:paraId="36AEAF54" w14:textId="6688F9FD" w:rsidR="006F3527" w:rsidRDefault="006F3527" w:rsidP="006D0A1E">
      <w:pPr>
        <w:pStyle w:val="aa"/>
      </w:pPr>
    </w:p>
    <w:p w14:paraId="2FEB3BE6" w14:textId="0761BBA7" w:rsidR="006F3527" w:rsidRDefault="004F7024" w:rsidP="004B36EF">
      <w:pPr>
        <w:pStyle w:val="aa"/>
        <w:numPr>
          <w:ilvl w:val="0"/>
          <w:numId w:val="16"/>
        </w:numPr>
      </w:pPr>
      <w:hyperlink r:id="rId15" w:history="1">
        <w:r w:rsidR="003F1A66" w:rsidRPr="00677210">
          <w:rPr>
            <w:rStyle w:val="ad"/>
          </w:rPr>
          <w:t>http://pravo.gov.ru/proxy/ips/?docbody=&amp;nd=102144301&amp;rdk=&amp;intelsearch=</w:t>
        </w:r>
      </w:hyperlink>
    </w:p>
    <w:p w14:paraId="3D2E6F15" w14:textId="35BB268E" w:rsidR="003F1A66" w:rsidRPr="003A3E83" w:rsidRDefault="004F7024" w:rsidP="004B36EF">
      <w:pPr>
        <w:pStyle w:val="aa"/>
        <w:numPr>
          <w:ilvl w:val="0"/>
          <w:numId w:val="16"/>
        </w:numPr>
        <w:rPr>
          <w:rStyle w:val="ad"/>
          <w:color w:val="000000" w:themeColor="text1"/>
          <w:u w:val="none"/>
        </w:rPr>
      </w:pPr>
      <w:hyperlink r:id="rId16" w:history="1">
        <w:r w:rsidR="003F1A66" w:rsidRPr="00677210">
          <w:rPr>
            <w:rStyle w:val="ad"/>
          </w:rPr>
          <w:t>https://cyberleninka.ru/article/n/bezopasnost-zhiznedeyatelnosti-lektsionnyy-kurs/viewer</w:t>
        </w:r>
      </w:hyperlink>
    </w:p>
    <w:p w14:paraId="67C2D5DF" w14:textId="4294847C" w:rsidR="003A3E83" w:rsidRDefault="004F7024" w:rsidP="004B36EF">
      <w:pPr>
        <w:pStyle w:val="aa"/>
        <w:numPr>
          <w:ilvl w:val="0"/>
          <w:numId w:val="16"/>
        </w:numPr>
      </w:pPr>
      <w:hyperlink r:id="rId17" w:history="1">
        <w:r w:rsidR="003A3E83" w:rsidRPr="000E4151">
          <w:rPr>
            <w:rStyle w:val="ad"/>
          </w:rPr>
          <w:t>https://base.garant.ru/72979284/</w:t>
        </w:r>
      </w:hyperlink>
      <w:r w:rsidR="003A3E83">
        <w:t xml:space="preserve"> </w:t>
      </w:r>
    </w:p>
    <w:p w14:paraId="56AB6ECC" w14:textId="37E026E4" w:rsidR="009E3D13" w:rsidRDefault="004F7024" w:rsidP="004B36EF">
      <w:pPr>
        <w:pStyle w:val="aa"/>
        <w:numPr>
          <w:ilvl w:val="0"/>
          <w:numId w:val="16"/>
        </w:numPr>
      </w:pPr>
      <w:hyperlink r:id="rId18" w:history="1">
        <w:r w:rsidR="00897D14" w:rsidRPr="00BD3F93">
          <w:rPr>
            <w:rStyle w:val="ad"/>
            <w:lang w:val="en-US"/>
          </w:rPr>
          <w:t>https</w:t>
        </w:r>
        <w:r w:rsidR="00897D14" w:rsidRPr="00BD3F93">
          <w:rPr>
            <w:rStyle w:val="ad"/>
          </w:rPr>
          <w:t>://</w:t>
        </w:r>
        <w:r w:rsidR="00897D14" w:rsidRPr="00BD3F93">
          <w:rPr>
            <w:rStyle w:val="ad"/>
            <w:lang w:val="en-US"/>
          </w:rPr>
          <w:t>docs</w:t>
        </w:r>
        <w:r w:rsidR="00897D14" w:rsidRPr="00BD3F93">
          <w:rPr>
            <w:rStyle w:val="ad"/>
          </w:rPr>
          <w:t>.</w:t>
        </w:r>
        <w:proofErr w:type="spellStart"/>
        <w:r w:rsidR="00897D14" w:rsidRPr="00BD3F93">
          <w:rPr>
            <w:rStyle w:val="ad"/>
            <w:lang w:val="en-US"/>
          </w:rPr>
          <w:t>cntd</w:t>
        </w:r>
        <w:proofErr w:type="spellEnd"/>
        <w:r w:rsidR="00897D14" w:rsidRPr="00BD3F93">
          <w:rPr>
            <w:rStyle w:val="ad"/>
          </w:rPr>
          <w:t>.</w:t>
        </w:r>
        <w:proofErr w:type="spellStart"/>
        <w:r w:rsidR="00897D14" w:rsidRPr="00BD3F93">
          <w:rPr>
            <w:rStyle w:val="ad"/>
            <w:lang w:val="en-US"/>
          </w:rPr>
          <w:t>ru</w:t>
        </w:r>
        <w:proofErr w:type="spellEnd"/>
        <w:r w:rsidR="00897D14" w:rsidRPr="00BD3F93">
          <w:rPr>
            <w:rStyle w:val="ad"/>
          </w:rPr>
          <w:t>/</w:t>
        </w:r>
        <w:r w:rsidR="00897D14" w:rsidRPr="00BD3F93">
          <w:rPr>
            <w:rStyle w:val="ad"/>
            <w:lang w:val="en-US"/>
          </w:rPr>
          <w:t>document</w:t>
        </w:r>
        <w:r w:rsidR="00897D14" w:rsidRPr="00BD3F93">
          <w:rPr>
            <w:rStyle w:val="ad"/>
          </w:rPr>
          <w:t>/1200000291</w:t>
        </w:r>
      </w:hyperlink>
    </w:p>
    <w:p w14:paraId="43BA6F68" w14:textId="182DF5BE" w:rsidR="003F1A66" w:rsidRDefault="004F7024" w:rsidP="004B36EF">
      <w:pPr>
        <w:pStyle w:val="aa"/>
        <w:numPr>
          <w:ilvl w:val="0"/>
          <w:numId w:val="16"/>
        </w:numPr>
      </w:pPr>
      <w:hyperlink r:id="rId19" w:history="1">
        <w:r w:rsidR="001F0DF9" w:rsidRPr="000E4151">
          <w:rPr>
            <w:rStyle w:val="ad"/>
          </w:rPr>
          <w:t>https://www.istu.edu/deyatelnost/molodezhnaya_politika/nauka/tk</w:t>
        </w:r>
      </w:hyperlink>
    </w:p>
    <w:p w14:paraId="16B32E9C" w14:textId="10B27C2C" w:rsidR="001F0DF9" w:rsidRDefault="004F7024" w:rsidP="004B36EF">
      <w:pPr>
        <w:pStyle w:val="aa"/>
        <w:numPr>
          <w:ilvl w:val="0"/>
          <w:numId w:val="16"/>
        </w:numPr>
      </w:pPr>
      <w:hyperlink r:id="rId20" w:history="1">
        <w:r w:rsidR="001F0DF9" w:rsidRPr="000E4151">
          <w:rPr>
            <w:rStyle w:val="ad"/>
          </w:rPr>
          <w:t>https://www.istu.edu/deyatelnost/nauka/nauchnoe_upravlenie/nirs</w:t>
        </w:r>
      </w:hyperlink>
    </w:p>
    <w:p w14:paraId="72E2EA03" w14:textId="77777777" w:rsidR="00C83927" w:rsidRPr="00B4016E" w:rsidRDefault="00C83927" w:rsidP="00C83927">
      <w:pPr>
        <w:pStyle w:val="a8"/>
        <w:numPr>
          <w:ilvl w:val="0"/>
          <w:numId w:val="16"/>
        </w:numPr>
        <w:spacing w:after="0" w:line="240" w:lineRule="auto"/>
        <w:jc w:val="both"/>
      </w:pPr>
      <w:r>
        <w:t xml:space="preserve">Р </w:t>
      </w:r>
      <w:r w:rsidRPr="005B6189">
        <w:rPr>
          <w:lang w:eastAsia="ru-RU"/>
        </w:rPr>
        <w:t>2.2.2006-05. Ру</w:t>
      </w:r>
      <w:bookmarkStart w:id="2" w:name="Р_2_2_2006_05_критерий_классифик"/>
      <w:bookmarkEnd w:id="2"/>
      <w:r w:rsidRPr="005B6189">
        <w:rPr>
          <w:lang w:eastAsia="ru-RU"/>
        </w:rPr>
        <w:t>ководство, по гигиенической оценке, факторов рабочей среды и трудового процесса. Критерии и классификация условий труда.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21" w:history="1">
        <w:r w:rsidRPr="00BD3F93">
          <w:rPr>
            <w:rStyle w:val="ad"/>
          </w:rPr>
          <w:t>https://docs.cntd.ru/document/1200040973</w:t>
        </w:r>
      </w:hyperlink>
      <w:r w:rsidRPr="005B6189">
        <w:t xml:space="preserve">. </w:t>
      </w:r>
      <w:r>
        <w:t>(дата обращения 26.05.21)</w:t>
      </w:r>
    </w:p>
    <w:p w14:paraId="4F97CEEC" w14:textId="77777777" w:rsidR="00C83927" w:rsidRPr="00B4016E" w:rsidRDefault="00C83927" w:rsidP="00C83927">
      <w:pPr>
        <w:pStyle w:val="a8"/>
        <w:numPr>
          <w:ilvl w:val="0"/>
          <w:numId w:val="16"/>
        </w:numPr>
        <w:spacing w:after="0" w:line="240" w:lineRule="auto"/>
        <w:jc w:val="both"/>
      </w:pPr>
      <w:r>
        <w:t>Г</w:t>
      </w:r>
      <w:r w:rsidRPr="00B4016E">
        <w:rPr>
          <w:bCs/>
          <w:shd w:val="clear" w:color="auto" w:fill="FFFFFF"/>
          <w:lang w:eastAsia="ru-RU"/>
        </w:rPr>
        <w:t>ОСТ</w:t>
      </w:r>
      <w:r w:rsidRPr="00B4016E">
        <w:rPr>
          <w:shd w:val="clear" w:color="auto" w:fill="FFFFFF"/>
          <w:lang w:eastAsia="ru-RU"/>
        </w:rPr>
        <w:t> </w:t>
      </w:r>
      <w:r w:rsidRPr="00B4016E">
        <w:rPr>
          <w:bCs/>
          <w:shd w:val="clear" w:color="auto" w:fill="FFFFFF"/>
          <w:lang w:eastAsia="ru-RU"/>
        </w:rPr>
        <w:t>12</w:t>
      </w:r>
      <w:r w:rsidRPr="00B4016E">
        <w:rPr>
          <w:shd w:val="clear" w:color="auto" w:fill="FFFFFF"/>
          <w:lang w:eastAsia="ru-RU"/>
        </w:rPr>
        <w:t>.</w:t>
      </w:r>
      <w:r w:rsidRPr="00B4016E">
        <w:rPr>
          <w:bCs/>
          <w:shd w:val="clear" w:color="auto" w:fill="FFFFFF"/>
          <w:lang w:eastAsia="ru-RU"/>
        </w:rPr>
        <w:t>0</w:t>
      </w:r>
      <w:r w:rsidRPr="00B4016E">
        <w:rPr>
          <w:shd w:val="clear" w:color="auto" w:fill="FFFFFF"/>
          <w:lang w:eastAsia="ru-RU"/>
        </w:rPr>
        <w:t>.</w:t>
      </w:r>
      <w:r w:rsidRPr="00B4016E">
        <w:rPr>
          <w:bCs/>
          <w:shd w:val="clear" w:color="auto" w:fill="FFFFFF"/>
          <w:lang w:eastAsia="ru-RU"/>
        </w:rPr>
        <w:t>003</w:t>
      </w:r>
      <w:r w:rsidRPr="00B4016E">
        <w:rPr>
          <w:shd w:val="clear" w:color="auto" w:fill="FFFFFF"/>
          <w:lang w:eastAsia="ru-RU"/>
        </w:rPr>
        <w:t>-</w:t>
      </w:r>
      <w:r w:rsidRPr="00B4016E">
        <w:rPr>
          <w:bCs/>
          <w:shd w:val="clear" w:color="auto" w:fill="FFFFFF"/>
          <w:lang w:eastAsia="ru-RU"/>
        </w:rPr>
        <w:t>2015</w:t>
      </w:r>
      <w:r w:rsidRPr="00B4016E">
        <w:rPr>
          <w:shd w:val="clear" w:color="auto" w:fill="FFFFFF"/>
          <w:lang w:eastAsia="ru-RU"/>
        </w:rPr>
        <w:t xml:space="preserve">. </w:t>
      </w:r>
      <w:r w:rsidRPr="00B4016E">
        <w:rPr>
          <w:lang w:eastAsia="ru-RU"/>
        </w:rPr>
        <w:t>Система стандартов безопасности труда (ССБТ). Опасные и вредные производ</w:t>
      </w:r>
      <w:r>
        <w:rPr>
          <w:lang w:eastAsia="ru-RU"/>
        </w:rPr>
        <w:t>ственные факторы. Классификация</w:t>
      </w:r>
      <w:r w:rsidRPr="00E66C5A"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22" w:history="1">
        <w:r w:rsidRPr="00BD3F93">
          <w:rPr>
            <w:rStyle w:val="ad"/>
            <w:lang w:val="en-US"/>
          </w:rPr>
          <w:t>https</w:t>
        </w:r>
        <w:r w:rsidRPr="005B6189">
          <w:rPr>
            <w:rStyle w:val="ad"/>
          </w:rPr>
          <w:t>://</w:t>
        </w:r>
        <w:r w:rsidRPr="00BD3F93">
          <w:rPr>
            <w:rStyle w:val="ad"/>
            <w:lang w:val="en-US"/>
          </w:rPr>
          <w:t>docs</w:t>
        </w:r>
        <w:r w:rsidRPr="005B6189">
          <w:rPr>
            <w:rStyle w:val="ad"/>
          </w:rPr>
          <w:t>.</w:t>
        </w:r>
        <w:proofErr w:type="spellStart"/>
        <w:r w:rsidRPr="00BD3F93">
          <w:rPr>
            <w:rStyle w:val="ad"/>
            <w:lang w:val="en-US"/>
          </w:rPr>
          <w:t>cntd</w:t>
        </w:r>
        <w:proofErr w:type="spellEnd"/>
        <w:r w:rsidRPr="005B6189">
          <w:rPr>
            <w:rStyle w:val="ad"/>
          </w:rPr>
          <w:t>.</w:t>
        </w:r>
        <w:proofErr w:type="spellStart"/>
        <w:r w:rsidRPr="00BD3F93">
          <w:rPr>
            <w:rStyle w:val="ad"/>
            <w:lang w:val="en-US"/>
          </w:rPr>
          <w:t>ru</w:t>
        </w:r>
        <w:proofErr w:type="spellEnd"/>
        <w:r w:rsidRPr="005B6189">
          <w:rPr>
            <w:rStyle w:val="ad"/>
          </w:rPr>
          <w:t>/</w:t>
        </w:r>
        <w:r w:rsidRPr="00BD3F93">
          <w:rPr>
            <w:rStyle w:val="ad"/>
            <w:lang w:val="en-US"/>
          </w:rPr>
          <w:t>document</w:t>
        </w:r>
        <w:r w:rsidRPr="005B6189">
          <w:rPr>
            <w:rStyle w:val="ad"/>
          </w:rPr>
          <w:t>/1200136071</w:t>
        </w:r>
      </w:hyperlink>
      <w:r w:rsidRPr="005B6189">
        <w:t xml:space="preserve">. </w:t>
      </w:r>
      <w:r>
        <w:t>(дата обращения 25.05.21)</w:t>
      </w:r>
    </w:p>
    <w:p w14:paraId="476C782F" w14:textId="77777777" w:rsidR="00E8397D" w:rsidRPr="00B4016E" w:rsidRDefault="00E8397D" w:rsidP="00E8397D">
      <w:pPr>
        <w:pStyle w:val="a8"/>
        <w:numPr>
          <w:ilvl w:val="0"/>
          <w:numId w:val="16"/>
        </w:numPr>
        <w:spacing w:after="0" w:line="240" w:lineRule="auto"/>
        <w:jc w:val="both"/>
      </w:pPr>
      <w:r>
        <w:t xml:space="preserve">СанПиН </w:t>
      </w:r>
      <w:r>
        <w:rPr>
          <w:lang w:eastAsia="ru-RU"/>
        </w:rPr>
        <w:t xml:space="preserve">1.2.3685-21. </w:t>
      </w:r>
      <w:r w:rsidRPr="00B4016E">
        <w:rPr>
          <w:lang w:eastAsia="ru-RU"/>
        </w:rPr>
        <w:t>Гигиенические нормативы и требования к обеспечению безопасности и (или) безвредности для ч</w:t>
      </w:r>
      <w:r>
        <w:rPr>
          <w:lang w:eastAsia="ru-RU"/>
        </w:rPr>
        <w:t>еловека факторов среды обитания</w:t>
      </w:r>
      <w:r w:rsidRPr="00B4016E"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23" w:history="1">
        <w:r w:rsidRPr="00BD3F93">
          <w:rPr>
            <w:rStyle w:val="ad"/>
          </w:rPr>
          <w:t>https://docs.cntd.ru/document/573500115</w:t>
        </w:r>
      </w:hyperlink>
      <w:r w:rsidRPr="005B6189">
        <w:t xml:space="preserve">. </w:t>
      </w:r>
      <w:r>
        <w:t>(дата обращения 25.05.21)</w:t>
      </w:r>
    </w:p>
    <w:p w14:paraId="70F4E754" w14:textId="77777777" w:rsidR="004F7024" w:rsidRPr="00B4016E" w:rsidRDefault="004F7024" w:rsidP="004F7024">
      <w:pPr>
        <w:pStyle w:val="a8"/>
        <w:numPr>
          <w:ilvl w:val="0"/>
          <w:numId w:val="16"/>
        </w:numPr>
        <w:spacing w:after="0" w:line="240" w:lineRule="auto"/>
        <w:jc w:val="both"/>
      </w:pPr>
      <w:r>
        <w:t xml:space="preserve">СанПиН </w:t>
      </w:r>
      <w:r>
        <w:rPr>
          <w:lang w:eastAsia="ru-RU"/>
        </w:rPr>
        <w:t xml:space="preserve">52.13330.2016. </w:t>
      </w:r>
      <w:r w:rsidRPr="00B4016E">
        <w:rPr>
          <w:lang w:eastAsia="ru-RU"/>
        </w:rPr>
        <w:t>Естественное и иск</w:t>
      </w:r>
      <w:r>
        <w:rPr>
          <w:lang w:eastAsia="ru-RU"/>
        </w:rPr>
        <w:t>усственное освещение</w:t>
      </w:r>
      <w:r w:rsidRPr="00B4016E"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24" w:history="1">
        <w:r w:rsidRPr="00BD3F93">
          <w:rPr>
            <w:rStyle w:val="ad"/>
            <w:lang w:val="en-US"/>
          </w:rPr>
          <w:t>https</w:t>
        </w:r>
        <w:r w:rsidRPr="00BD3F93">
          <w:rPr>
            <w:rStyle w:val="ad"/>
          </w:rPr>
          <w:t>://</w:t>
        </w:r>
        <w:r w:rsidRPr="00BD3F93">
          <w:rPr>
            <w:rStyle w:val="ad"/>
            <w:lang w:val="en-US"/>
          </w:rPr>
          <w:t>docs</w:t>
        </w:r>
        <w:r w:rsidRPr="00BD3F93">
          <w:rPr>
            <w:rStyle w:val="ad"/>
          </w:rPr>
          <w:t>.</w:t>
        </w:r>
        <w:proofErr w:type="spellStart"/>
        <w:r w:rsidRPr="00BD3F93">
          <w:rPr>
            <w:rStyle w:val="ad"/>
            <w:lang w:val="en-US"/>
          </w:rPr>
          <w:t>cntd</w:t>
        </w:r>
        <w:proofErr w:type="spellEnd"/>
        <w:r w:rsidRPr="00BD3F93">
          <w:rPr>
            <w:rStyle w:val="ad"/>
          </w:rPr>
          <w:t>.</w:t>
        </w:r>
        <w:proofErr w:type="spellStart"/>
        <w:r w:rsidRPr="00BD3F93">
          <w:rPr>
            <w:rStyle w:val="ad"/>
            <w:lang w:val="en-US"/>
          </w:rPr>
          <w:t>ru</w:t>
        </w:r>
        <w:proofErr w:type="spellEnd"/>
        <w:r w:rsidRPr="00BD3F93">
          <w:rPr>
            <w:rStyle w:val="ad"/>
          </w:rPr>
          <w:t>/</w:t>
        </w:r>
        <w:r w:rsidRPr="00BD3F93">
          <w:rPr>
            <w:rStyle w:val="ad"/>
            <w:lang w:val="en-US"/>
          </w:rPr>
          <w:t>document</w:t>
        </w:r>
        <w:r w:rsidRPr="00BD3F93">
          <w:rPr>
            <w:rStyle w:val="ad"/>
          </w:rPr>
          <w:t>/456054197</w:t>
        </w:r>
      </w:hyperlink>
      <w:r w:rsidRPr="005B6189">
        <w:t xml:space="preserve">. </w:t>
      </w:r>
      <w:r>
        <w:t>(дата обращения 26.05.21)</w:t>
      </w:r>
    </w:p>
    <w:p w14:paraId="3704E841" w14:textId="77777777" w:rsidR="004F7024" w:rsidRPr="00B4016E" w:rsidRDefault="004F7024" w:rsidP="004F7024">
      <w:pPr>
        <w:pStyle w:val="a8"/>
        <w:numPr>
          <w:ilvl w:val="0"/>
          <w:numId w:val="16"/>
        </w:numPr>
        <w:spacing w:after="0" w:line="240" w:lineRule="auto"/>
        <w:jc w:val="both"/>
      </w:pPr>
      <w:r>
        <w:rPr>
          <w:lang w:eastAsia="ru-RU"/>
        </w:rPr>
        <w:t xml:space="preserve">ГОСТ 12.1.019-2017. </w:t>
      </w:r>
      <w:r w:rsidRPr="00B4016E">
        <w:rPr>
          <w:lang w:eastAsia="ru-RU"/>
        </w:rPr>
        <w:t>Система стандартов безопасности труда. Электробезопасность. Общие требова</w:t>
      </w:r>
      <w:r>
        <w:rPr>
          <w:lang w:eastAsia="ru-RU"/>
        </w:rPr>
        <w:t>ния и номенклатура видов защиты</w:t>
      </w:r>
      <w:r w:rsidRPr="00B4016E"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25" w:history="1">
        <w:r w:rsidRPr="00BD3F93">
          <w:rPr>
            <w:rStyle w:val="ad"/>
            <w:lang w:val="en-US"/>
          </w:rPr>
          <w:t>https</w:t>
        </w:r>
        <w:r w:rsidRPr="00BD3F93">
          <w:rPr>
            <w:rStyle w:val="ad"/>
          </w:rPr>
          <w:t>://</w:t>
        </w:r>
        <w:r w:rsidRPr="00BD3F93">
          <w:rPr>
            <w:rStyle w:val="ad"/>
            <w:lang w:val="en-US"/>
          </w:rPr>
          <w:t>docs</w:t>
        </w:r>
        <w:r w:rsidRPr="00BD3F93">
          <w:rPr>
            <w:rStyle w:val="ad"/>
          </w:rPr>
          <w:t>.</w:t>
        </w:r>
        <w:proofErr w:type="spellStart"/>
        <w:r w:rsidRPr="00BD3F93">
          <w:rPr>
            <w:rStyle w:val="ad"/>
            <w:lang w:val="en-US"/>
          </w:rPr>
          <w:t>cntd</w:t>
        </w:r>
        <w:proofErr w:type="spellEnd"/>
        <w:r w:rsidRPr="00BD3F93">
          <w:rPr>
            <w:rStyle w:val="ad"/>
          </w:rPr>
          <w:t>.</w:t>
        </w:r>
        <w:proofErr w:type="spellStart"/>
        <w:r w:rsidRPr="00BD3F93">
          <w:rPr>
            <w:rStyle w:val="ad"/>
            <w:lang w:val="en-US"/>
          </w:rPr>
          <w:t>ru</w:t>
        </w:r>
        <w:proofErr w:type="spellEnd"/>
        <w:r w:rsidRPr="00BD3F93">
          <w:rPr>
            <w:rStyle w:val="ad"/>
          </w:rPr>
          <w:t>/</w:t>
        </w:r>
        <w:r w:rsidRPr="00BD3F93">
          <w:rPr>
            <w:rStyle w:val="ad"/>
            <w:lang w:val="en-US"/>
          </w:rPr>
          <w:t>document</w:t>
        </w:r>
        <w:r w:rsidRPr="00BD3F93">
          <w:rPr>
            <w:rStyle w:val="ad"/>
          </w:rPr>
          <w:t>/1200161238</w:t>
        </w:r>
      </w:hyperlink>
      <w:r w:rsidRPr="005B6189">
        <w:t xml:space="preserve">. </w:t>
      </w:r>
      <w:r>
        <w:t>(дата обращения 25.05.21)</w:t>
      </w:r>
    </w:p>
    <w:p w14:paraId="75431C6C" w14:textId="77777777" w:rsidR="004F7024" w:rsidRDefault="004F7024" w:rsidP="004F7024">
      <w:pPr>
        <w:pStyle w:val="a8"/>
        <w:numPr>
          <w:ilvl w:val="0"/>
          <w:numId w:val="16"/>
        </w:numPr>
        <w:spacing w:after="0" w:line="240" w:lineRule="auto"/>
        <w:jc w:val="both"/>
      </w:pPr>
      <w:r w:rsidRPr="00B4016E">
        <w:rPr>
          <w:lang w:eastAsia="ru-RU"/>
        </w:rPr>
        <w:t>Федеральный закон "Технический регламент о требованиях пожарной безопасности" от 22.07.2008 N 123-ФЗ.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26" w:history="1">
        <w:r w:rsidRPr="00BD3F93">
          <w:rPr>
            <w:rStyle w:val="ad"/>
            <w:lang w:val="en-US"/>
          </w:rPr>
          <w:t>https</w:t>
        </w:r>
        <w:r w:rsidRPr="005B6189">
          <w:rPr>
            <w:rStyle w:val="ad"/>
          </w:rPr>
          <w:t>://</w:t>
        </w:r>
        <w:r w:rsidRPr="00BD3F93">
          <w:rPr>
            <w:rStyle w:val="ad"/>
            <w:lang w:val="en-US"/>
          </w:rPr>
          <w:t>docs</w:t>
        </w:r>
        <w:r w:rsidRPr="005B6189">
          <w:rPr>
            <w:rStyle w:val="ad"/>
          </w:rPr>
          <w:t>.</w:t>
        </w:r>
        <w:proofErr w:type="spellStart"/>
        <w:r w:rsidRPr="00BD3F93">
          <w:rPr>
            <w:rStyle w:val="ad"/>
            <w:lang w:val="en-US"/>
          </w:rPr>
          <w:t>cntd</w:t>
        </w:r>
        <w:proofErr w:type="spellEnd"/>
        <w:r w:rsidRPr="005B6189">
          <w:rPr>
            <w:rStyle w:val="ad"/>
          </w:rPr>
          <w:t>.</w:t>
        </w:r>
        <w:proofErr w:type="spellStart"/>
        <w:r w:rsidRPr="00BD3F93">
          <w:rPr>
            <w:rStyle w:val="ad"/>
            <w:lang w:val="en-US"/>
          </w:rPr>
          <w:t>ru</w:t>
        </w:r>
        <w:proofErr w:type="spellEnd"/>
        <w:r w:rsidRPr="005B6189">
          <w:rPr>
            <w:rStyle w:val="ad"/>
          </w:rPr>
          <w:t>/</w:t>
        </w:r>
        <w:r w:rsidRPr="00BD3F93">
          <w:rPr>
            <w:rStyle w:val="ad"/>
            <w:lang w:val="en-US"/>
          </w:rPr>
          <w:t>document</w:t>
        </w:r>
        <w:r w:rsidRPr="005B6189">
          <w:rPr>
            <w:rStyle w:val="ad"/>
          </w:rPr>
          <w:t>/902111644</w:t>
        </w:r>
      </w:hyperlink>
      <w:r w:rsidRPr="005B6189">
        <w:t xml:space="preserve">. </w:t>
      </w:r>
      <w:r>
        <w:t>(дата обращения 26.05.21)</w:t>
      </w:r>
    </w:p>
    <w:p w14:paraId="1B5FB64F" w14:textId="7A4ACA48" w:rsidR="001F0DF9" w:rsidRDefault="004F7024" w:rsidP="004B36EF">
      <w:pPr>
        <w:pStyle w:val="aa"/>
        <w:numPr>
          <w:ilvl w:val="0"/>
          <w:numId w:val="16"/>
        </w:numPr>
      </w:pPr>
      <w:hyperlink r:id="rId27" w:history="1">
        <w:r w:rsidRPr="00BC0771">
          <w:rPr>
            <w:rStyle w:val="ad"/>
          </w:rPr>
          <w:t>https://www.consultant.ru/document/cons_doc_LAW_158398/</w:t>
        </w:r>
      </w:hyperlink>
    </w:p>
    <w:p w14:paraId="353D4640" w14:textId="77777777" w:rsidR="004F7024" w:rsidRPr="006D0A1E" w:rsidRDefault="004F7024" w:rsidP="004B36EF">
      <w:pPr>
        <w:pStyle w:val="aa"/>
        <w:numPr>
          <w:ilvl w:val="0"/>
          <w:numId w:val="16"/>
        </w:numPr>
      </w:pPr>
    </w:p>
    <w:sectPr w:rsidR="004F7024" w:rsidRPr="006D0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920494E"/>
    <w:multiLevelType w:val="hybridMultilevel"/>
    <w:tmpl w:val="021ADF0C"/>
    <w:lvl w:ilvl="0" w:tplc="DAB6FA2A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9D077A"/>
    <w:multiLevelType w:val="hybridMultilevel"/>
    <w:tmpl w:val="77F4675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7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8" w15:restartNumberingAfterBreak="0">
    <w:nsid w:val="2D821591"/>
    <w:multiLevelType w:val="hybridMultilevel"/>
    <w:tmpl w:val="26FE4478"/>
    <w:lvl w:ilvl="0" w:tplc="19E48594">
      <w:start w:val="1"/>
      <w:numFmt w:val="decimal"/>
      <w:suff w:val="space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3021FD"/>
    <w:multiLevelType w:val="hybridMultilevel"/>
    <w:tmpl w:val="406C0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97942"/>
    <w:multiLevelType w:val="multilevel"/>
    <w:tmpl w:val="6AD4E86C"/>
    <w:numStyleLink w:val="a1"/>
  </w:abstractNum>
  <w:abstractNum w:abstractNumId="11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6E02405"/>
    <w:multiLevelType w:val="multilevel"/>
    <w:tmpl w:val="092AFE2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1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suff w:val="space"/>
      <w:lvlText w:val="Таблица %1.%5 –"/>
      <w:lvlJc w:val="left"/>
      <w:pPr>
        <w:ind w:left="0" w:firstLine="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6E712ABF"/>
    <w:multiLevelType w:val="hybridMultilevel"/>
    <w:tmpl w:val="DCF06F08"/>
    <w:lvl w:ilvl="0" w:tplc="DAB6FA2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9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0C18FE"/>
    <w:multiLevelType w:val="hybridMultilevel"/>
    <w:tmpl w:val="12E2E8A2"/>
    <w:lvl w:ilvl="0" w:tplc="6FCEAF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strike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6"/>
  </w:num>
  <w:num w:numId="4">
    <w:abstractNumId w:val="18"/>
  </w:num>
  <w:num w:numId="5">
    <w:abstractNumId w:val="11"/>
  </w:num>
  <w:num w:numId="6">
    <w:abstractNumId w:val="4"/>
  </w:num>
  <w:num w:numId="7">
    <w:abstractNumId w:val="12"/>
  </w:num>
  <w:num w:numId="8">
    <w:abstractNumId w:val="10"/>
  </w:num>
  <w:num w:numId="9">
    <w:abstractNumId w:val="2"/>
  </w:num>
  <w:num w:numId="10">
    <w:abstractNumId w:val="19"/>
  </w:num>
  <w:num w:numId="11">
    <w:abstractNumId w:val="1"/>
  </w:num>
  <w:num w:numId="12">
    <w:abstractNumId w:val="15"/>
  </w:num>
  <w:num w:numId="13">
    <w:abstractNumId w:val="0"/>
  </w:num>
  <w:num w:numId="14">
    <w:abstractNumId w:val="16"/>
  </w:num>
  <w:num w:numId="15">
    <w:abstractNumId w:val="17"/>
  </w:num>
  <w:num w:numId="16">
    <w:abstractNumId w:val="5"/>
  </w:num>
  <w:num w:numId="17">
    <w:abstractNumId w:val="20"/>
  </w:num>
  <w:num w:numId="18">
    <w:abstractNumId w:val="8"/>
  </w:num>
  <w:num w:numId="19">
    <w:abstractNumId w:val="14"/>
  </w:num>
  <w:num w:numId="20">
    <w:abstractNumId w:val="9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E4"/>
    <w:rsid w:val="00000EB5"/>
    <w:rsid w:val="00006622"/>
    <w:rsid w:val="00043491"/>
    <w:rsid w:val="00053E61"/>
    <w:rsid w:val="00075FEB"/>
    <w:rsid w:val="000A08D1"/>
    <w:rsid w:val="000B116B"/>
    <w:rsid w:val="000D5511"/>
    <w:rsid w:val="000F3A48"/>
    <w:rsid w:val="00107623"/>
    <w:rsid w:val="00113046"/>
    <w:rsid w:val="0011572B"/>
    <w:rsid w:val="001332FA"/>
    <w:rsid w:val="001440FD"/>
    <w:rsid w:val="001440FF"/>
    <w:rsid w:val="00151DDF"/>
    <w:rsid w:val="00160187"/>
    <w:rsid w:val="00162E3D"/>
    <w:rsid w:val="00173B92"/>
    <w:rsid w:val="001818CA"/>
    <w:rsid w:val="00182F91"/>
    <w:rsid w:val="001A0F12"/>
    <w:rsid w:val="001B507E"/>
    <w:rsid w:val="001B6B0F"/>
    <w:rsid w:val="001C3EBA"/>
    <w:rsid w:val="001D438C"/>
    <w:rsid w:val="001D479F"/>
    <w:rsid w:val="001F0DF9"/>
    <w:rsid w:val="001F5D21"/>
    <w:rsid w:val="00203D85"/>
    <w:rsid w:val="00214EBC"/>
    <w:rsid w:val="002162F9"/>
    <w:rsid w:val="00252BC5"/>
    <w:rsid w:val="002571FC"/>
    <w:rsid w:val="0026188B"/>
    <w:rsid w:val="002754B5"/>
    <w:rsid w:val="002B3F57"/>
    <w:rsid w:val="002C7DCD"/>
    <w:rsid w:val="002D459B"/>
    <w:rsid w:val="002E080A"/>
    <w:rsid w:val="002E3E29"/>
    <w:rsid w:val="003015E0"/>
    <w:rsid w:val="00302ACA"/>
    <w:rsid w:val="00306500"/>
    <w:rsid w:val="003150F9"/>
    <w:rsid w:val="0033540A"/>
    <w:rsid w:val="00356422"/>
    <w:rsid w:val="00364C61"/>
    <w:rsid w:val="00371381"/>
    <w:rsid w:val="003A3E83"/>
    <w:rsid w:val="003B005D"/>
    <w:rsid w:val="003C7276"/>
    <w:rsid w:val="003E73B4"/>
    <w:rsid w:val="003E7F0E"/>
    <w:rsid w:val="003F1A66"/>
    <w:rsid w:val="003F25FE"/>
    <w:rsid w:val="0046580C"/>
    <w:rsid w:val="00467A8F"/>
    <w:rsid w:val="004701EE"/>
    <w:rsid w:val="004A2E89"/>
    <w:rsid w:val="004B36EF"/>
    <w:rsid w:val="004C1758"/>
    <w:rsid w:val="004D27EE"/>
    <w:rsid w:val="004D4A60"/>
    <w:rsid w:val="004D69A1"/>
    <w:rsid w:val="004F09AE"/>
    <w:rsid w:val="004F5A61"/>
    <w:rsid w:val="004F7024"/>
    <w:rsid w:val="0050287B"/>
    <w:rsid w:val="00506BFA"/>
    <w:rsid w:val="005127A3"/>
    <w:rsid w:val="0051567B"/>
    <w:rsid w:val="005A40F4"/>
    <w:rsid w:val="005A4ED8"/>
    <w:rsid w:val="005A67B6"/>
    <w:rsid w:val="005D2E2B"/>
    <w:rsid w:val="005D5FA1"/>
    <w:rsid w:val="005E13F4"/>
    <w:rsid w:val="005E508D"/>
    <w:rsid w:val="00603C24"/>
    <w:rsid w:val="00644A33"/>
    <w:rsid w:val="006477D4"/>
    <w:rsid w:val="006478E6"/>
    <w:rsid w:val="006517E0"/>
    <w:rsid w:val="00675F66"/>
    <w:rsid w:val="00687BE4"/>
    <w:rsid w:val="006A0E2B"/>
    <w:rsid w:val="006A67CC"/>
    <w:rsid w:val="006C3DAB"/>
    <w:rsid w:val="006D0A1E"/>
    <w:rsid w:val="006E6DF0"/>
    <w:rsid w:val="006F0509"/>
    <w:rsid w:val="006F3527"/>
    <w:rsid w:val="00715225"/>
    <w:rsid w:val="00720AAD"/>
    <w:rsid w:val="007264CC"/>
    <w:rsid w:val="00753A1F"/>
    <w:rsid w:val="00756C93"/>
    <w:rsid w:val="00777AA0"/>
    <w:rsid w:val="00777CF1"/>
    <w:rsid w:val="00782B81"/>
    <w:rsid w:val="0079475B"/>
    <w:rsid w:val="007B51C3"/>
    <w:rsid w:val="007C21D4"/>
    <w:rsid w:val="007F2C37"/>
    <w:rsid w:val="007F3822"/>
    <w:rsid w:val="008472AD"/>
    <w:rsid w:val="00855042"/>
    <w:rsid w:val="00857CCF"/>
    <w:rsid w:val="008628D0"/>
    <w:rsid w:val="008673F4"/>
    <w:rsid w:val="00882116"/>
    <w:rsid w:val="00897D14"/>
    <w:rsid w:val="008A6BFB"/>
    <w:rsid w:val="008A7912"/>
    <w:rsid w:val="008B0FE2"/>
    <w:rsid w:val="008D1104"/>
    <w:rsid w:val="008E0C79"/>
    <w:rsid w:val="008E3FC6"/>
    <w:rsid w:val="00907A50"/>
    <w:rsid w:val="00915FEA"/>
    <w:rsid w:val="00925BD4"/>
    <w:rsid w:val="009368C2"/>
    <w:rsid w:val="00937A74"/>
    <w:rsid w:val="009459D3"/>
    <w:rsid w:val="009736C6"/>
    <w:rsid w:val="009C5B50"/>
    <w:rsid w:val="009C7CC0"/>
    <w:rsid w:val="009D3C31"/>
    <w:rsid w:val="009E3D13"/>
    <w:rsid w:val="009E4CBF"/>
    <w:rsid w:val="00A170D5"/>
    <w:rsid w:val="00A22BD3"/>
    <w:rsid w:val="00A255C1"/>
    <w:rsid w:val="00A66B77"/>
    <w:rsid w:val="00A75149"/>
    <w:rsid w:val="00A82071"/>
    <w:rsid w:val="00AC29A7"/>
    <w:rsid w:val="00AC6C79"/>
    <w:rsid w:val="00AF21B7"/>
    <w:rsid w:val="00B22ED9"/>
    <w:rsid w:val="00B44349"/>
    <w:rsid w:val="00B47863"/>
    <w:rsid w:val="00B541AB"/>
    <w:rsid w:val="00B6211F"/>
    <w:rsid w:val="00B80B65"/>
    <w:rsid w:val="00B81AD8"/>
    <w:rsid w:val="00B93E36"/>
    <w:rsid w:val="00BB14C8"/>
    <w:rsid w:val="00BC0C41"/>
    <w:rsid w:val="00BC2534"/>
    <w:rsid w:val="00BC415D"/>
    <w:rsid w:val="00BD21A2"/>
    <w:rsid w:val="00BF0AE1"/>
    <w:rsid w:val="00BF6F35"/>
    <w:rsid w:val="00C21152"/>
    <w:rsid w:val="00C32670"/>
    <w:rsid w:val="00C35B64"/>
    <w:rsid w:val="00C53514"/>
    <w:rsid w:val="00C7048F"/>
    <w:rsid w:val="00C801BA"/>
    <w:rsid w:val="00C83927"/>
    <w:rsid w:val="00CA331A"/>
    <w:rsid w:val="00CB1BCD"/>
    <w:rsid w:val="00CD422E"/>
    <w:rsid w:val="00CE0E57"/>
    <w:rsid w:val="00CE6AD4"/>
    <w:rsid w:val="00CF2303"/>
    <w:rsid w:val="00D15953"/>
    <w:rsid w:val="00D41770"/>
    <w:rsid w:val="00D76135"/>
    <w:rsid w:val="00D92B4D"/>
    <w:rsid w:val="00D931D1"/>
    <w:rsid w:val="00DF2411"/>
    <w:rsid w:val="00DF6567"/>
    <w:rsid w:val="00E13212"/>
    <w:rsid w:val="00E145D1"/>
    <w:rsid w:val="00E42253"/>
    <w:rsid w:val="00E512E4"/>
    <w:rsid w:val="00E56A18"/>
    <w:rsid w:val="00E56E61"/>
    <w:rsid w:val="00E66EFF"/>
    <w:rsid w:val="00E71F6F"/>
    <w:rsid w:val="00E8397D"/>
    <w:rsid w:val="00EA3491"/>
    <w:rsid w:val="00EA4DB9"/>
    <w:rsid w:val="00EA7BA3"/>
    <w:rsid w:val="00EB6C45"/>
    <w:rsid w:val="00ED6340"/>
    <w:rsid w:val="00EF59F7"/>
    <w:rsid w:val="00F034D6"/>
    <w:rsid w:val="00F107F7"/>
    <w:rsid w:val="00F428B5"/>
    <w:rsid w:val="00F4455A"/>
    <w:rsid w:val="00F52F7C"/>
    <w:rsid w:val="00F63CF4"/>
    <w:rsid w:val="00F66F5A"/>
    <w:rsid w:val="00F725AB"/>
    <w:rsid w:val="00F731C4"/>
    <w:rsid w:val="00F8145A"/>
    <w:rsid w:val="00F83E5E"/>
    <w:rsid w:val="00F96212"/>
    <w:rsid w:val="00FB46F0"/>
    <w:rsid w:val="00FB6191"/>
    <w:rsid w:val="00FE2D85"/>
    <w:rsid w:val="00FE4881"/>
    <w:rsid w:val="00FE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2B3E7"/>
  <w15:docId w15:val="{415A105B-4528-4A81-A4BC-9F9CDA838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506BFA"/>
    <w:pPr>
      <w:keepNext/>
      <w:keepLines/>
      <w:spacing w:before="40" w:after="0" w:line="24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aliases w:val="Иван_маркированный список"/>
    <w:basedOn w:val="a4"/>
    <w:link w:val="a9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4"/>
    <w:link w:val="af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5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0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character" w:styleId="af3">
    <w:name w:val="Unresolved Mention"/>
    <w:basedOn w:val="a5"/>
    <w:uiPriority w:val="99"/>
    <w:semiHidden/>
    <w:unhideWhenUsed/>
    <w:rsid w:val="003F1A66"/>
    <w:rPr>
      <w:color w:val="605E5C"/>
      <w:shd w:val="clear" w:color="auto" w:fill="E1DFDD"/>
    </w:rPr>
  </w:style>
  <w:style w:type="character" w:styleId="af4">
    <w:name w:val="FollowedHyperlink"/>
    <w:basedOn w:val="a5"/>
    <w:uiPriority w:val="99"/>
    <w:semiHidden/>
    <w:unhideWhenUsed/>
    <w:rsid w:val="003F1A66"/>
    <w:rPr>
      <w:color w:val="800080" w:themeColor="followedHyperlink"/>
      <w:u w:val="single"/>
    </w:rPr>
  </w:style>
  <w:style w:type="paragraph" w:customStyle="1" w:styleId="af5">
    <w:name w:val="Журавлева_Текст"/>
    <w:basedOn w:val="a4"/>
    <w:qFormat/>
    <w:rsid w:val="001D479F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5"/>
    <w:link w:val="3"/>
    <w:uiPriority w:val="9"/>
    <w:rsid w:val="00506BFA"/>
    <w:rPr>
      <w:rFonts w:ascii="Times New Roman" w:eastAsiaTheme="majorEastAsia" w:hAnsi="Times New Roman" w:cstheme="majorBidi"/>
      <w:b/>
      <w:sz w:val="28"/>
      <w:szCs w:val="24"/>
    </w:rPr>
  </w:style>
  <w:style w:type="paragraph" w:styleId="af6">
    <w:name w:val="caption"/>
    <w:basedOn w:val="a4"/>
    <w:next w:val="a4"/>
    <w:uiPriority w:val="35"/>
    <w:unhideWhenUsed/>
    <w:qFormat/>
    <w:rsid w:val="00506BFA"/>
    <w:pPr>
      <w:spacing w:after="0"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styleId="af7">
    <w:name w:val="Normal (Web)"/>
    <w:basedOn w:val="a4"/>
    <w:uiPriority w:val="99"/>
    <w:unhideWhenUsed/>
    <w:rsid w:val="00506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8">
    <w:name w:val="Подпись таблицы"/>
    <w:basedOn w:val="a4"/>
    <w:qFormat/>
    <w:rsid w:val="00506BFA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9">
    <w:name w:val="Абзац списка Знак"/>
    <w:aliases w:val="Иван_маркированный список Знак"/>
    <w:link w:val="a8"/>
    <w:uiPriority w:val="34"/>
    <w:rsid w:val="00C83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cntd.ru/document/1200000291" TargetMode="External"/><Relationship Id="rId26" Type="http://schemas.openxmlformats.org/officeDocument/2006/relationships/hyperlink" Target="https://docs.cntd.ru/document/902111644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cntd.ru/document/1200040973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base.garant.ru/72979284/" TargetMode="External"/><Relationship Id="rId25" Type="http://schemas.openxmlformats.org/officeDocument/2006/relationships/hyperlink" Target="https://docs.cntd.ru/document/120016123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yberleninka.ru/article/n/bezopasnost-zhiznedeyatelnosti-lektsionnyy-kurs/viewer" TargetMode="External"/><Relationship Id="rId20" Type="http://schemas.openxmlformats.org/officeDocument/2006/relationships/hyperlink" Target="https://www.istu.edu/deyatelnost/nauka/nauchnoe_upravlenie/nir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docs.cntd.ru/document/45605419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pravo.gov.ru/proxy/ips/?docbody=&amp;nd=102144301&amp;rdk=&amp;intelsearch=" TargetMode="External"/><Relationship Id="rId23" Type="http://schemas.openxmlformats.org/officeDocument/2006/relationships/hyperlink" Target="https://docs.cntd.ru/document/573500115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s://www.istu.edu/deyatelnost/molodezhnaya_politika/nauka/t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docs.cntd.ru/document/1200136071" TargetMode="External"/><Relationship Id="rId27" Type="http://schemas.openxmlformats.org/officeDocument/2006/relationships/hyperlink" Target="https://www.consultant.ru/document/cons_doc_LAW_158398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779</TotalTime>
  <Pages>12</Pages>
  <Words>2634</Words>
  <Characters>15019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164</cp:revision>
  <dcterms:created xsi:type="dcterms:W3CDTF">2023-03-28T11:40:00Z</dcterms:created>
  <dcterms:modified xsi:type="dcterms:W3CDTF">2023-03-31T18:27:00Z</dcterms:modified>
</cp:coreProperties>
</file>