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22363AB" w:rsidR="00FC0364" w:rsidRDefault="00381176" w:rsidP="003766BB">
      <w:pPr>
        <w:pStyle w:val="12"/>
        <w:spacing w:before="0" w:after="60"/>
      </w:pPr>
      <w:r>
        <w:t>1 Анализ предметной области</w:t>
      </w:r>
    </w:p>
    <w:p w14:paraId="6AA0C595" w14:textId="30B1592E" w:rsidR="00FC6EF4" w:rsidRPr="0071147F" w:rsidRDefault="00FC6EF4" w:rsidP="0071147F">
      <w:pPr>
        <w:pStyle w:val="23"/>
        <w:spacing w:before="0"/>
      </w:pPr>
      <w:r w:rsidRPr="0071147F">
        <w:t>1.1 Постановка задачи</w:t>
      </w:r>
    </w:p>
    <w:p w14:paraId="34C8D526" w14:textId="3C29822B" w:rsidR="00FC6EF4" w:rsidRDefault="00FC6EF4" w:rsidP="00FC6EF4">
      <w:pPr>
        <w:pStyle w:val="a9"/>
      </w:pPr>
      <w:r>
        <w:t>В рамках проекта «</w:t>
      </w:r>
      <w:r w:rsidR="00D87297">
        <w:t>Рейтинг студента</w:t>
      </w:r>
      <w:r>
        <w:t>» необходимо разработать приложение, пользователями которой являются студенты и ответственные за мероприятия. Для студентов приложение должно предоставлять возможность просмотра информации о мероприятии, регистрации на него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17A5DB7D" w14:textId="77777777" w:rsidR="00FC6EF4" w:rsidRDefault="00FC6EF4" w:rsidP="00FC6EF4">
      <w:pPr>
        <w:pStyle w:val="a9"/>
      </w:pPr>
      <w:r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50E2053A" w14:textId="1A090610" w:rsidR="00FC6EF4" w:rsidRDefault="00FC6EF4" w:rsidP="00FC6EF4">
      <w:pPr>
        <w:pStyle w:val="a9"/>
      </w:pPr>
      <w:r>
        <w:t xml:space="preserve">Одновременно с </w:t>
      </w:r>
      <w:r w:rsidR="006D1EF2">
        <w:t>реализацией</w:t>
      </w:r>
      <w:r>
        <w:t xml:space="preserve"> приложения необходимо </w:t>
      </w:r>
      <w:r w:rsidR="004E7764">
        <w:t>осуществить</w:t>
      </w:r>
      <w:r>
        <w:t xml:space="preserve"> его интеграцию с разрабатываемой в рамках проекта «Рейтинг студент</w:t>
      </w:r>
      <w:r w:rsidR="009E6E36">
        <w:t>а</w:t>
      </w:r>
      <w:r>
        <w:t>»</w:t>
      </w:r>
      <w:r w:rsidRPr="009E361D">
        <w:t xml:space="preserve"> </w:t>
      </w:r>
      <w:r>
        <w:t xml:space="preserve">системой. Для этого приложение должно связываться с </w:t>
      </w:r>
      <w:r w:rsidR="009E6E36">
        <w:t>информационной системой</w:t>
      </w:r>
      <w:r>
        <w:t xml:space="preserve"> посредством API-запросов, чтобы передавать и получать информацию о мероприятиях, регистрации на студентов на них, подтверждении присутствия и других действиях, связанных с учетом посещаемости студентами мероприятий.</w:t>
      </w:r>
    </w:p>
    <w:p w14:paraId="09EF7277" w14:textId="7A567EB0" w:rsidR="00FC6EF4" w:rsidRPr="00E54DC0" w:rsidRDefault="00FC6EF4" w:rsidP="00FC6EF4">
      <w:pPr>
        <w:pStyle w:val="a9"/>
      </w:pPr>
      <w:r w:rsidRPr="00E54DC0">
        <w:t>Основные функции разрабатываемого приложения должны включать:</w:t>
      </w:r>
    </w:p>
    <w:p w14:paraId="42070464" w14:textId="094EB211" w:rsidR="00FC6EF4" w:rsidRDefault="00FC6EF4" w:rsidP="00FC6EF4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просмотра информации о мероприятиях. </w:t>
      </w:r>
      <w:r w:rsidRPr="008B4D20">
        <w:t xml:space="preserve">Пользователи системы </w:t>
      </w:r>
      <w:r>
        <w:t>должны</w:t>
      </w:r>
      <w:r w:rsidRPr="008B4D20">
        <w:t xml:space="preserve"> видеть список доступных мероприятий и получ</w:t>
      </w:r>
      <w:r>
        <w:t>а</w:t>
      </w:r>
      <w:r w:rsidRPr="008B4D20">
        <w:t>ть подробную информацию о каждом из них, такую как дата, время, место проведения и описание мероприятия</w:t>
      </w:r>
      <w:r w:rsidR="0035691B">
        <w:t>;</w:t>
      </w:r>
    </w:p>
    <w:p w14:paraId="22403CE8" w14:textId="69E9F594" w:rsidR="00FC6EF4" w:rsidRDefault="00FC6EF4" w:rsidP="00FC6EF4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регистрации студентов на мероприятия и получения уникальных QR-кодов. </w:t>
      </w:r>
      <w:r w:rsidRPr="00A30730">
        <w:t xml:space="preserve">Каждый зарегистрированный студент </w:t>
      </w:r>
      <w:r>
        <w:t>должен получить уникальный</w:t>
      </w:r>
      <w:r w:rsidRPr="00A30730">
        <w:t xml:space="preserve"> QR-код, который будет использоваться для подтверждения его фактического присутствия на мероприятии</w:t>
      </w:r>
      <w:r w:rsidR="0035691B">
        <w:t>;</w:t>
      </w:r>
    </w:p>
    <w:p w14:paraId="156D5C30" w14:textId="00E4F621" w:rsidR="00FC6EF4" w:rsidRDefault="00FC6EF4" w:rsidP="00FC6EF4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подтверждения фактического присутствия студента на мероприятии. </w:t>
      </w:r>
      <w:r w:rsidRPr="00C121E8">
        <w:t xml:space="preserve">Для этого студент должен предъявить свой QR-код </w:t>
      </w:r>
      <w:r w:rsidR="009F1324">
        <w:t>при</w:t>
      </w:r>
      <w:r w:rsidRPr="00C121E8">
        <w:t xml:space="preserve"> входе на мероприятие, и система автоматически подтвердит его присутствие</w:t>
      </w:r>
      <w:r>
        <w:t xml:space="preserve"> после сканирования кода ответственным за мероприятие</w:t>
      </w:r>
      <w:r w:rsidR="00A675AB">
        <w:t>;</w:t>
      </w:r>
    </w:p>
    <w:p w14:paraId="1F7650FE" w14:textId="77777777" w:rsidR="00FC6EF4" w:rsidRPr="007B0762" w:rsidRDefault="00FC6EF4" w:rsidP="00FC6EF4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просмотра статистической информации о присутствующих на мероприятии студентах. Ответственные за мероприятия </w:t>
      </w:r>
      <w:r w:rsidRPr="00C403EF">
        <w:t>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42B34A86" w14:textId="43D080CB" w:rsidR="00FC6EF4" w:rsidRDefault="00AC4226" w:rsidP="00AC4226">
      <w:pPr>
        <w:pStyle w:val="23"/>
        <w:spacing w:before="0"/>
      </w:pPr>
      <w:r w:rsidRPr="00AC4226">
        <w:t>1.2 Анализ основных требований</w:t>
      </w:r>
    </w:p>
    <w:p w14:paraId="38A8B985" w14:textId="367D7156" w:rsidR="00AC4226" w:rsidRDefault="00AC4226" w:rsidP="00AC4226">
      <w:pPr>
        <w:pStyle w:val="a9"/>
      </w:pPr>
      <w:r>
        <w:t xml:space="preserve">Конечное приложение направлено на управление мероприятиями и регистрацией студентов на них. Для реализации проекта необходимо разработать программную логику, которая будет обрабатывать запросы </w:t>
      </w:r>
      <w:r>
        <w:lastRenderedPageBreak/>
        <w:t>пользователей и ответственных за мероприятия и осуществить настройку интеграции с разрабатываемой информационной системой «Рейтинг студент</w:t>
      </w:r>
      <w:r w:rsidR="00644C87">
        <w:t>а</w:t>
      </w:r>
      <w:r>
        <w:t>».</w:t>
      </w:r>
    </w:p>
    <w:p w14:paraId="3BE207CC" w14:textId="77777777" w:rsidR="00AC4226" w:rsidRDefault="00AC4226" w:rsidP="00AC4226">
      <w:pPr>
        <w:pStyle w:val="a9"/>
      </w:pPr>
      <w:r>
        <w:t>Функциональность системы должна позволять пользователям просматривать информацию о доступных мероприятиях, включая дату, время, место проведения и описание мероприятия. Регистрация студентов на мероприятия должна быть простой и удобной, а каждый зарегистрированный студент должен получить уникальный QR-код, который будет использоваться для подтверждения его фактического присутствия на мероприятии.</w:t>
      </w:r>
    </w:p>
    <w:p w14:paraId="6951E6D6" w14:textId="77777777" w:rsidR="00AC4226" w:rsidRDefault="00AC4226" w:rsidP="00AC4226">
      <w:pPr>
        <w:pStyle w:val="a9"/>
      </w:pPr>
      <w:r>
        <w:t>Для подтверждения фактического присутствия студента на мероприятии, необходимо, чтобы студент предъявил свой QR-код на входе на мероприятие, и система автоматически подтвердила его присутствие после сканирования кода ответственным за мероприятие.</w:t>
      </w:r>
    </w:p>
    <w:p w14:paraId="061195C2" w14:textId="77777777" w:rsidR="00AC4226" w:rsidRDefault="00AC4226" w:rsidP="00AC4226">
      <w:pPr>
        <w:pStyle w:val="a9"/>
      </w:pPr>
      <w:r>
        <w:t>Ответственные за мероприятия должны иметь возможность просмотра статистической информации о присутствующих на мероприятии студентах, включая количество зарегистрированных студентов и количество студентов, которые действительно присутствовали на мероприятии.</w:t>
      </w:r>
    </w:p>
    <w:p w14:paraId="6BAAEA2C" w14:textId="77777777" w:rsidR="00AC4226" w:rsidRDefault="00AC4226" w:rsidP="00AC4226">
      <w:pPr>
        <w:pStyle w:val="a9"/>
      </w:pPr>
      <w:r>
        <w:t>Для успешной реализации проекта необходимо также разработать удобный интерфейс для пользователей системы, который будет удобен и легок в использовании.</w:t>
      </w:r>
    </w:p>
    <w:p w14:paraId="00684F68" w14:textId="1404B283" w:rsidR="0071147F" w:rsidRDefault="0071147F" w:rsidP="00DD783F">
      <w:pPr>
        <w:pStyle w:val="a9"/>
        <w:ind w:firstLine="0"/>
      </w:pPr>
    </w:p>
    <w:p w14:paraId="11EBBFBF" w14:textId="77777777" w:rsidR="0071147F" w:rsidRPr="00FD3CB9" w:rsidRDefault="0071147F" w:rsidP="0071147F">
      <w:pPr>
        <w:pStyle w:val="23"/>
        <w:numPr>
          <w:ilvl w:val="1"/>
          <w:numId w:val="22"/>
        </w:numPr>
        <w:spacing w:before="0"/>
        <w:ind w:left="1083" w:hanging="374"/>
      </w:pPr>
      <w:r w:rsidRPr="00FD3CB9">
        <w:t>Описание предметной области</w:t>
      </w:r>
    </w:p>
    <w:p w14:paraId="1C27C00E" w14:textId="77777777" w:rsidR="0071147F" w:rsidRDefault="0071147F" w:rsidP="0071147F">
      <w:pPr>
        <w:pStyle w:val="3"/>
        <w:spacing w:before="0"/>
      </w:pPr>
      <w:r>
        <w:t>1.1.1 Словарь предметной области</w:t>
      </w:r>
    </w:p>
    <w:p w14:paraId="3BFF9F5F" w14:textId="74017394" w:rsidR="0071147F" w:rsidRPr="00842745" w:rsidRDefault="0071147F" w:rsidP="0071147F">
      <w:pPr>
        <w:pStyle w:val="a9"/>
      </w:pPr>
      <w:r w:rsidRPr="00842745">
        <w:t>Для создания словаря предметной области, приведенного в таблице 1.</w:t>
      </w:r>
      <w:r>
        <w:t>1</w:t>
      </w:r>
      <w:r w:rsidRPr="00842745">
        <w:t xml:space="preserve">, использовался метод </w:t>
      </w:r>
      <w:proofErr w:type="spellStart"/>
      <w:r w:rsidRPr="00842745">
        <w:t>Аббота</w:t>
      </w:r>
      <w:proofErr w:type="spellEnd"/>
      <w:r w:rsidRPr="00842745">
        <w:t xml:space="preserve">. Метод </w:t>
      </w:r>
      <w:proofErr w:type="spellStart"/>
      <w:r w:rsidRPr="00842745">
        <w:t>Аббота</w:t>
      </w:r>
      <w:proofErr w:type="spellEnd"/>
      <w:r w:rsidRPr="00842745">
        <w:t xml:space="preserve"> предполагает разбиение предметной области на более мелкие блоки информации, называемые элементами</w:t>
      </w:r>
      <w:r>
        <w:t xml:space="preserve"> </w:t>
      </w:r>
      <w:r w:rsidRPr="00E46AE9">
        <w:rPr>
          <w:highlight w:val="yellow"/>
        </w:rPr>
        <w:t>[</w:t>
      </w:r>
      <w:r>
        <w:rPr>
          <w:highlight w:val="yellow"/>
        </w:rPr>
        <w:t>1</w:t>
      </w:r>
      <w:r w:rsidRPr="00E46AE9">
        <w:rPr>
          <w:highlight w:val="yellow"/>
        </w:rPr>
        <w:t>]</w:t>
      </w:r>
      <w:r w:rsidRPr="00842745">
        <w:t xml:space="preserve">. Эти элементы могут быть любыми объектами или понятиями, связанными с предметной областью. </w:t>
      </w:r>
    </w:p>
    <w:p w14:paraId="5891C186" w14:textId="77777777" w:rsidR="0071147F" w:rsidRPr="006D088A" w:rsidRDefault="0071147F" w:rsidP="0071147F">
      <w:pPr>
        <w:pStyle w:val="a9"/>
        <w:ind w:left="709" w:firstLine="0"/>
      </w:pPr>
    </w:p>
    <w:p w14:paraId="6ABA0C7E" w14:textId="77777777" w:rsidR="0071147F" w:rsidRPr="00013B38" w:rsidRDefault="0071147F" w:rsidP="0071147F">
      <w:pPr>
        <w:pStyle w:val="a9"/>
        <w:ind w:firstLine="0"/>
      </w:pPr>
      <w:r>
        <w:t>Таблица 1.1 – Словарь предметной области</w:t>
      </w:r>
      <w:r w:rsidRPr="00013B38">
        <w:t xml:space="preserve"> </w:t>
      </w:r>
      <w:r>
        <w:t xml:space="preserve">по </w:t>
      </w:r>
      <w:proofErr w:type="spellStart"/>
      <w:r>
        <w:t>Абботу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3396"/>
      </w:tblGrid>
      <w:tr w:rsidR="0071147F" w14:paraId="1E2AE8D2" w14:textId="77777777" w:rsidTr="00636D76">
        <w:tc>
          <w:tcPr>
            <w:tcW w:w="2689" w:type="dxa"/>
          </w:tcPr>
          <w:p w14:paraId="7E7E1D4E" w14:textId="77777777" w:rsidR="0071147F" w:rsidRPr="0066273D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66273D">
              <w:rPr>
                <w:b/>
                <w:bCs/>
              </w:rPr>
              <w:t>Существительное</w:t>
            </w:r>
          </w:p>
        </w:tc>
        <w:tc>
          <w:tcPr>
            <w:tcW w:w="3260" w:type="dxa"/>
          </w:tcPr>
          <w:p w14:paraId="473729E1" w14:textId="77777777" w:rsidR="0071147F" w:rsidRPr="0066273D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66273D">
              <w:rPr>
                <w:b/>
                <w:bCs/>
              </w:rPr>
              <w:t>Глагол</w:t>
            </w:r>
          </w:p>
        </w:tc>
        <w:tc>
          <w:tcPr>
            <w:tcW w:w="3396" w:type="dxa"/>
          </w:tcPr>
          <w:p w14:paraId="2A4E6FFC" w14:textId="77777777" w:rsidR="0071147F" w:rsidRPr="0066273D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66273D">
              <w:rPr>
                <w:b/>
                <w:bCs/>
              </w:rPr>
              <w:t>Прочее</w:t>
            </w:r>
          </w:p>
        </w:tc>
      </w:tr>
      <w:tr w:rsidR="0071147F" w14:paraId="70856C41" w14:textId="77777777" w:rsidTr="00636D76">
        <w:tc>
          <w:tcPr>
            <w:tcW w:w="2689" w:type="dxa"/>
          </w:tcPr>
          <w:p w14:paraId="6F3284B2" w14:textId="77777777" w:rsidR="0071147F" w:rsidRDefault="0071147F" w:rsidP="00CD0538">
            <w:pPr>
              <w:pStyle w:val="a9"/>
              <w:ind w:firstLine="0"/>
            </w:pPr>
            <w:r>
              <w:t>Студент</w:t>
            </w:r>
          </w:p>
        </w:tc>
        <w:tc>
          <w:tcPr>
            <w:tcW w:w="3260" w:type="dxa"/>
          </w:tcPr>
          <w:p w14:paraId="00199AA7" w14:textId="77777777" w:rsidR="0071147F" w:rsidRDefault="0071147F" w:rsidP="00CD0538">
            <w:pPr>
              <w:pStyle w:val="a9"/>
              <w:ind w:firstLine="0"/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396" w:type="dxa"/>
          </w:tcPr>
          <w:p w14:paraId="714EA10D" w14:textId="77777777" w:rsidR="0071147F" w:rsidRDefault="0071147F" w:rsidP="00CD0538">
            <w:pPr>
              <w:pStyle w:val="a9"/>
              <w:ind w:firstLine="0"/>
            </w:pPr>
            <w:r>
              <w:t>Открытое</w:t>
            </w:r>
          </w:p>
        </w:tc>
      </w:tr>
      <w:tr w:rsidR="0071147F" w14:paraId="61C3E04E" w14:textId="77777777" w:rsidTr="00636D76">
        <w:tc>
          <w:tcPr>
            <w:tcW w:w="2689" w:type="dxa"/>
            <w:vMerge w:val="restart"/>
          </w:tcPr>
          <w:p w14:paraId="4996DCE5" w14:textId="77777777" w:rsidR="0071147F" w:rsidRDefault="0071147F" w:rsidP="00CD0538">
            <w:pPr>
              <w:pStyle w:val="a9"/>
              <w:ind w:firstLine="0"/>
            </w:pPr>
            <w:r>
              <w:t>Ответственный</w:t>
            </w:r>
          </w:p>
        </w:tc>
        <w:tc>
          <w:tcPr>
            <w:tcW w:w="3260" w:type="dxa"/>
          </w:tcPr>
          <w:p w14:paraId="3BA50A98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396" w:type="dxa"/>
          </w:tcPr>
          <w:p w14:paraId="4594350C" w14:textId="77777777" w:rsidR="0071147F" w:rsidRDefault="0071147F" w:rsidP="00CD0538">
            <w:pPr>
              <w:pStyle w:val="a9"/>
              <w:ind w:firstLine="0"/>
            </w:pPr>
            <w:r>
              <w:t>Открытое</w:t>
            </w:r>
          </w:p>
        </w:tc>
      </w:tr>
      <w:tr w:rsidR="0071147F" w14:paraId="295C2E63" w14:textId="77777777" w:rsidTr="00636D76">
        <w:tc>
          <w:tcPr>
            <w:tcW w:w="2689" w:type="dxa"/>
            <w:vMerge/>
          </w:tcPr>
          <w:p w14:paraId="3280ED19" w14:textId="77777777" w:rsidR="0071147F" w:rsidRDefault="0071147F" w:rsidP="00CD0538">
            <w:pPr>
              <w:pStyle w:val="a9"/>
              <w:ind w:firstLine="0"/>
            </w:pPr>
          </w:p>
        </w:tc>
        <w:tc>
          <w:tcPr>
            <w:tcW w:w="3260" w:type="dxa"/>
          </w:tcPr>
          <w:p w14:paraId="1714ACFB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 w:rsidRPr="008E72D4">
              <w:rPr>
                <w:color w:val="auto"/>
              </w:rPr>
              <w:t>Подтвердить</w:t>
            </w:r>
          </w:p>
        </w:tc>
        <w:tc>
          <w:tcPr>
            <w:tcW w:w="3396" w:type="dxa"/>
          </w:tcPr>
          <w:p w14:paraId="0F3CC4F2" w14:textId="77777777" w:rsidR="0071147F" w:rsidRDefault="0071147F" w:rsidP="00CD0538">
            <w:pPr>
              <w:pStyle w:val="a9"/>
              <w:ind w:firstLine="0"/>
            </w:pPr>
            <w:r>
              <w:t>Присутствующий</w:t>
            </w:r>
          </w:p>
        </w:tc>
      </w:tr>
      <w:tr w:rsidR="0071147F" w14:paraId="01AA9E1A" w14:textId="77777777" w:rsidTr="00636D76">
        <w:tc>
          <w:tcPr>
            <w:tcW w:w="2689" w:type="dxa"/>
            <w:vMerge w:val="restart"/>
          </w:tcPr>
          <w:p w14:paraId="506C67D4" w14:textId="77777777" w:rsidR="0071147F" w:rsidRDefault="0071147F" w:rsidP="00CD0538">
            <w:pPr>
              <w:pStyle w:val="a9"/>
              <w:ind w:firstLine="0"/>
            </w:pPr>
            <w:r>
              <w:rPr>
                <w:lang w:val="en-US"/>
              </w:rPr>
              <w:t>QR-</w:t>
            </w:r>
            <w:r>
              <w:t>код</w:t>
            </w:r>
          </w:p>
        </w:tc>
        <w:tc>
          <w:tcPr>
            <w:tcW w:w="3260" w:type="dxa"/>
          </w:tcPr>
          <w:p w14:paraId="69D7FE04" w14:textId="77777777" w:rsidR="0071147F" w:rsidRPr="008E72D4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Сформировать</w:t>
            </w:r>
          </w:p>
        </w:tc>
        <w:tc>
          <w:tcPr>
            <w:tcW w:w="3396" w:type="dxa"/>
          </w:tcPr>
          <w:p w14:paraId="1E38BCAB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3958728D" w14:textId="77777777" w:rsidTr="00636D76">
        <w:tc>
          <w:tcPr>
            <w:tcW w:w="2689" w:type="dxa"/>
            <w:vMerge/>
          </w:tcPr>
          <w:p w14:paraId="098004D8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0F468B32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Развернуть</w:t>
            </w:r>
          </w:p>
        </w:tc>
        <w:tc>
          <w:tcPr>
            <w:tcW w:w="3396" w:type="dxa"/>
          </w:tcPr>
          <w:p w14:paraId="2056B487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6037A194" w14:textId="77777777" w:rsidTr="00636D76">
        <w:tc>
          <w:tcPr>
            <w:tcW w:w="2689" w:type="dxa"/>
            <w:vMerge w:val="restart"/>
          </w:tcPr>
          <w:p w14:paraId="112F62B4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  <w:r>
              <w:t>Мероприятие</w:t>
            </w:r>
          </w:p>
        </w:tc>
        <w:tc>
          <w:tcPr>
            <w:tcW w:w="3260" w:type="dxa"/>
          </w:tcPr>
          <w:p w14:paraId="61EA5C85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Ознакомиться</w:t>
            </w:r>
          </w:p>
        </w:tc>
        <w:tc>
          <w:tcPr>
            <w:tcW w:w="3396" w:type="dxa"/>
          </w:tcPr>
          <w:p w14:paraId="76EC3EF1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47A3E0F8" w14:textId="77777777" w:rsidTr="00636D76">
        <w:tc>
          <w:tcPr>
            <w:tcW w:w="2689" w:type="dxa"/>
            <w:vMerge/>
          </w:tcPr>
          <w:p w14:paraId="513E98AF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69745D52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Сохранить</w:t>
            </w:r>
          </w:p>
        </w:tc>
        <w:tc>
          <w:tcPr>
            <w:tcW w:w="3396" w:type="dxa"/>
          </w:tcPr>
          <w:p w14:paraId="302CF446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03EBAA42" w14:textId="77777777" w:rsidTr="00636D76">
        <w:tc>
          <w:tcPr>
            <w:tcW w:w="2689" w:type="dxa"/>
            <w:vMerge/>
          </w:tcPr>
          <w:p w14:paraId="74FA6521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4506976D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Отправить</w:t>
            </w:r>
          </w:p>
        </w:tc>
        <w:tc>
          <w:tcPr>
            <w:tcW w:w="3396" w:type="dxa"/>
          </w:tcPr>
          <w:p w14:paraId="28EC14EE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37988C99" w14:textId="77777777" w:rsidTr="00636D76">
        <w:tc>
          <w:tcPr>
            <w:tcW w:w="2689" w:type="dxa"/>
            <w:vMerge/>
          </w:tcPr>
          <w:p w14:paraId="02EF5782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32FCCC2D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Найти</w:t>
            </w:r>
          </w:p>
        </w:tc>
        <w:tc>
          <w:tcPr>
            <w:tcW w:w="3396" w:type="dxa"/>
          </w:tcPr>
          <w:p w14:paraId="2731ABCD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157AE627" w14:textId="77777777" w:rsidTr="00636D76">
        <w:tc>
          <w:tcPr>
            <w:tcW w:w="2689" w:type="dxa"/>
            <w:vMerge/>
          </w:tcPr>
          <w:p w14:paraId="72569B1A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7F892642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Отфильтровать</w:t>
            </w:r>
          </w:p>
        </w:tc>
        <w:tc>
          <w:tcPr>
            <w:tcW w:w="3396" w:type="dxa"/>
          </w:tcPr>
          <w:p w14:paraId="4B8DAEE2" w14:textId="77777777" w:rsidR="0071147F" w:rsidRDefault="0071147F" w:rsidP="00CD0538">
            <w:pPr>
              <w:pStyle w:val="a9"/>
              <w:ind w:firstLine="0"/>
            </w:pPr>
          </w:p>
        </w:tc>
      </w:tr>
      <w:tr w:rsidR="0071147F" w14:paraId="3CB50914" w14:textId="77777777" w:rsidTr="00636D76">
        <w:tc>
          <w:tcPr>
            <w:tcW w:w="2689" w:type="dxa"/>
            <w:vMerge/>
          </w:tcPr>
          <w:p w14:paraId="26DC15AD" w14:textId="77777777" w:rsidR="0071147F" w:rsidRDefault="0071147F" w:rsidP="00CD0538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260" w:type="dxa"/>
          </w:tcPr>
          <w:p w14:paraId="64384777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Выбрать</w:t>
            </w:r>
          </w:p>
        </w:tc>
        <w:tc>
          <w:tcPr>
            <w:tcW w:w="3396" w:type="dxa"/>
          </w:tcPr>
          <w:p w14:paraId="5E1A9438" w14:textId="77777777" w:rsidR="0071147F" w:rsidRDefault="0071147F" w:rsidP="00CD0538">
            <w:pPr>
              <w:pStyle w:val="a9"/>
              <w:ind w:firstLine="0"/>
            </w:pPr>
            <w:r>
              <w:t>Открытое</w:t>
            </w:r>
          </w:p>
        </w:tc>
      </w:tr>
      <w:tr w:rsidR="0071147F" w14:paraId="2B296605" w14:textId="77777777" w:rsidTr="00636D76">
        <w:tc>
          <w:tcPr>
            <w:tcW w:w="2689" w:type="dxa"/>
          </w:tcPr>
          <w:p w14:paraId="082A0ADA" w14:textId="77777777" w:rsidR="0071147F" w:rsidRPr="00094F3D" w:rsidRDefault="0071147F" w:rsidP="00CD0538">
            <w:pPr>
              <w:pStyle w:val="a9"/>
              <w:ind w:firstLine="0"/>
            </w:pPr>
            <w:r>
              <w:t>Календарь</w:t>
            </w:r>
          </w:p>
        </w:tc>
        <w:tc>
          <w:tcPr>
            <w:tcW w:w="3260" w:type="dxa"/>
          </w:tcPr>
          <w:p w14:paraId="4FEF04B7" w14:textId="77777777" w:rsidR="0071147F" w:rsidRDefault="0071147F" w:rsidP="00CD0538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Отметить</w:t>
            </w:r>
          </w:p>
        </w:tc>
        <w:tc>
          <w:tcPr>
            <w:tcW w:w="3396" w:type="dxa"/>
          </w:tcPr>
          <w:p w14:paraId="1F94D12D" w14:textId="77777777" w:rsidR="0071147F" w:rsidRDefault="0071147F" w:rsidP="00CD0538">
            <w:pPr>
              <w:pStyle w:val="a9"/>
              <w:ind w:firstLine="0"/>
            </w:pPr>
            <w:r>
              <w:t>Зарегистрированное</w:t>
            </w:r>
          </w:p>
        </w:tc>
      </w:tr>
    </w:tbl>
    <w:p w14:paraId="7D267D0B" w14:textId="77777777" w:rsidR="0071147F" w:rsidRDefault="0071147F" w:rsidP="0071147F">
      <w:pPr>
        <w:pStyle w:val="3"/>
        <w:spacing w:before="0"/>
      </w:pPr>
      <w:r w:rsidRPr="008D219E">
        <w:lastRenderedPageBreak/>
        <w:t>1.1.</w:t>
      </w:r>
      <w:r>
        <w:t>3</w:t>
      </w:r>
      <w:r w:rsidRPr="008D219E">
        <w:t xml:space="preserve"> </w:t>
      </w:r>
      <w:r w:rsidRPr="00323D5F">
        <w:t>Объектно-ориентированный словарь предметной области</w:t>
      </w:r>
    </w:p>
    <w:p w14:paraId="48980143" w14:textId="77777777" w:rsidR="0071147F" w:rsidRDefault="0071147F" w:rsidP="0071147F">
      <w:pPr>
        <w:pStyle w:val="a9"/>
      </w:pPr>
      <w:r w:rsidRPr="00B74CE9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0A754155" w14:textId="77777777" w:rsidR="0071147F" w:rsidRDefault="0071147F" w:rsidP="0071147F">
      <w:pPr>
        <w:pStyle w:val="a9"/>
      </w:pPr>
      <w:r>
        <w:t>В таблице 1.2 приведен объектно-ориентированный словарь предметной области.</w:t>
      </w:r>
    </w:p>
    <w:p w14:paraId="4F581320" w14:textId="77777777" w:rsidR="0071147F" w:rsidRDefault="0071147F" w:rsidP="0071147F">
      <w:pPr>
        <w:pStyle w:val="a9"/>
      </w:pPr>
    </w:p>
    <w:p w14:paraId="00E283C7" w14:textId="77777777" w:rsidR="0071147F" w:rsidRDefault="0071147F" w:rsidP="0071147F">
      <w:pPr>
        <w:pStyle w:val="a9"/>
        <w:ind w:firstLine="0"/>
      </w:pPr>
      <w:r>
        <w:t xml:space="preserve">Таблица 1.2 – </w:t>
      </w:r>
      <w:r w:rsidRPr="00BC1125">
        <w:t>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147F" w:rsidRPr="0085615B" w14:paraId="7304823B" w14:textId="77777777" w:rsidTr="00CD0538">
        <w:tc>
          <w:tcPr>
            <w:tcW w:w="3115" w:type="dxa"/>
          </w:tcPr>
          <w:p w14:paraId="0CE611E8" w14:textId="77777777" w:rsidR="0071147F" w:rsidRPr="007E4236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Классы</w:t>
            </w:r>
          </w:p>
        </w:tc>
        <w:tc>
          <w:tcPr>
            <w:tcW w:w="3115" w:type="dxa"/>
          </w:tcPr>
          <w:p w14:paraId="7149B5FD" w14:textId="77777777" w:rsidR="0071147F" w:rsidRPr="007E4236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Свойства</w:t>
            </w:r>
          </w:p>
        </w:tc>
        <w:tc>
          <w:tcPr>
            <w:tcW w:w="3115" w:type="dxa"/>
          </w:tcPr>
          <w:p w14:paraId="33D7A5E8" w14:textId="77777777" w:rsidR="0071147F" w:rsidRPr="007E4236" w:rsidRDefault="0071147F" w:rsidP="00CD0538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Методы</w:t>
            </w:r>
          </w:p>
        </w:tc>
      </w:tr>
      <w:tr w:rsidR="0071147F" w:rsidRPr="0085615B" w14:paraId="207EC053" w14:textId="77777777" w:rsidTr="00CD0538">
        <w:tc>
          <w:tcPr>
            <w:tcW w:w="3115" w:type="dxa"/>
            <w:vMerge w:val="restart"/>
          </w:tcPr>
          <w:p w14:paraId="0F05002E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4DE4AA2B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Название</w:t>
            </w:r>
          </w:p>
        </w:tc>
        <w:tc>
          <w:tcPr>
            <w:tcW w:w="3115" w:type="dxa"/>
          </w:tcPr>
          <w:p w14:paraId="58611C12" w14:textId="1A9E8727" w:rsidR="0071147F" w:rsidRPr="0085615B" w:rsidRDefault="0071147F" w:rsidP="00CD0538">
            <w:pPr>
              <w:pStyle w:val="a9"/>
              <w:ind w:firstLine="0"/>
            </w:pPr>
            <w:r w:rsidRPr="0085615B">
              <w:t xml:space="preserve">Просмотреть </w:t>
            </w:r>
            <w:proofErr w:type="gramStart"/>
            <w:r w:rsidRPr="0085615B">
              <w:t>мероприя</w:t>
            </w:r>
            <w:r w:rsidR="00A920C5">
              <w:softHyphen/>
            </w:r>
            <w:r w:rsidRPr="0085615B">
              <w:t>тие(</w:t>
            </w:r>
            <w:proofErr w:type="gramEnd"/>
            <w:r w:rsidRPr="0085615B">
              <w:t>)</w:t>
            </w:r>
          </w:p>
        </w:tc>
      </w:tr>
      <w:tr w:rsidR="0071147F" w:rsidRPr="0085615B" w14:paraId="37310A01" w14:textId="77777777" w:rsidTr="00CD0538">
        <w:tc>
          <w:tcPr>
            <w:tcW w:w="3115" w:type="dxa"/>
            <w:vMerge/>
          </w:tcPr>
          <w:p w14:paraId="39A4E534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5F9C673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Описание</w:t>
            </w:r>
          </w:p>
        </w:tc>
        <w:tc>
          <w:tcPr>
            <w:tcW w:w="3115" w:type="dxa"/>
          </w:tcPr>
          <w:p w14:paraId="5A3ED2FD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388197DF" w14:textId="77777777" w:rsidTr="00CD0538">
        <w:tc>
          <w:tcPr>
            <w:tcW w:w="3115" w:type="dxa"/>
            <w:vMerge/>
          </w:tcPr>
          <w:p w14:paraId="6F5996E3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AFE6A17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Время</w:t>
            </w:r>
          </w:p>
        </w:tc>
        <w:tc>
          <w:tcPr>
            <w:tcW w:w="3115" w:type="dxa"/>
          </w:tcPr>
          <w:p w14:paraId="6D38D649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C186B99" w14:textId="77777777" w:rsidTr="00CD0538">
        <w:tc>
          <w:tcPr>
            <w:tcW w:w="3115" w:type="dxa"/>
            <w:vMerge/>
          </w:tcPr>
          <w:p w14:paraId="5EAC0879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8CDE838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Дата</w:t>
            </w:r>
          </w:p>
        </w:tc>
        <w:tc>
          <w:tcPr>
            <w:tcW w:w="3115" w:type="dxa"/>
          </w:tcPr>
          <w:p w14:paraId="5E527326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7CE1006" w14:textId="77777777" w:rsidTr="00CD0538">
        <w:tc>
          <w:tcPr>
            <w:tcW w:w="3115" w:type="dxa"/>
            <w:vMerge/>
          </w:tcPr>
          <w:p w14:paraId="6FE48A8C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DA3FF04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Локация</w:t>
            </w:r>
          </w:p>
        </w:tc>
        <w:tc>
          <w:tcPr>
            <w:tcW w:w="3115" w:type="dxa"/>
          </w:tcPr>
          <w:p w14:paraId="077B147F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71266B0" w14:textId="77777777" w:rsidTr="00CD0538">
        <w:tc>
          <w:tcPr>
            <w:tcW w:w="3115" w:type="dxa"/>
            <w:vMerge/>
          </w:tcPr>
          <w:p w14:paraId="57497F62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A8BE33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Количество участников</w:t>
            </w:r>
          </w:p>
        </w:tc>
        <w:tc>
          <w:tcPr>
            <w:tcW w:w="3115" w:type="dxa"/>
          </w:tcPr>
          <w:p w14:paraId="19957E13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6E5293E2" w14:textId="77777777" w:rsidTr="00CD0538">
        <w:tc>
          <w:tcPr>
            <w:tcW w:w="3115" w:type="dxa"/>
            <w:vMerge/>
          </w:tcPr>
          <w:p w14:paraId="37FA21DD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1F1F068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Тип мероприятия</w:t>
            </w:r>
          </w:p>
        </w:tc>
        <w:tc>
          <w:tcPr>
            <w:tcW w:w="3115" w:type="dxa"/>
          </w:tcPr>
          <w:p w14:paraId="09A08673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58B7EDDF" w14:textId="77777777" w:rsidTr="00CD0538">
        <w:tc>
          <w:tcPr>
            <w:tcW w:w="3115" w:type="dxa"/>
            <w:vMerge w:val="restart"/>
          </w:tcPr>
          <w:p w14:paraId="013987DD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171DD921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Теги мероприятия</w:t>
            </w:r>
          </w:p>
          <w:p w14:paraId="6F1F8CC8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868D4C9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11E0083" w14:textId="77777777" w:rsidTr="00CD0538">
        <w:tc>
          <w:tcPr>
            <w:tcW w:w="3115" w:type="dxa"/>
            <w:vMerge/>
          </w:tcPr>
          <w:p w14:paraId="232D6F76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119C77A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5066357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7E4F336B" w14:textId="77777777" w:rsidTr="00CD0538">
        <w:tc>
          <w:tcPr>
            <w:tcW w:w="3115" w:type="dxa"/>
            <w:vMerge/>
          </w:tcPr>
          <w:p w14:paraId="47065777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9563AB5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5C1720B9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33716E62" w14:textId="77777777" w:rsidTr="00CD0538">
        <w:tc>
          <w:tcPr>
            <w:tcW w:w="3115" w:type="dxa"/>
            <w:vMerge w:val="restart"/>
          </w:tcPr>
          <w:p w14:paraId="3F748463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Мои мероприятия</w:t>
            </w:r>
          </w:p>
        </w:tc>
        <w:tc>
          <w:tcPr>
            <w:tcW w:w="3115" w:type="dxa"/>
          </w:tcPr>
          <w:p w14:paraId="74078ED2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60FF0BB8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663EEADA" w14:textId="77777777" w:rsidTr="00CD0538">
        <w:tc>
          <w:tcPr>
            <w:tcW w:w="3115" w:type="dxa"/>
            <w:vMerge/>
          </w:tcPr>
          <w:p w14:paraId="21A46598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DA3057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rPr>
                <w:lang w:val="en-US"/>
              </w:rPr>
              <w:t>QR-</w:t>
            </w:r>
            <w:r w:rsidRPr="0085615B">
              <w:t>код</w:t>
            </w:r>
          </w:p>
        </w:tc>
        <w:tc>
          <w:tcPr>
            <w:tcW w:w="3115" w:type="dxa"/>
          </w:tcPr>
          <w:p w14:paraId="5F7D5551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09227635" w14:textId="77777777" w:rsidTr="00CD0538">
        <w:tc>
          <w:tcPr>
            <w:tcW w:w="3115" w:type="dxa"/>
            <w:vMerge/>
          </w:tcPr>
          <w:p w14:paraId="16C492A7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E3AC1E6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7F2D54FD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49050B6D" w14:textId="77777777" w:rsidTr="00CD0538">
        <w:tc>
          <w:tcPr>
            <w:tcW w:w="3115" w:type="dxa"/>
            <w:vMerge/>
          </w:tcPr>
          <w:p w14:paraId="0A1D9251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2F6B5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5A3F49F4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6F01BC1" w14:textId="77777777" w:rsidTr="00CD0538">
        <w:tc>
          <w:tcPr>
            <w:tcW w:w="3115" w:type="dxa"/>
            <w:vMerge/>
          </w:tcPr>
          <w:p w14:paraId="6194431D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FDFACAB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12EFDCA3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2A52FB5F" w14:textId="77777777" w:rsidTr="00CD0538">
        <w:tc>
          <w:tcPr>
            <w:tcW w:w="3115" w:type="dxa"/>
            <w:vMerge w:val="restart"/>
          </w:tcPr>
          <w:p w14:paraId="146579FB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140554DF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Имя пользователя</w:t>
            </w:r>
          </w:p>
        </w:tc>
        <w:tc>
          <w:tcPr>
            <w:tcW w:w="3115" w:type="dxa"/>
          </w:tcPr>
          <w:p w14:paraId="2B95BBD1" w14:textId="410BB6D3" w:rsidR="0071147F" w:rsidRPr="0085615B" w:rsidRDefault="0071147F" w:rsidP="00CD0538">
            <w:pPr>
              <w:pStyle w:val="a9"/>
              <w:ind w:firstLine="0"/>
            </w:pPr>
            <w:r w:rsidRPr="0085615B">
              <w:t xml:space="preserve">Авторизоваться в </w:t>
            </w:r>
            <w:proofErr w:type="gramStart"/>
            <w:r w:rsidRPr="0085615B">
              <w:t>си</w:t>
            </w:r>
            <w:r w:rsidR="00A920C5">
              <w:softHyphen/>
            </w:r>
            <w:r w:rsidRPr="0085615B">
              <w:t>стеме(</w:t>
            </w:r>
            <w:proofErr w:type="gramEnd"/>
            <w:r w:rsidRPr="0085615B">
              <w:t>)</w:t>
            </w:r>
          </w:p>
        </w:tc>
      </w:tr>
      <w:tr w:rsidR="0071147F" w:rsidRPr="0085615B" w14:paraId="5F31851A" w14:textId="77777777" w:rsidTr="00CD0538">
        <w:tc>
          <w:tcPr>
            <w:tcW w:w="3115" w:type="dxa"/>
            <w:vMerge/>
          </w:tcPr>
          <w:p w14:paraId="4C823910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D3F494" w14:textId="074665B6" w:rsidR="0071147F" w:rsidRPr="0085615B" w:rsidRDefault="0071147F" w:rsidP="00CD0538">
            <w:pPr>
              <w:pStyle w:val="a9"/>
              <w:ind w:firstLine="0"/>
            </w:pPr>
            <w:r w:rsidRPr="0085615B">
              <w:t>Изображение пользова</w:t>
            </w:r>
            <w:r w:rsidR="00A920C5">
              <w:softHyphen/>
            </w:r>
            <w:r w:rsidRPr="0085615B">
              <w:t>теля</w:t>
            </w:r>
          </w:p>
        </w:tc>
        <w:tc>
          <w:tcPr>
            <w:tcW w:w="3115" w:type="dxa"/>
          </w:tcPr>
          <w:p w14:paraId="705A9C77" w14:textId="15AA40BD" w:rsidR="0071147F" w:rsidRPr="0085615B" w:rsidRDefault="0071147F" w:rsidP="00CD0538">
            <w:pPr>
              <w:pStyle w:val="a9"/>
              <w:ind w:firstLine="0"/>
            </w:pPr>
            <w:r w:rsidRPr="0085615B">
              <w:t>Авторизоваться в си</w:t>
            </w:r>
            <w:r w:rsidR="00A920C5">
              <w:softHyphen/>
            </w:r>
            <w:r w:rsidRPr="0085615B">
              <w:t xml:space="preserve">стеме с помощью </w:t>
            </w:r>
            <w:proofErr w:type="gramStart"/>
            <w:r w:rsidRPr="0085615B">
              <w:t>Кам</w:t>
            </w:r>
            <w:r w:rsidR="00A920C5">
              <w:softHyphen/>
            </w:r>
            <w:r w:rsidRPr="0085615B">
              <w:t>пуса(</w:t>
            </w:r>
            <w:proofErr w:type="gramEnd"/>
            <w:r w:rsidRPr="0085615B">
              <w:t>)</w:t>
            </w:r>
          </w:p>
        </w:tc>
      </w:tr>
      <w:tr w:rsidR="0071147F" w:rsidRPr="0085615B" w14:paraId="54FBDC79" w14:textId="77777777" w:rsidTr="00CD0538">
        <w:tc>
          <w:tcPr>
            <w:tcW w:w="3115" w:type="dxa"/>
            <w:vMerge/>
          </w:tcPr>
          <w:p w14:paraId="09CC2AAA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88D64AA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635BD4B4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3262A6B2" w14:textId="77777777" w:rsidTr="00CD0538">
        <w:tc>
          <w:tcPr>
            <w:tcW w:w="3115" w:type="dxa"/>
            <w:vMerge/>
          </w:tcPr>
          <w:p w14:paraId="5D45FB0D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0BD0D8B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4FBD75F2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7FF0BE60" w14:textId="77777777" w:rsidTr="00CD0538">
        <w:tc>
          <w:tcPr>
            <w:tcW w:w="3115" w:type="dxa"/>
            <w:vMerge w:val="restart"/>
          </w:tcPr>
          <w:p w14:paraId="0DA1D614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149E87D2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ФИО участника</w:t>
            </w:r>
          </w:p>
        </w:tc>
        <w:tc>
          <w:tcPr>
            <w:tcW w:w="3115" w:type="dxa"/>
          </w:tcPr>
          <w:p w14:paraId="20CD52DD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 xml:space="preserve">Просмотреть список </w:t>
            </w:r>
            <w:proofErr w:type="gramStart"/>
            <w:r w:rsidRPr="0085615B">
              <w:t>участников(</w:t>
            </w:r>
            <w:proofErr w:type="gramEnd"/>
            <w:r w:rsidRPr="0085615B">
              <w:t>)</w:t>
            </w:r>
          </w:p>
        </w:tc>
      </w:tr>
      <w:tr w:rsidR="0071147F" w:rsidRPr="0085615B" w14:paraId="7A939A85" w14:textId="77777777" w:rsidTr="00CD0538">
        <w:tc>
          <w:tcPr>
            <w:tcW w:w="3115" w:type="dxa"/>
            <w:vMerge/>
          </w:tcPr>
          <w:p w14:paraId="51C45DC3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4DE976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49025C16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0D097B55" w14:textId="77777777" w:rsidTr="00CD0538">
        <w:tc>
          <w:tcPr>
            <w:tcW w:w="3115" w:type="dxa"/>
            <w:vMerge/>
          </w:tcPr>
          <w:p w14:paraId="0B9BDB0D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2F4993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32269406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37582FB" w14:textId="77777777" w:rsidTr="00CD0538">
        <w:tc>
          <w:tcPr>
            <w:tcW w:w="3115" w:type="dxa"/>
            <w:vMerge w:val="restart"/>
          </w:tcPr>
          <w:p w14:paraId="3FCD147E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3997EA7C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Участник</w:t>
            </w:r>
          </w:p>
        </w:tc>
        <w:tc>
          <w:tcPr>
            <w:tcW w:w="3115" w:type="dxa"/>
          </w:tcPr>
          <w:p w14:paraId="140B602E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F0FE306" w14:textId="77777777" w:rsidTr="00CD0538">
        <w:tc>
          <w:tcPr>
            <w:tcW w:w="3115" w:type="dxa"/>
            <w:vMerge/>
          </w:tcPr>
          <w:p w14:paraId="1E2E887D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36EAD0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Ответственный</w:t>
            </w:r>
          </w:p>
        </w:tc>
        <w:tc>
          <w:tcPr>
            <w:tcW w:w="3115" w:type="dxa"/>
          </w:tcPr>
          <w:p w14:paraId="27DB31BD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15451D81" w14:textId="77777777" w:rsidTr="00CD0538">
        <w:tc>
          <w:tcPr>
            <w:tcW w:w="3115" w:type="dxa"/>
            <w:vMerge/>
          </w:tcPr>
          <w:p w14:paraId="3F851BF8" w14:textId="77777777" w:rsidR="0071147F" w:rsidRPr="0085615B" w:rsidRDefault="0071147F" w:rsidP="00CD053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08EDB2C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Зритель</w:t>
            </w:r>
          </w:p>
        </w:tc>
        <w:tc>
          <w:tcPr>
            <w:tcW w:w="3115" w:type="dxa"/>
          </w:tcPr>
          <w:p w14:paraId="337B1E45" w14:textId="77777777" w:rsidR="0071147F" w:rsidRPr="0085615B" w:rsidRDefault="0071147F" w:rsidP="00CD0538">
            <w:pPr>
              <w:pStyle w:val="a9"/>
              <w:ind w:firstLine="0"/>
            </w:pPr>
          </w:p>
        </w:tc>
      </w:tr>
      <w:tr w:rsidR="0071147F" w:rsidRPr="0085615B" w14:paraId="223D6294" w14:textId="77777777" w:rsidTr="00CD0538">
        <w:tc>
          <w:tcPr>
            <w:tcW w:w="3115" w:type="dxa"/>
          </w:tcPr>
          <w:p w14:paraId="17898893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12493769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>Присутствие</w:t>
            </w:r>
          </w:p>
        </w:tc>
        <w:tc>
          <w:tcPr>
            <w:tcW w:w="3115" w:type="dxa"/>
          </w:tcPr>
          <w:p w14:paraId="1DDF7FFA" w14:textId="77777777" w:rsidR="0071147F" w:rsidRPr="0085615B" w:rsidRDefault="0071147F" w:rsidP="00CD0538">
            <w:pPr>
              <w:pStyle w:val="a9"/>
              <w:ind w:firstLine="0"/>
            </w:pPr>
            <w:r w:rsidRPr="0085615B">
              <w:t xml:space="preserve">Отметить </w:t>
            </w:r>
            <w:proofErr w:type="gramStart"/>
            <w:r w:rsidRPr="0085615B">
              <w:t>присутствие(</w:t>
            </w:r>
            <w:proofErr w:type="gramEnd"/>
            <w:r w:rsidRPr="0085615B">
              <w:t>)</w:t>
            </w:r>
          </w:p>
        </w:tc>
      </w:tr>
    </w:tbl>
    <w:p w14:paraId="1160B615" w14:textId="77777777" w:rsidR="00D51168" w:rsidRDefault="00D51168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71280E90" w14:textId="793A535C" w:rsidR="00541759" w:rsidRDefault="007E4236" w:rsidP="007E4236">
      <w:pPr>
        <w:pStyle w:val="a9"/>
        <w:ind w:firstLine="0"/>
      </w:pPr>
      <w:r>
        <w:lastRenderedPageBreak/>
        <w:t>Продолжение таблицы 1.2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039C1" w:rsidRPr="0085615B" w14:paraId="54121357" w14:textId="77777777" w:rsidTr="00CD0538">
        <w:tc>
          <w:tcPr>
            <w:tcW w:w="3115" w:type="dxa"/>
          </w:tcPr>
          <w:p w14:paraId="760BC859" w14:textId="1BFA6710" w:rsidR="001039C1" w:rsidRPr="007E4236" w:rsidRDefault="001039C1" w:rsidP="001039C1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Классы</w:t>
            </w:r>
          </w:p>
        </w:tc>
        <w:tc>
          <w:tcPr>
            <w:tcW w:w="3115" w:type="dxa"/>
          </w:tcPr>
          <w:p w14:paraId="3D11F7DE" w14:textId="705098F7" w:rsidR="001039C1" w:rsidRPr="007E4236" w:rsidRDefault="001039C1" w:rsidP="001039C1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Свойства</w:t>
            </w:r>
          </w:p>
        </w:tc>
        <w:tc>
          <w:tcPr>
            <w:tcW w:w="3115" w:type="dxa"/>
          </w:tcPr>
          <w:p w14:paraId="755EE207" w14:textId="5F0938DC" w:rsidR="001039C1" w:rsidRPr="007E4236" w:rsidRDefault="001039C1" w:rsidP="001039C1">
            <w:pPr>
              <w:pStyle w:val="a9"/>
              <w:ind w:firstLine="0"/>
              <w:jc w:val="center"/>
              <w:rPr>
                <w:b/>
                <w:bCs/>
              </w:rPr>
            </w:pPr>
            <w:r w:rsidRPr="007E4236">
              <w:rPr>
                <w:b/>
                <w:bCs/>
              </w:rPr>
              <w:t>Методы</w:t>
            </w:r>
          </w:p>
        </w:tc>
      </w:tr>
      <w:tr w:rsidR="007E416C" w:rsidRPr="0085615B" w14:paraId="6D5DC539" w14:textId="77777777" w:rsidTr="00CD0538">
        <w:tc>
          <w:tcPr>
            <w:tcW w:w="3115" w:type="dxa"/>
            <w:vMerge w:val="restart"/>
          </w:tcPr>
          <w:p w14:paraId="3C55EA71" w14:textId="3D21EFBD" w:rsidR="007E416C" w:rsidRPr="0085615B" w:rsidRDefault="007E416C" w:rsidP="00D51168">
            <w:pPr>
              <w:pStyle w:val="a9"/>
              <w:ind w:firstLine="0"/>
              <w:rPr>
                <w:lang w:val="en-US"/>
              </w:rPr>
            </w:pPr>
            <w:r w:rsidRPr="0085615B">
              <w:rPr>
                <w:lang w:val="en-US"/>
              </w:rPr>
              <w:t>QR</w:t>
            </w:r>
            <w:r w:rsidRPr="0085615B">
              <w:t>-код</w:t>
            </w:r>
          </w:p>
        </w:tc>
        <w:tc>
          <w:tcPr>
            <w:tcW w:w="3115" w:type="dxa"/>
          </w:tcPr>
          <w:p w14:paraId="470FB828" w14:textId="59F70318" w:rsidR="007E416C" w:rsidRPr="0085615B" w:rsidRDefault="007E416C" w:rsidP="00D51168">
            <w:pPr>
              <w:pStyle w:val="a9"/>
              <w:ind w:firstLine="0"/>
            </w:pPr>
            <w:proofErr w:type="spellStart"/>
            <w:r w:rsidRPr="0085615B">
              <w:rPr>
                <w:lang w:val="en-US"/>
              </w:rPr>
              <w:t>Uid</w:t>
            </w:r>
            <w:proofErr w:type="spellEnd"/>
            <w:r w:rsidRPr="0085615B">
              <w:t xml:space="preserve"> пользователя</w:t>
            </w:r>
          </w:p>
        </w:tc>
        <w:tc>
          <w:tcPr>
            <w:tcW w:w="3115" w:type="dxa"/>
          </w:tcPr>
          <w:p w14:paraId="4118BED5" w14:textId="351B73E8" w:rsidR="007E416C" w:rsidRPr="0085615B" w:rsidRDefault="007E416C" w:rsidP="00D51168">
            <w:pPr>
              <w:pStyle w:val="a9"/>
              <w:ind w:firstLine="0"/>
            </w:pPr>
            <w:r w:rsidRPr="0085615B">
              <w:t xml:space="preserve">Просмотреть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</w:tc>
      </w:tr>
      <w:tr w:rsidR="007E416C" w:rsidRPr="0085615B" w14:paraId="4B0D09CD" w14:textId="77777777" w:rsidTr="00CD0538">
        <w:tc>
          <w:tcPr>
            <w:tcW w:w="3115" w:type="dxa"/>
            <w:vMerge/>
          </w:tcPr>
          <w:p w14:paraId="161E8089" w14:textId="12105FA2" w:rsidR="007E416C" w:rsidRPr="0085615B" w:rsidRDefault="007E416C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35CECE" w14:textId="77777777" w:rsidR="007E416C" w:rsidRPr="0085615B" w:rsidRDefault="007E416C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A4B6FCE" w14:textId="77777777" w:rsidR="007E416C" w:rsidRPr="0085615B" w:rsidRDefault="007E416C" w:rsidP="00D51168">
            <w:pPr>
              <w:pStyle w:val="a9"/>
              <w:ind w:firstLine="0"/>
            </w:pPr>
            <w:r w:rsidRPr="0085615B">
              <w:t xml:space="preserve">Сформировать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</w:tc>
      </w:tr>
      <w:tr w:rsidR="00D51168" w:rsidRPr="0085615B" w14:paraId="041869B7" w14:textId="77777777" w:rsidTr="00CD0538">
        <w:tc>
          <w:tcPr>
            <w:tcW w:w="3115" w:type="dxa"/>
            <w:vMerge w:val="restart"/>
          </w:tcPr>
          <w:p w14:paraId="4E3DE0C1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36E41971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7B0C8E8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 xml:space="preserve">Сохранить </w:t>
            </w:r>
            <w:r w:rsidRPr="0085615B">
              <w:rPr>
                <w:lang w:val="en-US"/>
              </w:rPr>
              <w:t>pdf-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D51168" w:rsidRPr="0085615B" w14:paraId="442BA348" w14:textId="77777777" w:rsidTr="00CD0538">
        <w:tc>
          <w:tcPr>
            <w:tcW w:w="3115" w:type="dxa"/>
            <w:vMerge/>
          </w:tcPr>
          <w:p w14:paraId="379C4781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16FF848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F94A285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 xml:space="preserve">Отправить </w:t>
            </w:r>
            <w:r w:rsidRPr="0085615B">
              <w:rPr>
                <w:lang w:val="en-US"/>
              </w:rPr>
              <w:t>pdf</w:t>
            </w:r>
            <w:r w:rsidRPr="0085615B">
              <w:t>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D51168" w:rsidRPr="0085615B" w14:paraId="4B3A56E9" w14:textId="77777777" w:rsidTr="00CD0538">
        <w:tc>
          <w:tcPr>
            <w:tcW w:w="3115" w:type="dxa"/>
          </w:tcPr>
          <w:p w14:paraId="5923D3BA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4E7E66DA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23CA2B1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 xml:space="preserve">Добавить мероприятие в </w:t>
            </w:r>
            <w:proofErr w:type="gramStart"/>
            <w:r w:rsidRPr="0085615B">
              <w:t>календарь(</w:t>
            </w:r>
            <w:proofErr w:type="gramEnd"/>
            <w:r w:rsidRPr="0085615B">
              <w:t>)</w:t>
            </w:r>
          </w:p>
        </w:tc>
      </w:tr>
      <w:tr w:rsidR="00D51168" w:rsidRPr="0085615B" w14:paraId="20054FC9" w14:textId="77777777" w:rsidTr="00CD0538">
        <w:tc>
          <w:tcPr>
            <w:tcW w:w="3115" w:type="dxa"/>
            <w:vMerge w:val="restart"/>
          </w:tcPr>
          <w:p w14:paraId="18251717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61F39D27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9E0CC2A" w14:textId="77777777" w:rsidR="00D51168" w:rsidRPr="0085615B" w:rsidRDefault="00D51168" w:rsidP="00D51168">
            <w:pPr>
              <w:pStyle w:val="a9"/>
              <w:ind w:firstLine="0"/>
            </w:pPr>
            <w:r w:rsidRPr="0085615B">
              <w:t xml:space="preserve">Отменить регистрацию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D51168" w14:paraId="7C94676E" w14:textId="77777777" w:rsidTr="00CD0538">
        <w:tc>
          <w:tcPr>
            <w:tcW w:w="3115" w:type="dxa"/>
            <w:vMerge/>
          </w:tcPr>
          <w:p w14:paraId="06D29469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943112" w14:textId="77777777" w:rsidR="00D51168" w:rsidRPr="0085615B" w:rsidRDefault="00D51168" w:rsidP="00D51168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B2B70D4" w14:textId="176770BA" w:rsidR="00D51168" w:rsidRDefault="00D51168" w:rsidP="00D51168">
            <w:pPr>
              <w:pStyle w:val="a9"/>
              <w:ind w:firstLine="0"/>
            </w:pPr>
            <w:r w:rsidRPr="0085615B">
              <w:t xml:space="preserve">Регистрировать на </w:t>
            </w:r>
            <w:proofErr w:type="gramStart"/>
            <w:r w:rsidRPr="0085615B">
              <w:t>ме</w:t>
            </w:r>
            <w:r w:rsidR="00A920C5">
              <w:softHyphen/>
            </w:r>
            <w:r w:rsidRPr="0085615B">
              <w:t>роприятие(</w:t>
            </w:r>
            <w:proofErr w:type="gramEnd"/>
            <w:r w:rsidRPr="0085615B">
              <w:t>)</w:t>
            </w:r>
          </w:p>
        </w:tc>
      </w:tr>
    </w:tbl>
    <w:p w14:paraId="6450CEE2" w14:textId="77777777" w:rsidR="0071147F" w:rsidRDefault="0071147F" w:rsidP="0071147F">
      <w:pPr>
        <w:pStyle w:val="a9"/>
        <w:ind w:firstLine="0"/>
      </w:pPr>
    </w:p>
    <w:p w14:paraId="745904DF" w14:textId="60900AA1" w:rsidR="00AC4226" w:rsidRDefault="00AC4226" w:rsidP="00AC4226">
      <w:pPr>
        <w:pStyle w:val="23"/>
        <w:spacing w:before="0"/>
      </w:pPr>
      <w:r>
        <w:t>1.</w:t>
      </w:r>
      <w:r w:rsidR="0071147F">
        <w:t>3</w:t>
      </w:r>
      <w:r>
        <w:t xml:space="preserve"> Система начисления рейтинговой стипендии</w:t>
      </w:r>
    </w:p>
    <w:p w14:paraId="161CDDB8" w14:textId="4ABFFDC6" w:rsidR="00AC4226" w:rsidRDefault="00AC4226" w:rsidP="00AC4226">
      <w:pPr>
        <w:pStyle w:val="a9"/>
      </w:pPr>
      <w:r>
        <w:t xml:space="preserve"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деятельности. Студенты, проявившие высокую активность в каждом из направлений, имеют возможность получить повышенную рейтинговую стипендию </w:t>
      </w:r>
      <w:r w:rsidRPr="008719C7">
        <w:rPr>
          <w:highlight w:val="yellow"/>
        </w:rPr>
        <w:t>[</w:t>
      </w:r>
      <w:r>
        <w:rPr>
          <w:highlight w:val="yellow"/>
        </w:rPr>
        <w:t>2</w:t>
      </w:r>
      <w:r w:rsidRPr="008719C7">
        <w:rPr>
          <w:highlight w:val="yellow"/>
        </w:rPr>
        <w:t>]</w:t>
      </w:r>
      <w:r>
        <w:t>.</w:t>
      </w:r>
    </w:p>
    <w:p w14:paraId="6C729550" w14:textId="46BDD0F0" w:rsidR="00AC4226" w:rsidRDefault="00AC4226" w:rsidP="00AC4226">
      <w:pPr>
        <w:pStyle w:val="a9"/>
      </w:pPr>
      <w:r>
        <w:t>Однако, текущая система сбора и обработки заявок на рейтинговую стипендию является очень громоздкой и требует много времени и усилий. 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A80CA5B" w14:textId="77777777" w:rsidR="006557C2" w:rsidRDefault="00AC4226" w:rsidP="00AC4226">
      <w:pPr>
        <w:pStyle w:val="a9"/>
      </w:pPr>
      <w:r>
        <w:t>Проект «</w:t>
      </w:r>
      <w:r w:rsidR="00D87297">
        <w:t>Рейтинг студента</w:t>
      </w:r>
      <w:r>
        <w:t>»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  <w:r w:rsidR="004674E3">
        <w:t xml:space="preserve"> На рисунке 1.1 представлены модули системы «</w:t>
      </w:r>
      <w:r w:rsidR="00D87297">
        <w:t>Рейтинг студента</w:t>
      </w:r>
      <w:r w:rsidR="004674E3">
        <w:t>»</w:t>
      </w:r>
      <w:r w:rsidR="006557C2">
        <w:t xml:space="preserve">. </w:t>
      </w:r>
    </w:p>
    <w:p w14:paraId="02D7041E" w14:textId="2563B04F" w:rsidR="00AC4226" w:rsidRDefault="006557C2" w:rsidP="00AC4226">
      <w:pPr>
        <w:pStyle w:val="a9"/>
      </w:pPr>
      <w:r>
        <w:t>Итоговая информационная система будет охватывать многие аспекты студенческой жизни такие как: учет студенческих коллективов в рамках университета, облегчение подготовки и проведения мероприятий, формирование заявок студентов для участия в рейтинговой стипендии, проверку поданных заявок и начисление по результатам повышенной государственной рейтинговой стипендии.</w:t>
      </w:r>
    </w:p>
    <w:p w14:paraId="0DC5B5AA" w14:textId="77777777" w:rsidR="00AC4226" w:rsidRDefault="00AC4226" w:rsidP="00AC4226">
      <w:pPr>
        <w:pStyle w:val="a9"/>
      </w:pPr>
    </w:p>
    <w:p w14:paraId="74D6E82A" w14:textId="77777777" w:rsidR="00AC4226" w:rsidRDefault="00AC4226" w:rsidP="00AC4226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F9A58" wp14:editId="77D861D3">
            <wp:extent cx="5898340" cy="2162175"/>
            <wp:effectExtent l="19050" t="19050" r="266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030" cy="2205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586F2" w14:textId="3FAC7F0B" w:rsidR="00AC4226" w:rsidRDefault="00AC4226" w:rsidP="00AC4226">
      <w:pPr>
        <w:pStyle w:val="a9"/>
        <w:ind w:firstLine="0"/>
        <w:jc w:val="center"/>
      </w:pPr>
      <w:r>
        <w:t>Рисунок 1.1 – Система «</w:t>
      </w:r>
      <w:r w:rsidR="00D87297">
        <w:t>Рейтинг студента</w:t>
      </w:r>
      <w:r>
        <w:t>»</w:t>
      </w:r>
    </w:p>
    <w:p w14:paraId="2AD11914" w14:textId="77777777" w:rsidR="00A920C5" w:rsidRDefault="00A920C5" w:rsidP="00AC4226">
      <w:pPr>
        <w:pStyle w:val="a9"/>
        <w:ind w:firstLine="0"/>
        <w:jc w:val="center"/>
      </w:pPr>
    </w:p>
    <w:p w14:paraId="673E5EDB" w14:textId="2EABE6DB" w:rsidR="00AC4226" w:rsidRDefault="00AC4226" w:rsidP="00AC4226">
      <w:pPr>
        <w:pStyle w:val="a9"/>
      </w:pPr>
      <w:r w:rsidRPr="00DF5095">
        <w:t xml:space="preserve">Таким образом, проект </w:t>
      </w:r>
      <w:r>
        <w:t>«</w:t>
      </w:r>
      <w:r w:rsidR="00D87297">
        <w:t>Рейтинг студента</w:t>
      </w:r>
      <w:r>
        <w:t>»</w:t>
      </w:r>
      <w:r w:rsidRPr="00DF5095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5EC9DAE9" w14:textId="68E0BAFA" w:rsidR="00AC4226" w:rsidRDefault="00AC4226" w:rsidP="00AC4226">
      <w:pPr>
        <w:pStyle w:val="a9"/>
      </w:pPr>
      <w:r>
        <w:t>Одной из ключевых особенностей проекта «</w:t>
      </w:r>
      <w:r w:rsidR="00D87297">
        <w:t>Рейтинг студента</w:t>
      </w:r>
      <w:r>
        <w:t>»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00E0174E" w14:textId="70F209C5" w:rsidR="00AC4226" w:rsidRDefault="00AC4226" w:rsidP="00AC4226">
      <w:pPr>
        <w:pStyle w:val="a9"/>
      </w:pPr>
      <w:r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</w:t>
      </w:r>
      <w:r w:rsidR="009A4F75">
        <w:t>, поможет формировать статистику вовлеченности студентов в жизни ВУЗа</w:t>
      </w:r>
      <w:r>
        <w:t>.</w:t>
      </w:r>
    </w:p>
    <w:p w14:paraId="2FEACC13" w14:textId="7DFCC8F3" w:rsidR="00AC4226" w:rsidRDefault="00AC4226" w:rsidP="00AC4226">
      <w:pPr>
        <w:pStyle w:val="a9"/>
      </w:pPr>
      <w:r>
        <w:t>Кроме того, проект «</w:t>
      </w:r>
      <w:r w:rsidR="00D87297">
        <w:t>Рейтинг студента</w:t>
      </w:r>
      <w:r>
        <w:t>»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5DA3CC58" w14:textId="12BF4394" w:rsidR="00AC4226" w:rsidRDefault="00AC4226" w:rsidP="00AC4226">
      <w:pPr>
        <w:pStyle w:val="a9"/>
      </w:pPr>
      <w:r>
        <w:t>Помимо упрощения и автоматизации процессов, проект «</w:t>
      </w:r>
      <w:r w:rsidR="00D87297">
        <w:t>Рейтинг студента</w:t>
      </w:r>
      <w:r>
        <w:t>» позволит более точно и объективно определить самых активных студентов в университете. Вместо субъективных оценок и мнений, будут использоваться данные о реальной деятельности студентов, которые будут собираться и обрабатываться в единой системе.</w:t>
      </w:r>
    </w:p>
    <w:p w14:paraId="6FE33055" w14:textId="0BCA9955" w:rsidR="00AC4226" w:rsidRDefault="00AC4226" w:rsidP="00AC4226">
      <w:pPr>
        <w:pStyle w:val="a9"/>
      </w:pPr>
      <w:r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79C225A9" w14:textId="0D6B9877" w:rsidR="00AC4226" w:rsidRPr="005E53D8" w:rsidRDefault="00AC4226" w:rsidP="00AC4226">
      <w:pPr>
        <w:pStyle w:val="a9"/>
      </w:pPr>
      <w:r>
        <w:lastRenderedPageBreak/>
        <w:t>В целом, проект «</w:t>
      </w:r>
      <w:r w:rsidR="00D87297">
        <w:t>Рейтинг студента</w:t>
      </w:r>
      <w:r>
        <w:t>»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282BBD1B" w14:textId="12E1B6E8" w:rsidR="00AC4226" w:rsidRPr="00442647" w:rsidRDefault="00AC4226" w:rsidP="00FF41A7">
      <w:pPr>
        <w:pStyle w:val="23"/>
        <w:spacing w:before="0"/>
      </w:pPr>
      <w:r w:rsidRPr="00442647">
        <w:t>1.</w:t>
      </w:r>
      <w:r w:rsidR="0071147F">
        <w:t>4</w:t>
      </w:r>
      <w:r w:rsidRPr="00442647">
        <w:t xml:space="preserve"> Учет мероприятий</w:t>
      </w:r>
    </w:p>
    <w:p w14:paraId="31028043" w14:textId="72DD26A9" w:rsidR="00AC4226" w:rsidRDefault="00AC4226" w:rsidP="00AC4226">
      <w:pPr>
        <w:pStyle w:val="a9"/>
      </w:pPr>
      <w:r w:rsidRPr="00C60AB3">
        <w:t xml:space="preserve">Учет мероприятий является одним из важных элементов системы рейтинговой стипендии в университете. </w:t>
      </w:r>
      <w:r w:rsidR="00F146ED">
        <w:t>Данный</w:t>
      </w:r>
      <w:r w:rsidRPr="00C60AB3">
        <w:t xml:space="preserve"> процесс позволяет студентам получать баллы и повышать свои шансы на получение рейтинг</w:t>
      </w:r>
      <w:r w:rsidR="00175288">
        <w:t>а</w:t>
      </w:r>
      <w:r w:rsidRPr="00C60AB3">
        <w:t xml:space="preserve">. </w:t>
      </w:r>
    </w:p>
    <w:p w14:paraId="47FF60CF" w14:textId="77777777" w:rsidR="00AC4226" w:rsidRDefault="00AC4226" w:rsidP="00AC4226">
      <w:pPr>
        <w:pStyle w:val="a9"/>
      </w:pPr>
      <w:r>
        <w:t>В рамках Иркутского национального исследовательского технического университета мероприятия разделены по пяти направлениям рейтинговой системы:</w:t>
      </w:r>
    </w:p>
    <w:p w14:paraId="2B31B034" w14:textId="4018FF94" w:rsidR="00AC4226" w:rsidRDefault="00AC4226" w:rsidP="00AC4226">
      <w:pPr>
        <w:pStyle w:val="a9"/>
        <w:numPr>
          <w:ilvl w:val="0"/>
          <w:numId w:val="20"/>
        </w:numPr>
        <w:ind w:left="0" w:firstLine="709"/>
      </w:pPr>
      <w:r>
        <w:t>Академические мероприятия: достижени</w:t>
      </w:r>
      <w:r w:rsidR="001C751A">
        <w:t>я</w:t>
      </w:r>
      <w:r>
        <w:t xml:space="preserve"> отличных показателей в учебной деятельности, выступление на симпозиумах, семинарах, мастер-классах, лекциях и других мероприятиях, связанных с академической деятельностью студентов</w:t>
      </w:r>
      <w:r w:rsidR="00B72852">
        <w:t>;</w:t>
      </w:r>
    </w:p>
    <w:p w14:paraId="2C418DEA" w14:textId="2F8373BF" w:rsidR="00AC4226" w:rsidRDefault="00AC4226" w:rsidP="00AC4226">
      <w:pPr>
        <w:pStyle w:val="a9"/>
        <w:numPr>
          <w:ilvl w:val="0"/>
          <w:numId w:val="20"/>
        </w:numPr>
        <w:ind w:left="0" w:firstLine="709"/>
      </w:pPr>
      <w:r>
        <w:t>Научные мероприятия: участие в научных клубах, проведение научных исследований, экспериментов, разработка научных проектов.</w:t>
      </w:r>
      <w:r w:rsidRPr="007B56A7">
        <w:t xml:space="preserve"> </w:t>
      </w:r>
      <w:r w:rsidR="00BE36B4">
        <w:t>Т</w:t>
      </w:r>
      <w:r>
        <w:t>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</w:t>
      </w:r>
      <w:r w:rsidR="00B72852">
        <w:t>;</w:t>
      </w:r>
    </w:p>
    <w:p w14:paraId="69EE075F" w14:textId="44842D6B" w:rsidR="00AC4226" w:rsidRDefault="00AC4226" w:rsidP="00AC4226">
      <w:pPr>
        <w:pStyle w:val="a9"/>
        <w:numPr>
          <w:ilvl w:val="0"/>
          <w:numId w:val="20"/>
        </w:numPr>
        <w:ind w:left="0" w:firstLine="709"/>
      </w:pPr>
      <w:r w:rsidRPr="007B56A7">
        <w:t>Спортивные мероприятия: участие в спортивных командах, соревнованиях, занятиях спортом, достижение спортивных рекордов и титулов</w:t>
      </w:r>
      <w:r w:rsidR="00B72852">
        <w:t>;</w:t>
      </w:r>
    </w:p>
    <w:p w14:paraId="6B9DBEA5" w14:textId="34B669D2" w:rsidR="00AC4226" w:rsidRDefault="00AC4226" w:rsidP="00AC4226">
      <w:pPr>
        <w:pStyle w:val="a9"/>
        <w:numPr>
          <w:ilvl w:val="0"/>
          <w:numId w:val="20"/>
        </w:numPr>
        <w:ind w:left="0" w:firstLine="709"/>
      </w:pPr>
      <w:r>
        <w:t>Общественные</w:t>
      </w:r>
      <w:r w:rsidRPr="007B56A7">
        <w:t xml:space="preserve"> мероприятия: участие в общественной деятельности, волонт</w:t>
      </w:r>
      <w:r>
        <w:t>е</w:t>
      </w:r>
      <w:r w:rsidRPr="007B56A7">
        <w:t>рство, благотворительные акции, социальные проекты, организация мероприятий для социально уязвимых групп, участие в студенческих организациях, проведение мероприятий, направленных на укрепление общественного духа и формирование социальной активности студентов</w:t>
      </w:r>
      <w:r w:rsidR="00B72852">
        <w:t>;</w:t>
      </w:r>
    </w:p>
    <w:p w14:paraId="1DA7B8CE" w14:textId="5A0C624D" w:rsidR="00AC4226" w:rsidRDefault="00AC4226" w:rsidP="00AC4226">
      <w:pPr>
        <w:pStyle w:val="a9"/>
        <w:numPr>
          <w:ilvl w:val="0"/>
          <w:numId w:val="20"/>
        </w:numPr>
        <w:ind w:left="0" w:firstLine="709"/>
      </w:pPr>
      <w:r w:rsidRPr="007B56A7">
        <w:t>Культурные мероприятия: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466969DD" w14:textId="77777777" w:rsidR="00AC4226" w:rsidRPr="00932C3B" w:rsidRDefault="00AC4226" w:rsidP="00AC4226">
      <w:pPr>
        <w:pStyle w:val="a9"/>
      </w:pPr>
      <w:r w:rsidRPr="00932C3B">
        <w:t xml:space="preserve">В рамках рейтинговой стипендии </w:t>
      </w:r>
      <w:r>
        <w:t>ИРНИТУ</w:t>
      </w:r>
      <w:r w:rsidRPr="00932C3B">
        <w:t xml:space="preserve"> мероприятия подразделены на внутренние и внешние. Внутренние мероприятия — это мероприятия, организованные на базе самого </w:t>
      </w:r>
      <w:r>
        <w:t>ВУЗа</w:t>
      </w:r>
      <w:r w:rsidRPr="00932C3B">
        <w:t xml:space="preserve"> 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550F1182" w14:textId="10216D22" w:rsidR="00AC4226" w:rsidRDefault="00AC4226" w:rsidP="00AC4226">
      <w:pPr>
        <w:pStyle w:val="a9"/>
      </w:pPr>
      <w:r w:rsidRPr="00932C3B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>
        <w:t>ВУЗа</w:t>
      </w:r>
      <w:r w:rsidRPr="00932C3B">
        <w:t>.</w:t>
      </w:r>
    </w:p>
    <w:p w14:paraId="49B1046D" w14:textId="77777777" w:rsidR="00DE65ED" w:rsidRDefault="00DE65ED" w:rsidP="00DE65ED">
      <w:pPr>
        <w:pStyle w:val="23"/>
      </w:pPr>
      <w:r>
        <w:lastRenderedPageBreak/>
        <w:t>1.6 Требования к ролям и правам доступа</w:t>
      </w:r>
    </w:p>
    <w:p w14:paraId="2703B738" w14:textId="729796FC" w:rsidR="00DE65ED" w:rsidRDefault="00DE65ED" w:rsidP="00DE65ED">
      <w:pPr>
        <w:pStyle w:val="a9"/>
      </w:pPr>
      <w:r>
        <w:t>При разработке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5498AF37" w14:textId="68044634" w:rsidR="00DE65ED" w:rsidRDefault="00DE65ED" w:rsidP="00CF3F94">
      <w:pPr>
        <w:pStyle w:val="a9"/>
      </w:pPr>
      <w:r>
        <w:t xml:space="preserve">Первый тип пользователя </w:t>
      </w:r>
      <w:r w:rsidR="00CF3F94">
        <w:t>–</w:t>
      </w:r>
      <w:r>
        <w:t xml:space="preserve">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0086C2F3" w14:textId="4A2D9A48" w:rsidR="00DE65ED" w:rsidRDefault="00DE65ED" w:rsidP="00CF3F94">
      <w:pPr>
        <w:pStyle w:val="a9"/>
      </w:pPr>
      <w:r>
        <w:t xml:space="preserve">Второй тип пользователя </w:t>
      </w:r>
      <w:r w:rsidR="00CF3F94">
        <w:t>–</w:t>
      </w:r>
      <w:r>
        <w:t xml:space="preserve"> ответственный за мероприятие, который может регистрироваться на мероприятия в качестве ответственных, 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4CF1A251" w14:textId="2B9BD36E" w:rsidR="00DE65ED" w:rsidRDefault="00DE65ED" w:rsidP="00DE65ED">
      <w:pPr>
        <w:pStyle w:val="a9"/>
      </w:pPr>
      <w:r>
        <w:t>Роли и функции пользователей представлены в таблице 1.</w:t>
      </w:r>
      <w:r w:rsidR="00FB6C43">
        <w:t>3</w:t>
      </w:r>
      <w:r>
        <w:t>.</w:t>
      </w:r>
    </w:p>
    <w:p w14:paraId="6CECE68D" w14:textId="77777777" w:rsidR="00DE65ED" w:rsidRDefault="00DE65ED" w:rsidP="00DE65ED">
      <w:pPr>
        <w:pStyle w:val="a9"/>
        <w:ind w:left="709" w:firstLine="0"/>
      </w:pPr>
    </w:p>
    <w:p w14:paraId="57558E75" w14:textId="0271CE97" w:rsidR="00DE65ED" w:rsidRDefault="00DE65ED" w:rsidP="00DE65ED">
      <w:pPr>
        <w:pStyle w:val="a9"/>
        <w:keepNext/>
        <w:ind w:firstLine="0"/>
      </w:pPr>
      <w:r>
        <w:t>Таблица 1.</w:t>
      </w:r>
      <w:r w:rsidR="00FB6C43">
        <w:t>3</w:t>
      </w:r>
      <w:r>
        <w:t xml:space="preserve"> – Роли и функции пользователей</w:t>
      </w:r>
    </w:p>
    <w:tbl>
      <w:tblPr>
        <w:tblStyle w:val="af0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DE65ED" w14:paraId="61D78787" w14:textId="77777777" w:rsidTr="00CD0538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6F340" w14:textId="77777777" w:rsidR="00DE65ED" w:rsidRPr="0066273D" w:rsidRDefault="00DE65ED" w:rsidP="00CD053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EA270" w14:textId="77777777" w:rsidR="00DE65ED" w:rsidRPr="0066273D" w:rsidRDefault="00DE65ED" w:rsidP="00CD053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A6166" w14:textId="77777777" w:rsidR="00DE65ED" w:rsidRPr="0066273D" w:rsidRDefault="00DE65ED" w:rsidP="00CD053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</w:tr>
      <w:tr w:rsidR="00DE65ED" w14:paraId="423BC5DB" w14:textId="77777777" w:rsidTr="00CD0538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74174" w14:textId="4D18D386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6B8D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BE5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DE65ED" w14:paraId="18FB267F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2985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F8751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70A84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DE65ED" w14:paraId="64FA22E4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0A6FB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2EB04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EA76E" w14:textId="7B27A58F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приятия</w:t>
            </w:r>
          </w:p>
        </w:tc>
      </w:tr>
      <w:tr w:rsidR="00DE65ED" w14:paraId="2D5E9A1A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96F73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57AD3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C7CC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DE65ED" w14:paraId="6E3F8B05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AABBE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B58C3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084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DE65ED" w14:paraId="399D4D62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52924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81A54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6D099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DE65ED" w14:paraId="4344666D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E6D3C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17F52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E558A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DE65ED" w14:paraId="23AD9670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A2E8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7BD19" w14:textId="4BEC23AF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E2991" w14:textId="64592E14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страцией</w:t>
            </w:r>
          </w:p>
        </w:tc>
      </w:tr>
      <w:tr w:rsidR="00DE65ED" w14:paraId="5DDD5C0B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1CB4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7134F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CA972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DE65ED" w14:paraId="40E3BD24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105D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9B589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63DF5" w14:textId="136864E0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ника мероприятия</w:t>
            </w:r>
          </w:p>
        </w:tc>
      </w:tr>
      <w:tr w:rsidR="00DE65ED" w14:paraId="44ACD426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BDF72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822A8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665D0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DE65ED" w14:paraId="1E86A748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38BC0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50556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A41C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DE65ED" w14:paraId="036FC105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3838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859F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41753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DE65ED" w14:paraId="7799B7F0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C8593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D516A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91078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DE65ED" w14:paraId="372A3D5A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50D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8F19" w14:textId="3E4C24F9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D70B8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DE65ED" w14:paraId="3DDB3FA7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07EEF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27D79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8551" w14:textId="0A6D6C2F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роля</w:t>
            </w:r>
          </w:p>
        </w:tc>
      </w:tr>
      <w:tr w:rsidR="00DE65ED" w14:paraId="1AD88343" w14:textId="77777777" w:rsidTr="00CD0538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5D199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68B97" w14:textId="77777777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5CB64" w14:textId="231511BF" w:rsidR="00DE65ED" w:rsidRDefault="00DE65ED" w:rsidP="00CD05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</w:t>
            </w:r>
            <w:r w:rsidR="00CF3F94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теля</w:t>
            </w:r>
          </w:p>
        </w:tc>
      </w:tr>
    </w:tbl>
    <w:p w14:paraId="21B53409" w14:textId="7C87C7CD" w:rsidR="00CF3F94" w:rsidRDefault="00CF3F94"/>
    <w:p w14:paraId="0008F2BF" w14:textId="77777777" w:rsidR="00CF3F94" w:rsidRDefault="00CF3F94">
      <w:r>
        <w:br w:type="page"/>
      </w:r>
    </w:p>
    <w:p w14:paraId="12FFDB2B" w14:textId="77AA00F2" w:rsidR="00CF3F94" w:rsidRDefault="00CF3F94" w:rsidP="00CF3F94">
      <w:pPr>
        <w:pStyle w:val="a9"/>
        <w:ind w:firstLine="0"/>
      </w:pPr>
      <w:r>
        <w:lastRenderedPageBreak/>
        <w:t>Продолжение таблицы 1.3 – Роли и функции пользователей</w:t>
      </w:r>
    </w:p>
    <w:tbl>
      <w:tblPr>
        <w:tblStyle w:val="af0"/>
        <w:tblW w:w="938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  <w:gridCol w:w="25"/>
      </w:tblGrid>
      <w:tr w:rsidR="0066273D" w14:paraId="2A22ECC5" w14:textId="77777777" w:rsidTr="005B581C">
        <w:trPr>
          <w:gridAfter w:val="1"/>
          <w:wAfter w:w="25" w:type="dxa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F2B3D" w14:textId="0A8412EF" w:rsidR="0066273D" w:rsidRPr="0066273D" w:rsidRDefault="0066273D" w:rsidP="006627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8BFD" w14:textId="07D7108D" w:rsidR="0066273D" w:rsidRPr="0066273D" w:rsidRDefault="0066273D" w:rsidP="006627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95808" w14:textId="60A2ADC3" w:rsidR="0066273D" w:rsidRPr="0066273D" w:rsidRDefault="0066273D" w:rsidP="006627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27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</w:tr>
      <w:tr w:rsidR="0066273D" w14:paraId="41E7126E" w14:textId="77777777" w:rsidTr="005B581C">
        <w:trPr>
          <w:gridAfter w:val="1"/>
          <w:wAfter w:w="25" w:type="dxa"/>
        </w:trPr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F306333" w14:textId="1DC17168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ствен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ный за меро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прия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8EC3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3DD20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66273D" w14:paraId="7B0F002B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BADEE6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60EB3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EA725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66273D" w14:paraId="715F1B08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8667A3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8EFE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45149" w14:textId="77E62CCD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ственного</w:t>
            </w:r>
          </w:p>
        </w:tc>
      </w:tr>
      <w:tr w:rsidR="0066273D" w14:paraId="6E588379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9D06FA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1956F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C3C1" w14:textId="70E480DE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приятия</w:t>
            </w:r>
          </w:p>
        </w:tc>
      </w:tr>
      <w:tr w:rsidR="0066273D" w14:paraId="356BFAC5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4B8BA49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F60B4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BF98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66273D" w14:paraId="6E9D5630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801529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88535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2EC0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66273D" w14:paraId="742A7EB5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00527F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8AB6" w14:textId="08586DFE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B20EA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66273D" w14:paraId="02C4AF16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4BCD75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5C3F8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BB8FD" w14:textId="090CE312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роля</w:t>
            </w:r>
          </w:p>
        </w:tc>
      </w:tr>
      <w:tr w:rsidR="0066273D" w14:paraId="5F4E40D9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7D92B1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176E1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79C5" w14:textId="14E7F52B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теля</w:t>
            </w:r>
          </w:p>
        </w:tc>
      </w:tr>
      <w:tr w:rsidR="0066273D" w14:paraId="32417C4C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1AAD35" w14:textId="2DA14F2B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A512" w14:textId="61E8A9BF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ние присут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05CB5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66273D" w14:paraId="158FF101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4A42DC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39DD4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AB8CB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66273D" w14:paraId="5CCF3F9B" w14:textId="77777777" w:rsidTr="005B581C">
        <w:trPr>
          <w:gridAfter w:val="1"/>
          <w:wAfter w:w="25" w:type="dxa"/>
        </w:trPr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1D821D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568B4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96E3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  <w:tr w:rsidR="0066273D" w14:paraId="082FCCAF" w14:textId="77777777" w:rsidTr="005B581C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8CF0B5" w14:textId="3310FC06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1C41" w14:textId="211AA4D5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приятия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D4E9" w14:textId="2AB570CF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страцией</w:t>
            </w:r>
          </w:p>
        </w:tc>
      </w:tr>
      <w:tr w:rsidR="0066273D" w14:paraId="69AFFC98" w14:textId="77777777" w:rsidTr="00E6607E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CC077A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7AC1D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29161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66273D" w14:paraId="70AEBF16" w14:textId="77777777" w:rsidTr="00E6607E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A4291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86501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B745" w14:textId="77777777" w:rsidR="0066273D" w:rsidRDefault="0066273D" w:rsidP="00662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4DE2B6F4" w14:textId="6CE96A0F" w:rsidR="00AC4226" w:rsidRDefault="00AC4226" w:rsidP="00AC4226">
      <w:pPr>
        <w:pStyle w:val="a9"/>
      </w:pPr>
    </w:p>
    <w:p w14:paraId="1ECC7E36" w14:textId="77777777" w:rsidR="0071147F" w:rsidRPr="00841B41" w:rsidRDefault="0071147F" w:rsidP="0071147F">
      <w:pPr>
        <w:pStyle w:val="23"/>
        <w:spacing w:before="0"/>
      </w:pPr>
      <w:r w:rsidRPr="00841B41">
        <w:t>1.7 Функциональное назначение системы</w:t>
      </w:r>
    </w:p>
    <w:p w14:paraId="2612A34D" w14:textId="06B2DA11" w:rsidR="0071147F" w:rsidRPr="00841B41" w:rsidRDefault="0071147F" w:rsidP="0071147F">
      <w:pPr>
        <w:pStyle w:val="a9"/>
      </w:pPr>
      <w:r w:rsidRPr="00841B41">
        <w:t xml:space="preserve"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</w:t>
      </w:r>
    </w:p>
    <w:p w14:paraId="340F97F7" w14:textId="77777777" w:rsidR="0071147F" w:rsidRPr="00841B41" w:rsidRDefault="0071147F" w:rsidP="0071147F">
      <w:pPr>
        <w:pStyle w:val="a9"/>
      </w:pPr>
      <w:r w:rsidRPr="00841B41">
        <w:t>Описание контекста модели:</w:t>
      </w:r>
    </w:p>
    <w:p w14:paraId="5545B426" w14:textId="77777777" w:rsidR="0071147F" w:rsidRPr="00841B41" w:rsidRDefault="0071147F" w:rsidP="0071147F">
      <w:pPr>
        <w:pStyle w:val="a9"/>
        <w:numPr>
          <w:ilvl w:val="0"/>
          <w:numId w:val="27"/>
        </w:numPr>
        <w:ind w:left="0" w:firstLine="709"/>
      </w:pPr>
      <w:r>
        <w:t>П</w:t>
      </w:r>
      <w:r w:rsidRPr="00841B41">
        <w:t>редмет моделирования – регистрация и подтверждение присутствия студентов на мероприятии;</w:t>
      </w:r>
    </w:p>
    <w:p w14:paraId="6E1CF257" w14:textId="77777777" w:rsidR="0071147F" w:rsidRPr="00841B41" w:rsidRDefault="0071147F" w:rsidP="0071147F">
      <w:pPr>
        <w:pStyle w:val="a9"/>
        <w:numPr>
          <w:ilvl w:val="0"/>
          <w:numId w:val="27"/>
        </w:numPr>
        <w:ind w:left="0" w:firstLine="709"/>
      </w:pPr>
      <w:r>
        <w:t>О</w:t>
      </w:r>
      <w:r w:rsidRPr="00841B41">
        <w:t>бласть моделирования – модель охватывает процессы, связанные проведением мероприятий;</w:t>
      </w:r>
    </w:p>
    <w:p w14:paraId="6789D9F5" w14:textId="77777777" w:rsidR="0071147F" w:rsidRPr="00841B41" w:rsidRDefault="0071147F" w:rsidP="0071147F">
      <w:pPr>
        <w:pStyle w:val="a9"/>
        <w:numPr>
          <w:ilvl w:val="0"/>
          <w:numId w:val="27"/>
        </w:numPr>
        <w:ind w:left="0" w:firstLine="709"/>
      </w:pPr>
      <w:r>
        <w:t>Т</w:t>
      </w:r>
      <w:r w:rsidRPr="00841B41">
        <w:t>очка зрения – студенты и ответственные за мероприятия.</w:t>
      </w:r>
    </w:p>
    <w:p w14:paraId="2E7B6AA4" w14:textId="77777777" w:rsidR="0071147F" w:rsidRPr="00841B41" w:rsidRDefault="0071147F" w:rsidP="0071147F">
      <w:pPr>
        <w:pStyle w:val="a9"/>
      </w:pPr>
    </w:p>
    <w:p w14:paraId="4FB6D8DD" w14:textId="41F2B01B" w:rsidR="0071147F" w:rsidRDefault="0071147F" w:rsidP="0071147F">
      <w:pPr>
        <w:pStyle w:val="a9"/>
      </w:pPr>
      <w:r w:rsidRPr="00841B41">
        <w:t>На рисунке 1.</w:t>
      </w:r>
      <w:r w:rsidR="00B90B33">
        <w:t>2</w:t>
      </w:r>
      <w:r w:rsidRPr="00841B41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34AA7479" w14:textId="77777777" w:rsidR="0071147F" w:rsidRPr="00841B41" w:rsidRDefault="0071147F" w:rsidP="0071147F">
      <w:pPr>
        <w:pStyle w:val="a9"/>
      </w:pPr>
    </w:p>
    <w:p w14:paraId="0A4305CD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5B8093F1" wp14:editId="481AC194">
            <wp:extent cx="5859423" cy="40576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97" cy="407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33A8" w14:textId="35DA11F1" w:rsidR="0071147F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2</w:t>
      </w:r>
      <w:r w:rsidRPr="00841B41">
        <w:t xml:space="preserve"> – Блок «Регистрация на мероприятия»</w:t>
      </w:r>
    </w:p>
    <w:p w14:paraId="2EC497FD" w14:textId="77777777" w:rsidR="0071147F" w:rsidRDefault="0071147F" w:rsidP="0071147F">
      <w:pPr>
        <w:pStyle w:val="a9"/>
        <w:ind w:firstLine="0"/>
        <w:jc w:val="center"/>
      </w:pPr>
    </w:p>
    <w:p w14:paraId="47078439" w14:textId="37119977" w:rsidR="0071147F" w:rsidRPr="00841B41" w:rsidRDefault="0071147F" w:rsidP="0071147F">
      <w:pPr>
        <w:pStyle w:val="a9"/>
      </w:pPr>
      <w:r w:rsidRPr="00841B41">
        <w:t>Декомпозиция блока А0 представлена на рисунке 1.</w:t>
      </w:r>
      <w:r w:rsidR="00B90B33">
        <w:t>3</w:t>
      </w:r>
      <w:r w:rsidRPr="00841B41">
        <w:t>. Данный процесс декомпозируется на четыре подпроцесса:</w:t>
      </w:r>
    </w:p>
    <w:p w14:paraId="6EE58454" w14:textId="7F429358" w:rsidR="0071147F" w:rsidRPr="00841B41" w:rsidRDefault="0071147F" w:rsidP="00A04F45">
      <w:pPr>
        <w:pStyle w:val="a9"/>
        <w:numPr>
          <w:ilvl w:val="0"/>
          <w:numId w:val="29"/>
        </w:numPr>
        <w:ind w:left="0" w:firstLine="709"/>
      </w:pPr>
      <w:r w:rsidRPr="00841B41">
        <w:t>Авторизоваться в системе.</w:t>
      </w:r>
      <w:r w:rsidR="00A04F45">
        <w:t xml:space="preserve"> </w:t>
      </w:r>
      <w:r w:rsidRPr="00841B41">
        <w:t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</w:t>
      </w:r>
      <w:r w:rsidR="00A04F45">
        <w:t>;</w:t>
      </w:r>
    </w:p>
    <w:p w14:paraId="3C0258F9" w14:textId="080DFF8C" w:rsidR="0071147F" w:rsidRPr="00841B41" w:rsidRDefault="0071147F" w:rsidP="00A04F45">
      <w:pPr>
        <w:pStyle w:val="a9"/>
        <w:numPr>
          <w:ilvl w:val="0"/>
          <w:numId w:val="29"/>
        </w:numPr>
        <w:ind w:left="0" w:firstLine="709"/>
      </w:pPr>
      <w:r w:rsidRPr="00841B41">
        <w:t>Отобразить мероприятия.</w:t>
      </w:r>
      <w:r w:rsidR="00A04F45">
        <w:t xml:space="preserve"> </w:t>
      </w:r>
      <w:r w:rsidRPr="00841B41">
        <w:t>Данный процесс описывает набор действий пользователя с мероприятиями</w:t>
      </w:r>
      <w:r w:rsidR="00A04F45">
        <w:t>;</w:t>
      </w:r>
    </w:p>
    <w:p w14:paraId="702B85F8" w14:textId="2359CBBC" w:rsidR="0071147F" w:rsidRPr="00841B41" w:rsidRDefault="0071147F" w:rsidP="00A04F45">
      <w:pPr>
        <w:pStyle w:val="a9"/>
        <w:numPr>
          <w:ilvl w:val="0"/>
          <w:numId w:val="29"/>
        </w:numPr>
        <w:ind w:left="0" w:firstLine="709"/>
      </w:pPr>
      <w:r w:rsidRPr="00841B41">
        <w:t>Зарегистрироваться на мероприятие. Процесс включает в себя этапы, доступные пользователю при прохождении процедуры регистрации на мероприятие</w:t>
      </w:r>
      <w:r w:rsidR="00A04F45">
        <w:t>;</w:t>
      </w:r>
    </w:p>
    <w:p w14:paraId="589FD5C2" w14:textId="3EE0E55B" w:rsidR="0071147F" w:rsidRDefault="0071147F" w:rsidP="00A04F45">
      <w:pPr>
        <w:pStyle w:val="a9"/>
        <w:numPr>
          <w:ilvl w:val="0"/>
          <w:numId w:val="29"/>
        </w:numPr>
        <w:ind w:left="0" w:firstLine="709"/>
      </w:pPr>
      <w:r w:rsidRPr="00841B41">
        <w:t>Подтвердить присутствие.</w:t>
      </w:r>
      <w:r w:rsidR="00A04F45">
        <w:t xml:space="preserve"> </w:t>
      </w:r>
      <w:r w:rsidRPr="00841B41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06D85530" w14:textId="77777777" w:rsidR="0071147F" w:rsidRPr="00841B41" w:rsidRDefault="0071147F" w:rsidP="0071147F">
      <w:pPr>
        <w:pStyle w:val="a9"/>
      </w:pPr>
    </w:p>
    <w:p w14:paraId="3448C085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328E2E0D" wp14:editId="1389845D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7CFD" w14:textId="645FBEEF" w:rsidR="0071147F" w:rsidRPr="00841B41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3</w:t>
      </w:r>
      <w:r w:rsidRPr="00841B41">
        <w:t xml:space="preserve"> – Блок «Регистрация на мероприятия»</w:t>
      </w:r>
    </w:p>
    <w:p w14:paraId="54DDEB79" w14:textId="77777777" w:rsidR="0071147F" w:rsidRPr="00841B41" w:rsidRDefault="0071147F" w:rsidP="0071147F">
      <w:pPr>
        <w:pStyle w:val="a9"/>
        <w:ind w:firstLine="0"/>
        <w:jc w:val="center"/>
      </w:pPr>
    </w:p>
    <w:p w14:paraId="609F5A92" w14:textId="78CF5568" w:rsidR="0071147F" w:rsidRPr="00841B41" w:rsidRDefault="0071147F" w:rsidP="0071147F">
      <w:pPr>
        <w:pStyle w:val="a9"/>
      </w:pPr>
      <w:r w:rsidRPr="00841B41">
        <w:t>На рисунке 1.</w:t>
      </w:r>
      <w:r w:rsidR="00B90B33">
        <w:t>4</w:t>
      </w:r>
      <w:r w:rsidRPr="00841B41">
        <w:t xml:space="preserve"> представлена декомпозиция блока А1 «Авторизоваться в системе». </w:t>
      </w:r>
    </w:p>
    <w:p w14:paraId="5C62762B" w14:textId="77777777" w:rsidR="0071147F" w:rsidRPr="00841B41" w:rsidRDefault="0071147F" w:rsidP="0071147F">
      <w:pPr>
        <w:pStyle w:val="a9"/>
      </w:pPr>
      <w:r w:rsidRPr="00841B41">
        <w:t>Данный процесс декомпозируется на два этапа:</w:t>
      </w:r>
    </w:p>
    <w:p w14:paraId="147870FB" w14:textId="625E3164" w:rsidR="0071147F" w:rsidRPr="00841B41" w:rsidRDefault="0071147F" w:rsidP="00BE465A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с помощью логина и пароля.</w:t>
      </w:r>
      <w:r w:rsidR="00BE465A">
        <w:t xml:space="preserve"> </w:t>
      </w:r>
      <w:r w:rsidRPr="00841B41">
        <w:t>Студент и ответственный за мероприятие вводят данные от аккаунта в соответствующие поля в приложении. После система производит процесс валидации введенных данных и связывается с сервером ИС «</w:t>
      </w:r>
      <w:r w:rsidR="00D87297">
        <w:t>Рейтинг студента</w:t>
      </w:r>
      <w:r w:rsidRPr="00841B41">
        <w:t>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</w:t>
      </w:r>
      <w:r w:rsidR="00BE465A">
        <w:t>;</w:t>
      </w:r>
    </w:p>
    <w:p w14:paraId="01060B26" w14:textId="68755ED6" w:rsidR="0071147F" w:rsidRDefault="0071147F" w:rsidP="00BE465A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через Кампус.</w:t>
      </w:r>
      <w:r w:rsidR="00BE465A">
        <w:t xml:space="preserve"> </w:t>
      </w:r>
      <w:r w:rsidRPr="00841B41">
        <w:t>Студент и ответственный за мероприятие используют данные от аккаунта Кампуса для авторизации в приложении. В зависимости от полученного результата приложение выдает соответствующий доступ к возможностям.</w:t>
      </w:r>
    </w:p>
    <w:p w14:paraId="5FE665C7" w14:textId="77777777" w:rsidR="0071147F" w:rsidRPr="00841B41" w:rsidRDefault="0071147F" w:rsidP="0071147F">
      <w:pPr>
        <w:pStyle w:val="a9"/>
      </w:pPr>
    </w:p>
    <w:p w14:paraId="24DB6D3F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1DA79CE2" wp14:editId="423A4D50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C2B0" w14:textId="06D39A9D" w:rsidR="0071147F" w:rsidRPr="00841B41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4</w:t>
      </w:r>
      <w:r w:rsidRPr="00841B41">
        <w:t xml:space="preserve"> – Декомпозиция блока «Авторизоваться в системе»</w:t>
      </w:r>
    </w:p>
    <w:p w14:paraId="7F0B8145" w14:textId="77777777" w:rsidR="0071147F" w:rsidRPr="00841B41" w:rsidRDefault="0071147F" w:rsidP="0071147F">
      <w:pPr>
        <w:pStyle w:val="a9"/>
        <w:ind w:firstLine="0"/>
        <w:jc w:val="center"/>
      </w:pPr>
    </w:p>
    <w:p w14:paraId="776B4221" w14:textId="51BB9AC5" w:rsidR="0071147F" w:rsidRPr="00841B41" w:rsidRDefault="0071147F" w:rsidP="0071147F">
      <w:pPr>
        <w:pStyle w:val="a9"/>
      </w:pPr>
      <w:r w:rsidRPr="00841B41">
        <w:t>На рисунке 1.</w:t>
      </w:r>
      <w:r w:rsidR="00B90B33">
        <w:t>5</w:t>
      </w:r>
      <w:r w:rsidRPr="00841B41">
        <w:t xml:space="preserve"> представлена декомпозиция процесса А2 «Отобразить мероприятия». </w:t>
      </w:r>
    </w:p>
    <w:p w14:paraId="68D4D4D0" w14:textId="77777777" w:rsidR="0071147F" w:rsidRPr="00841B41" w:rsidRDefault="0071147F" w:rsidP="0071147F">
      <w:pPr>
        <w:pStyle w:val="a9"/>
      </w:pPr>
      <w:r w:rsidRPr="00841B41">
        <w:t>Данный процесс декомпозируется на четыре этапа:</w:t>
      </w:r>
    </w:p>
    <w:p w14:paraId="1F22FE55" w14:textId="19832FDC" w:rsidR="0071147F" w:rsidRPr="00841B41" w:rsidRDefault="0071147F" w:rsidP="00915659">
      <w:pPr>
        <w:pStyle w:val="a9"/>
        <w:numPr>
          <w:ilvl w:val="0"/>
          <w:numId w:val="31"/>
        </w:numPr>
        <w:ind w:left="0" w:firstLine="709"/>
      </w:pPr>
      <w:r w:rsidRPr="00841B41">
        <w:t>Открыть список мероприятий.</w:t>
      </w:r>
      <w:r w:rsidR="00915659">
        <w:t xml:space="preserve"> </w:t>
      </w:r>
      <w:r w:rsidRPr="00841B41">
        <w:t>Приложение получает перечень актуальных мероприятий и собирает их в список. Данный список отображается авторизованному студенту</w:t>
      </w:r>
      <w:r w:rsidR="00915659">
        <w:t>;</w:t>
      </w:r>
    </w:p>
    <w:p w14:paraId="0716AEC8" w14:textId="37D31DAE" w:rsidR="0071147F" w:rsidRPr="00841B41" w:rsidRDefault="0071147F" w:rsidP="00915659">
      <w:pPr>
        <w:pStyle w:val="a9"/>
        <w:numPr>
          <w:ilvl w:val="0"/>
          <w:numId w:val="31"/>
        </w:numPr>
        <w:ind w:left="0" w:firstLine="709"/>
      </w:pPr>
      <w:r w:rsidRPr="00841B41">
        <w:t>Отфильтровать мероприятия.</w:t>
      </w:r>
      <w:r w:rsidR="00915659">
        <w:t xml:space="preserve"> </w:t>
      </w:r>
      <w:r w:rsidRPr="00841B41">
        <w:t>Пользователь применяет фильтр мероприятий по необходимому критерию</w:t>
      </w:r>
      <w:r w:rsidR="00915659">
        <w:t>;</w:t>
      </w:r>
    </w:p>
    <w:p w14:paraId="7116FBBE" w14:textId="717E6D56" w:rsidR="0071147F" w:rsidRPr="00841B41" w:rsidRDefault="0071147F" w:rsidP="00915659">
      <w:pPr>
        <w:pStyle w:val="a9"/>
        <w:numPr>
          <w:ilvl w:val="0"/>
          <w:numId w:val="31"/>
        </w:numPr>
        <w:ind w:left="0" w:firstLine="709"/>
      </w:pPr>
      <w:r w:rsidRPr="00841B41">
        <w:t>Найти определенное мероприятие.</w:t>
      </w:r>
      <w:r w:rsidR="00915659">
        <w:t xml:space="preserve"> </w:t>
      </w:r>
      <w:r w:rsidRPr="00841B41">
        <w:t>Пользователь применяет механизм поиска по названию для получения необходимого мероприятия</w:t>
      </w:r>
      <w:r w:rsidR="00915659">
        <w:t>;</w:t>
      </w:r>
      <w:r w:rsidRPr="00841B41">
        <w:t xml:space="preserve"> </w:t>
      </w:r>
    </w:p>
    <w:p w14:paraId="291D4351" w14:textId="0002D5BE" w:rsidR="0071147F" w:rsidRDefault="0071147F" w:rsidP="00915659">
      <w:pPr>
        <w:pStyle w:val="a9"/>
        <w:numPr>
          <w:ilvl w:val="0"/>
          <w:numId w:val="31"/>
        </w:numPr>
        <w:ind w:left="0" w:firstLine="709"/>
      </w:pPr>
      <w:r w:rsidRPr="00841B41">
        <w:t>Выбрать мероприятие.</w:t>
      </w:r>
      <w:r w:rsidR="00915659">
        <w:t xml:space="preserve"> </w:t>
      </w:r>
      <w:r w:rsidRPr="00841B41">
        <w:t>Пользователь выбирает необходимое мероприятие для просмотра подробной информации о нем.</w:t>
      </w:r>
    </w:p>
    <w:p w14:paraId="62AC51F1" w14:textId="77777777" w:rsidR="0071147F" w:rsidRPr="00841B41" w:rsidRDefault="0071147F" w:rsidP="0071147F">
      <w:pPr>
        <w:pStyle w:val="a9"/>
      </w:pPr>
    </w:p>
    <w:p w14:paraId="07D06A63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51B4CD47" wp14:editId="2034071E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17A7" w14:textId="59C36FFB" w:rsidR="0071147F" w:rsidRPr="00841B41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5</w:t>
      </w:r>
      <w:r w:rsidRPr="00841B41">
        <w:t xml:space="preserve"> – Декомпозиция блока «Отобразить мероприятия»</w:t>
      </w:r>
    </w:p>
    <w:p w14:paraId="232E4AA5" w14:textId="77777777" w:rsidR="0071147F" w:rsidRPr="00841B41" w:rsidRDefault="0071147F" w:rsidP="0071147F">
      <w:pPr>
        <w:pStyle w:val="a9"/>
        <w:ind w:firstLine="0"/>
        <w:jc w:val="center"/>
      </w:pPr>
    </w:p>
    <w:p w14:paraId="41F261C6" w14:textId="12716BD1" w:rsidR="0071147F" w:rsidRPr="00841B41" w:rsidRDefault="0071147F" w:rsidP="0071147F">
      <w:pPr>
        <w:pStyle w:val="a9"/>
      </w:pPr>
      <w:r w:rsidRPr="00841B41">
        <w:t>На рисунке 1.</w:t>
      </w:r>
      <w:r w:rsidR="00B90B33">
        <w:t>6</w:t>
      </w:r>
      <w:r w:rsidRPr="00841B41">
        <w:t xml:space="preserve"> представлена декомпозиция процесса А3 «Зарегистрироваться на мероприятие». </w:t>
      </w:r>
    </w:p>
    <w:p w14:paraId="0A9DCDDD" w14:textId="77777777" w:rsidR="0071147F" w:rsidRPr="00841B41" w:rsidRDefault="0071147F" w:rsidP="0071147F">
      <w:pPr>
        <w:pStyle w:val="a9"/>
      </w:pPr>
      <w:r w:rsidRPr="00841B41">
        <w:t>Данный процесс декомпозируется на четыре этапа:</w:t>
      </w:r>
    </w:p>
    <w:p w14:paraId="77E94F74" w14:textId="17D9EA84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>Пройти регистрацию на мероприятие.</w:t>
      </w:r>
      <w:r w:rsidR="005062B0">
        <w:t xml:space="preserve"> </w:t>
      </w:r>
      <w:r w:rsidRPr="00841B41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  <w:r w:rsidR="005062B0">
        <w:t xml:space="preserve"> </w:t>
      </w:r>
      <w:r w:rsidRPr="00841B41">
        <w:t>После прохождения данного этапа пользователю становятся открыты раннее недоступные процессы</w:t>
      </w:r>
      <w:r w:rsidR="005062B0">
        <w:t>;</w:t>
      </w:r>
    </w:p>
    <w:p w14:paraId="4E769F9C" w14:textId="2E042759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>Отменить регистрацию на мероприятие.</w:t>
      </w:r>
      <w:r w:rsidR="005062B0">
        <w:t xml:space="preserve"> </w:t>
      </w:r>
      <w:r w:rsidRPr="00841B41">
        <w:t>Данный процесс удаляет из системы запись пользователя о регистрации</w:t>
      </w:r>
      <w:r w:rsidR="005062B0">
        <w:t>;</w:t>
      </w:r>
    </w:p>
    <w:p w14:paraId="2AD25514" w14:textId="23EB6884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>Добавить мероприятие в календарь смартфона.</w:t>
      </w:r>
      <w:r w:rsidR="005062B0">
        <w:t xml:space="preserve"> </w:t>
      </w:r>
      <w:r w:rsidRPr="00841B41">
        <w:t>Студент может добавить мероприятие в календарь своего смартфона для создания напоминания</w:t>
      </w:r>
      <w:r w:rsidR="005062B0">
        <w:t>;</w:t>
      </w:r>
    </w:p>
    <w:p w14:paraId="19B5749A" w14:textId="616BEAA2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 xml:space="preserve">Сформировать </w:t>
      </w:r>
      <w:r w:rsidRPr="00841B41">
        <w:rPr>
          <w:lang w:val="en-US"/>
        </w:rPr>
        <w:t>QR</w:t>
      </w:r>
      <w:r w:rsidRPr="00841B41">
        <w:t>-код.</w:t>
      </w:r>
      <w:r w:rsidR="005062B0">
        <w:t xml:space="preserve"> </w:t>
      </w:r>
      <w:r w:rsidRPr="00841B41">
        <w:t xml:space="preserve">После прохождения регистрации система формирует уникальный </w:t>
      </w:r>
      <w:r w:rsidRPr="005062B0">
        <w:rPr>
          <w:lang w:val="en-US"/>
        </w:rPr>
        <w:t>QR</w:t>
      </w:r>
      <w:r w:rsidRPr="00841B41">
        <w:t>-код участника мероприятия с ключом пользователя</w:t>
      </w:r>
      <w:r w:rsidR="005062B0">
        <w:t>;</w:t>
      </w:r>
    </w:p>
    <w:p w14:paraId="77B70BEE" w14:textId="65515087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 xml:space="preserve">Сохранить </w:t>
      </w:r>
      <w:r w:rsidRPr="00841B41">
        <w:rPr>
          <w:lang w:val="en-US"/>
        </w:rPr>
        <w:t>QR</w:t>
      </w:r>
      <w:r w:rsidRPr="00841B41">
        <w:t xml:space="preserve">-код в </w:t>
      </w:r>
      <w:r w:rsidRPr="00841B41">
        <w:rPr>
          <w:lang w:val="en-US"/>
        </w:rPr>
        <w:t>pdf</w:t>
      </w:r>
      <w:r w:rsidRPr="00841B41">
        <w:t>-файл.</w:t>
      </w:r>
      <w:r w:rsidR="005062B0">
        <w:t xml:space="preserve"> </w:t>
      </w:r>
      <w:r w:rsidRPr="00841B41">
        <w:t xml:space="preserve">Пользователю доступна возможность сохранить </w:t>
      </w:r>
      <w:r w:rsidRPr="005062B0">
        <w:rPr>
          <w:lang w:val="en-US"/>
        </w:rPr>
        <w:t>QR</w:t>
      </w:r>
      <w:r w:rsidRPr="00841B41">
        <w:t xml:space="preserve">-код и набор информации о событии на устройство в виде </w:t>
      </w:r>
      <w:r w:rsidRPr="005062B0">
        <w:rPr>
          <w:lang w:val="en-US"/>
        </w:rPr>
        <w:t>pdf</w:t>
      </w:r>
      <w:r w:rsidRPr="00841B41">
        <w:t>-файла</w:t>
      </w:r>
      <w:r w:rsidR="005062B0">
        <w:t>;</w:t>
      </w:r>
    </w:p>
    <w:p w14:paraId="0BC711DB" w14:textId="48C1BFE3" w:rsidR="0071147F" w:rsidRPr="00841B41" w:rsidRDefault="0071147F" w:rsidP="005062B0">
      <w:pPr>
        <w:pStyle w:val="a9"/>
        <w:numPr>
          <w:ilvl w:val="0"/>
          <w:numId w:val="32"/>
        </w:numPr>
        <w:ind w:left="0" w:firstLine="709"/>
      </w:pPr>
      <w:r w:rsidRPr="00841B41">
        <w:t xml:space="preserve">Отправить </w:t>
      </w:r>
      <w:r w:rsidRPr="00841B41">
        <w:rPr>
          <w:lang w:val="en-US"/>
        </w:rPr>
        <w:t>pdf</w:t>
      </w:r>
      <w:r w:rsidRPr="00841B41">
        <w:t>-файл в мессенджер.</w:t>
      </w:r>
      <w:r w:rsidR="005062B0">
        <w:t xml:space="preserve"> </w:t>
      </w:r>
      <w:r w:rsidRPr="00841B41">
        <w:t xml:space="preserve">Пользователю доступна возможность отправки </w:t>
      </w:r>
      <w:r w:rsidRPr="005062B0">
        <w:rPr>
          <w:lang w:val="en-US"/>
        </w:rPr>
        <w:t>pdf</w:t>
      </w:r>
      <w:r w:rsidRPr="00841B41">
        <w:t>-файла в мессенджер или на электронную почту.</w:t>
      </w:r>
    </w:p>
    <w:p w14:paraId="2328E9B1" w14:textId="5256C50C" w:rsidR="0071147F" w:rsidRDefault="0071147F" w:rsidP="00053064">
      <w:pPr>
        <w:pStyle w:val="a9"/>
        <w:numPr>
          <w:ilvl w:val="0"/>
          <w:numId w:val="32"/>
        </w:numPr>
        <w:ind w:left="0" w:firstLine="709"/>
      </w:pPr>
      <w:r w:rsidRPr="00841B41">
        <w:t>Посетить мероприятие в указанное время</w:t>
      </w:r>
      <w:r w:rsidR="00053064">
        <w:t xml:space="preserve">. </w:t>
      </w:r>
      <w:r w:rsidRPr="00841B41">
        <w:t>Для подтверждения своего фактического присутствия студенту необходимо посетить мероприятие в указанное время.</w:t>
      </w:r>
    </w:p>
    <w:p w14:paraId="74B8DF49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0701DA13" wp14:editId="6D17CC03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E209" w14:textId="0D6E65E8" w:rsidR="0071147F" w:rsidRPr="00841B41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6</w:t>
      </w:r>
      <w:r w:rsidRPr="00841B41">
        <w:t xml:space="preserve"> – Декомпозиция блока «Зарегистрироваться на мероприятие»</w:t>
      </w:r>
    </w:p>
    <w:p w14:paraId="009E707B" w14:textId="77777777" w:rsidR="0071147F" w:rsidRPr="00841B41" w:rsidRDefault="0071147F" w:rsidP="0071147F">
      <w:pPr>
        <w:pStyle w:val="a9"/>
        <w:ind w:firstLine="0"/>
        <w:jc w:val="center"/>
      </w:pPr>
    </w:p>
    <w:p w14:paraId="594DBFE0" w14:textId="6E0B6F40" w:rsidR="0071147F" w:rsidRPr="00841B41" w:rsidRDefault="0071147F" w:rsidP="0071147F">
      <w:pPr>
        <w:pStyle w:val="a9"/>
      </w:pPr>
      <w:r w:rsidRPr="00841B41">
        <w:t>На рисунке 1.</w:t>
      </w:r>
      <w:r w:rsidR="00B90B33">
        <w:t>7</w:t>
      </w:r>
      <w:r w:rsidRPr="00841B41">
        <w:t xml:space="preserve"> представлена детализация блока А4 «Подтвердить присутствие». Данный процесс декомпозируется на несколько этапов:</w:t>
      </w:r>
    </w:p>
    <w:p w14:paraId="6690F235" w14:textId="27B4B8CB" w:rsidR="0071147F" w:rsidRPr="00841B41" w:rsidRDefault="0071147F" w:rsidP="00964C9D">
      <w:pPr>
        <w:pStyle w:val="a9"/>
        <w:numPr>
          <w:ilvl w:val="0"/>
          <w:numId w:val="28"/>
        </w:numPr>
        <w:ind w:left="0" w:firstLine="709"/>
      </w:pPr>
      <w:r w:rsidRPr="00841B41">
        <w:t>Открыть список закрепленных для проведения мероприятий.</w:t>
      </w:r>
      <w:r w:rsidR="00964C9D">
        <w:t xml:space="preserve"> </w:t>
      </w:r>
      <w:r w:rsidRPr="00841B41">
        <w:t>Авторизованный ответственный за мероприятие открывает список мероприятий, в которых он является закрепленным для проведения</w:t>
      </w:r>
      <w:r w:rsidR="00964C9D">
        <w:t>;</w:t>
      </w:r>
    </w:p>
    <w:p w14:paraId="20D36469" w14:textId="77759EB6" w:rsidR="0071147F" w:rsidRPr="00841B41" w:rsidRDefault="0071147F" w:rsidP="00964C9D">
      <w:pPr>
        <w:pStyle w:val="a9"/>
        <w:numPr>
          <w:ilvl w:val="0"/>
          <w:numId w:val="28"/>
        </w:numPr>
        <w:ind w:left="0" w:firstLine="709"/>
      </w:pPr>
      <w:r w:rsidRPr="00841B41">
        <w:t>Выбрать мероприятие.</w:t>
      </w:r>
      <w:r w:rsidR="00964C9D">
        <w:t xml:space="preserve"> </w:t>
      </w:r>
      <w:r w:rsidRPr="00841B41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</w:t>
      </w:r>
      <w:r w:rsidR="00964C9D">
        <w:t>;</w:t>
      </w:r>
    </w:p>
    <w:p w14:paraId="20D47005" w14:textId="263ACEBA" w:rsidR="0071147F" w:rsidRPr="00841B41" w:rsidRDefault="0071147F" w:rsidP="00964C9D">
      <w:pPr>
        <w:pStyle w:val="a9"/>
        <w:numPr>
          <w:ilvl w:val="0"/>
          <w:numId w:val="28"/>
        </w:numPr>
        <w:ind w:left="0" w:firstLine="709"/>
      </w:pPr>
      <w:r w:rsidRPr="00841B41">
        <w:t>Просмотреть список зарегистрированных участников.</w:t>
      </w:r>
      <w:r w:rsidR="00964C9D">
        <w:t xml:space="preserve"> </w:t>
      </w:r>
      <w:r w:rsidRPr="00841B41">
        <w:t>Ответственный просматривает список участников, в котором отображается следующая информация: ФИО студента, группа, присутствие на мероприятии</w:t>
      </w:r>
      <w:r w:rsidR="00964C9D">
        <w:t>;</w:t>
      </w:r>
    </w:p>
    <w:p w14:paraId="1F6B592C" w14:textId="6B7E3C81" w:rsidR="0071147F" w:rsidRPr="00841B41" w:rsidRDefault="0071147F" w:rsidP="00964C9D">
      <w:pPr>
        <w:pStyle w:val="a9"/>
        <w:numPr>
          <w:ilvl w:val="0"/>
          <w:numId w:val="28"/>
        </w:numPr>
        <w:ind w:left="0" w:firstLine="709"/>
      </w:pPr>
      <w:r w:rsidRPr="00841B41">
        <w:t xml:space="preserve"> Запустить механизм подтверждения.</w:t>
      </w:r>
      <w:r w:rsidR="00964C9D">
        <w:t xml:space="preserve"> </w:t>
      </w:r>
      <w:r w:rsidRPr="00841B41">
        <w:t xml:space="preserve">Ответственный за мероприятие запускает механизм считывания </w:t>
      </w:r>
      <w:r w:rsidRPr="00964C9D">
        <w:rPr>
          <w:lang w:val="en-US"/>
        </w:rPr>
        <w:t>QR</w:t>
      </w:r>
      <w:r w:rsidRPr="00841B41">
        <w:t>-кодов участников мероприятия</w:t>
      </w:r>
      <w:r w:rsidR="00964C9D">
        <w:t>;</w:t>
      </w:r>
    </w:p>
    <w:p w14:paraId="25F7EA39" w14:textId="147F585D" w:rsidR="0071147F" w:rsidRDefault="0071147F" w:rsidP="00964C9D">
      <w:pPr>
        <w:pStyle w:val="a9"/>
        <w:numPr>
          <w:ilvl w:val="0"/>
          <w:numId w:val="28"/>
        </w:numPr>
        <w:ind w:left="0" w:firstLine="709"/>
      </w:pPr>
      <w:r w:rsidRPr="00841B41">
        <w:t>Подтвердить присутствие участника.</w:t>
      </w:r>
      <w:r w:rsidR="00964C9D">
        <w:t xml:space="preserve"> </w:t>
      </w:r>
      <w:r w:rsidRPr="00841B41">
        <w:t xml:space="preserve">Ответственный сканирует </w:t>
      </w:r>
      <w:r w:rsidRPr="00964C9D">
        <w:rPr>
          <w:lang w:val="en-US"/>
        </w:rPr>
        <w:t>QR</w:t>
      </w:r>
      <w:r w:rsidRPr="00841B41">
        <w:t>-код участника и тем самым подтверждает фактическое присутствие человека на событии.</w:t>
      </w:r>
    </w:p>
    <w:p w14:paraId="32E161C0" w14:textId="77777777" w:rsidR="0071147F" w:rsidRPr="00841B41" w:rsidRDefault="0071147F" w:rsidP="0071147F">
      <w:pPr>
        <w:pStyle w:val="a9"/>
      </w:pPr>
    </w:p>
    <w:p w14:paraId="0B6FE2D0" w14:textId="77777777" w:rsidR="0071147F" w:rsidRPr="00841B41" w:rsidRDefault="0071147F" w:rsidP="0071147F">
      <w:pPr>
        <w:pStyle w:val="a9"/>
        <w:ind w:firstLine="0"/>
        <w:jc w:val="center"/>
      </w:pPr>
      <w:r w:rsidRPr="00841B41">
        <w:rPr>
          <w:noProof/>
        </w:rPr>
        <w:lastRenderedPageBreak/>
        <w:drawing>
          <wp:inline distT="0" distB="0" distL="0" distR="0" wp14:anchorId="44FA895F" wp14:editId="5A74EC22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F3CB" w14:textId="732C1298" w:rsidR="0071147F" w:rsidRPr="00841B41" w:rsidRDefault="0071147F" w:rsidP="0071147F">
      <w:pPr>
        <w:pStyle w:val="a9"/>
        <w:ind w:firstLine="0"/>
        <w:jc w:val="center"/>
      </w:pPr>
      <w:r w:rsidRPr="00841B41">
        <w:t>Рисунок 1.</w:t>
      </w:r>
      <w:r w:rsidR="00B90B33">
        <w:t>7</w:t>
      </w:r>
      <w:r w:rsidRPr="00841B41">
        <w:t xml:space="preserve"> – Декомпозиция блока «Подтвердить присутствие»</w:t>
      </w:r>
    </w:p>
    <w:p w14:paraId="2F018F5C" w14:textId="77777777" w:rsidR="0071147F" w:rsidRPr="00841B41" w:rsidRDefault="0071147F" w:rsidP="0071147F">
      <w:pPr>
        <w:pStyle w:val="a9"/>
        <w:ind w:firstLine="0"/>
        <w:jc w:val="center"/>
      </w:pPr>
    </w:p>
    <w:p w14:paraId="69E58360" w14:textId="77777777" w:rsidR="0071147F" w:rsidRPr="00841B41" w:rsidRDefault="0071147F" w:rsidP="0071147F">
      <w:pPr>
        <w:pStyle w:val="23"/>
        <w:spacing w:before="0"/>
      </w:pPr>
      <w:r w:rsidRPr="00841B41">
        <w:t>1.8 Формирование функциональных требований пользователей к системе</w:t>
      </w:r>
    </w:p>
    <w:p w14:paraId="24EDFA9B" w14:textId="77777777" w:rsidR="0071147F" w:rsidRPr="00841B41" w:rsidRDefault="0071147F" w:rsidP="0071147F">
      <w:pPr>
        <w:pStyle w:val="a9"/>
      </w:pPr>
      <w:r w:rsidRPr="00841B41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58B3C208" w14:textId="77777777" w:rsidR="0071147F" w:rsidRPr="00841B41" w:rsidRDefault="0071147F" w:rsidP="0071147F">
      <w:pPr>
        <w:pStyle w:val="a9"/>
      </w:pPr>
      <w:r w:rsidRPr="00841B41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03278FD1" w14:textId="6D86803B" w:rsidR="0071147F" w:rsidRDefault="0071147F" w:rsidP="0071147F">
      <w:pPr>
        <w:pStyle w:val="a9"/>
      </w:pPr>
      <w:r w:rsidRPr="00841B41">
        <w:t>На рисунке 1.</w:t>
      </w:r>
      <w:r w:rsidR="00B90B33">
        <w:t>8</w:t>
      </w:r>
      <w:r w:rsidRPr="00841B41">
        <w:t xml:space="preserve"> представлена диаграмма формирования функциональных</w:t>
      </w:r>
      <w:r w:rsidRPr="00D01530">
        <w:t xml:space="preserve"> требований</w:t>
      </w:r>
      <w:r>
        <w:t xml:space="preserve"> для приложения.</w:t>
      </w:r>
    </w:p>
    <w:p w14:paraId="1FC4EF6A" w14:textId="77777777" w:rsidR="0071147F" w:rsidRDefault="0071147F" w:rsidP="0071147F">
      <w:pPr>
        <w:pStyle w:val="a9"/>
        <w:ind w:firstLine="0"/>
        <w:jc w:val="center"/>
        <w:rPr>
          <w:noProof/>
          <w:lang w:eastAsia="en-US"/>
        </w:rPr>
      </w:pPr>
    </w:p>
    <w:p w14:paraId="6121689C" w14:textId="77777777" w:rsidR="0071147F" w:rsidRPr="00131A49" w:rsidRDefault="0071147F" w:rsidP="0071147F">
      <w:pPr>
        <w:pStyle w:val="a9"/>
        <w:ind w:firstLine="0"/>
        <w:jc w:val="center"/>
        <w:rPr>
          <w:lang w:eastAsia="en-US"/>
        </w:rPr>
      </w:pPr>
      <w:r w:rsidRPr="00131A49">
        <w:rPr>
          <w:noProof/>
          <w:lang w:eastAsia="en-US"/>
        </w:rPr>
        <w:lastRenderedPageBreak/>
        <w:drawing>
          <wp:inline distT="0" distB="0" distL="0" distR="0" wp14:anchorId="5293C066" wp14:editId="0948E00D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14DE" w14:textId="5F9AE467" w:rsidR="0071147F" w:rsidRPr="00131A49" w:rsidRDefault="0071147F" w:rsidP="0071147F">
      <w:pPr>
        <w:pStyle w:val="a9"/>
        <w:ind w:firstLine="0"/>
        <w:jc w:val="center"/>
        <w:rPr>
          <w:lang w:eastAsia="en-US"/>
        </w:rPr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 w:rsidR="00B90B33">
        <w:rPr>
          <w:rFonts w:cs="Times New Roman"/>
          <w:szCs w:val="28"/>
        </w:rPr>
        <w:t>8</w:t>
      </w:r>
      <w:r w:rsidRPr="00131A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ф</w:t>
      </w:r>
      <w:r w:rsidRPr="00C8040C">
        <w:rPr>
          <w:rFonts w:cs="Times New Roman"/>
          <w:szCs w:val="28"/>
        </w:rPr>
        <w:t>ормировани</w:t>
      </w:r>
      <w:r>
        <w:rPr>
          <w:rFonts w:cs="Times New Roman"/>
          <w:szCs w:val="28"/>
        </w:rPr>
        <w:t>я</w:t>
      </w:r>
      <w:r w:rsidRPr="00C8040C">
        <w:rPr>
          <w:rFonts w:cs="Times New Roman"/>
          <w:szCs w:val="28"/>
        </w:rPr>
        <w:t xml:space="preserve"> функциональных требований</w:t>
      </w:r>
    </w:p>
    <w:p w14:paraId="5FA86D93" w14:textId="77777777" w:rsidR="0071147F" w:rsidRPr="007A1DF2" w:rsidRDefault="0071147F" w:rsidP="0071147F">
      <w:pPr>
        <w:pStyle w:val="a9"/>
      </w:pPr>
    </w:p>
    <w:p w14:paraId="328D5B18" w14:textId="77777777" w:rsidR="0071147F" w:rsidRDefault="0071147F" w:rsidP="0071147F">
      <w:pPr>
        <w:pStyle w:val="23"/>
      </w:pPr>
      <w:r>
        <w:t>1.5 Обзор аналогов</w:t>
      </w:r>
    </w:p>
    <w:p w14:paraId="73EC853A" w14:textId="77777777" w:rsidR="0071147F" w:rsidRDefault="0071147F" w:rsidP="0071147F">
      <w:pPr>
        <w:pStyle w:val="a9"/>
      </w:pPr>
      <w:r>
        <w:t>Для проведения анализа конкурентов были выбраны три интернет-площадки для создания мероприятий.</w:t>
      </w:r>
    </w:p>
    <w:p w14:paraId="53BFF649" w14:textId="77777777" w:rsidR="0071147F" w:rsidRDefault="0071147F" w:rsidP="0071147F">
      <w:pPr>
        <w:pStyle w:val="a9"/>
      </w:pPr>
      <w:r>
        <w:t xml:space="preserve"> </w:t>
      </w:r>
      <w:r w:rsidRPr="00E17D23">
        <w:rPr>
          <w:b/>
          <w:bCs/>
        </w:rPr>
        <w:t>RUNET-ID</w:t>
      </w:r>
      <w:r w:rsidRPr="00443FDE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</w:t>
      </w:r>
      <w:r>
        <w:t xml:space="preserve"> </w:t>
      </w:r>
      <w:r w:rsidRPr="00555489">
        <w:rPr>
          <w:highlight w:val="yellow"/>
        </w:rPr>
        <w:t>[</w:t>
      </w:r>
      <w:r>
        <w:rPr>
          <w:highlight w:val="yellow"/>
        </w:rPr>
        <w:t>3</w:t>
      </w:r>
      <w:r w:rsidRPr="00555489">
        <w:rPr>
          <w:highlight w:val="yellow"/>
        </w:rPr>
        <w:t>]</w:t>
      </w:r>
      <w:r>
        <w:t>.</w:t>
      </w:r>
      <w:r w:rsidRPr="00555489">
        <w:t xml:space="preserve"> RUNET-ID предлагает широкий набор возможностей для создания мероприятий крупного масштаба, таких как конференции, форумы.</w:t>
      </w:r>
      <w:r>
        <w:t xml:space="preserve"> Платформа</w:t>
      </w:r>
      <w:r w:rsidRPr="0048530B">
        <w:t xml:space="preserve">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</w:t>
      </w:r>
      <w:r w:rsidRPr="00555489">
        <w:t xml:space="preserve">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06581DDF" w14:textId="77777777" w:rsidR="0071147F" w:rsidRDefault="0071147F" w:rsidP="0071147F">
      <w:pPr>
        <w:pStyle w:val="a9"/>
      </w:pPr>
      <w:proofErr w:type="spellStart"/>
      <w:r w:rsidRPr="00E17D23">
        <w:rPr>
          <w:b/>
          <w:bCs/>
        </w:rPr>
        <w:t>Leader</w:t>
      </w:r>
      <w:proofErr w:type="spellEnd"/>
      <w:r w:rsidRPr="00E17D23">
        <w:rPr>
          <w:b/>
          <w:bCs/>
        </w:rPr>
        <w:t>-ID</w:t>
      </w:r>
      <w:r w:rsidRPr="00B13481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</w:t>
      </w:r>
      <w:r>
        <w:t xml:space="preserve"> </w:t>
      </w:r>
      <w:r w:rsidRPr="00B13481">
        <w:rPr>
          <w:highlight w:val="yellow"/>
        </w:rPr>
        <w:t>[</w:t>
      </w:r>
      <w:r>
        <w:rPr>
          <w:highlight w:val="yellow"/>
        </w:rPr>
        <w:t>4</w:t>
      </w:r>
      <w:r w:rsidRPr="00B13481">
        <w:rPr>
          <w:highlight w:val="yellow"/>
        </w:rPr>
        <w:t>]</w:t>
      </w:r>
      <w:r>
        <w:t xml:space="preserve">. </w:t>
      </w:r>
    </w:p>
    <w:p w14:paraId="7D7EB532" w14:textId="77777777" w:rsidR="0071147F" w:rsidRDefault="0071147F" w:rsidP="0071147F">
      <w:pPr>
        <w:pStyle w:val="a9"/>
      </w:pPr>
      <w:r w:rsidRPr="00694D52">
        <w:lastRenderedPageBreak/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</w:t>
      </w:r>
      <w:r>
        <w:t>.</w:t>
      </w:r>
    </w:p>
    <w:p w14:paraId="00FA406B" w14:textId="77777777" w:rsidR="0071147F" w:rsidRDefault="0071147F" w:rsidP="0071147F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1B860916" w14:textId="77777777" w:rsidR="0071147F" w:rsidRDefault="0071147F" w:rsidP="0071147F">
      <w:pPr>
        <w:pStyle w:val="a9"/>
      </w:pPr>
      <w:r w:rsidRPr="00694D52">
        <w:t xml:space="preserve">Платформа позволяет организаторам проводить мероприятия </w:t>
      </w:r>
      <w:r>
        <w:t xml:space="preserve">как </w:t>
      </w:r>
      <w:r w:rsidRPr="00694D52">
        <w:t>в режиме онлайн</w:t>
      </w:r>
      <w:r>
        <w:t>, так и в очном режиме на специализированных площадках «Точка Кипения». Мероприятия могут быть различных форматов,</w:t>
      </w:r>
      <w:r w:rsidRPr="00694D52">
        <w:t xml:space="preserve">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00175E06" w14:textId="77777777" w:rsidR="0071147F" w:rsidRDefault="0071147F" w:rsidP="0071147F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позволяет оценить эффективность мероприятий и принимать решения на основе данных.</w:t>
      </w:r>
    </w:p>
    <w:p w14:paraId="1B7EC0AB" w14:textId="77777777" w:rsidR="0071147F" w:rsidRDefault="0071147F" w:rsidP="0071147F">
      <w:pPr>
        <w:pStyle w:val="a9"/>
      </w:pPr>
      <w:r>
        <w:t xml:space="preserve">Однако, </w:t>
      </w:r>
      <w:proofErr w:type="spellStart"/>
      <w:r>
        <w:t>Leader</w:t>
      </w:r>
      <w:proofErr w:type="spellEnd"/>
      <w:r>
        <w:t>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</w:t>
      </w:r>
      <w:r w:rsidRPr="009A2D97">
        <w:t>роме того, привязка мероприятий к Точк</w:t>
      </w:r>
      <w:r>
        <w:t>е</w:t>
      </w:r>
      <w:r w:rsidRPr="009A2D97">
        <w:t xml:space="preserve"> Кипения может быть неудобной и ограничивающей фактором</w:t>
      </w:r>
      <w:r>
        <w:t xml:space="preserve"> проведения события.</w:t>
      </w:r>
    </w:p>
    <w:p w14:paraId="68B22FF5" w14:textId="77777777" w:rsidR="0071147F" w:rsidRDefault="0071147F" w:rsidP="0071147F">
      <w:pPr>
        <w:pStyle w:val="a9"/>
      </w:pPr>
      <w:r w:rsidRPr="00596193">
        <w:rPr>
          <w:b/>
          <w:bCs/>
        </w:rPr>
        <w:t>ФГАИС Молодежь России</w:t>
      </w:r>
      <w:r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16E6B2F2" w14:textId="77777777" w:rsidR="0071147F" w:rsidRDefault="0071147F" w:rsidP="0071147F">
      <w:pPr>
        <w:pStyle w:val="a9"/>
      </w:pPr>
      <w:r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2B6B9D1F" w14:textId="77777777" w:rsidR="0071147F" w:rsidRDefault="0071147F" w:rsidP="0071147F">
      <w:pPr>
        <w:pStyle w:val="a9"/>
      </w:pPr>
      <w:r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5A77725F" w14:textId="77777777" w:rsidR="0071147F" w:rsidRDefault="0071147F" w:rsidP="0071147F">
      <w:pPr>
        <w:pStyle w:val="a9"/>
      </w:pPr>
      <w:r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336B849F" w14:textId="035C3AFE" w:rsidR="0071147F" w:rsidRDefault="0071147F" w:rsidP="0071147F">
      <w:pPr>
        <w:pStyle w:val="a9"/>
      </w:pPr>
      <w:r>
        <w:t xml:space="preserve"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</w:t>
      </w:r>
      <w:r>
        <w:lastRenderedPageBreak/>
        <w:t xml:space="preserve">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</w:t>
      </w:r>
      <w:r w:rsidRPr="00C21DAD">
        <w:t xml:space="preserve">Однако, для создания мероприятий на базе данной платформы необходимо быть партнером ФГАИС </w:t>
      </w:r>
      <w:r>
        <w:t>«</w:t>
      </w:r>
      <w:r w:rsidRPr="00C21DAD">
        <w:t>Молодежь России</w:t>
      </w:r>
      <w:r>
        <w:t>»</w:t>
      </w:r>
      <w:r w:rsidRPr="00C21DAD">
        <w:t xml:space="preserve"> и иметь аккаунт администратора. Кроме того, организация </w:t>
      </w:r>
      <w:r>
        <w:t>малых</w:t>
      </w:r>
      <w:r w:rsidRPr="00C21DAD">
        <w:t xml:space="preserve"> мероприятий на данной платформе может быть затруднительной из-за ориентации на массовые мероприятия</w:t>
      </w:r>
      <w:r>
        <w:t xml:space="preserve"> </w:t>
      </w:r>
      <w:r w:rsidRPr="00FA6059">
        <w:rPr>
          <w:highlight w:val="yellow"/>
        </w:rPr>
        <w:t>[</w:t>
      </w:r>
      <w:r>
        <w:rPr>
          <w:highlight w:val="yellow"/>
        </w:rPr>
        <w:t>5</w:t>
      </w:r>
      <w:r w:rsidRPr="00FA6059">
        <w:rPr>
          <w:highlight w:val="yellow"/>
        </w:rPr>
        <w:t>]</w:t>
      </w:r>
      <w:r>
        <w:t>.</w:t>
      </w:r>
    </w:p>
    <w:p w14:paraId="484A7B7A" w14:textId="2525CE5D" w:rsidR="0071147F" w:rsidRDefault="0071147F" w:rsidP="0071147F">
      <w:pPr>
        <w:pStyle w:val="23"/>
        <w:spacing w:before="0"/>
      </w:pPr>
      <w:r w:rsidRPr="00DE68CC">
        <w:t xml:space="preserve">1.9 </w:t>
      </w:r>
      <w:r>
        <w:t>Анализ базы данных информационной системы «</w:t>
      </w:r>
      <w:r w:rsidR="00D87297">
        <w:t>Рейтинг студента</w:t>
      </w:r>
      <w:r>
        <w:t>»</w:t>
      </w:r>
    </w:p>
    <w:p w14:paraId="6C6FD4E7" w14:textId="79C413FA" w:rsidR="0071147F" w:rsidRDefault="0071147F" w:rsidP="0071147F">
      <w:pPr>
        <w:pStyle w:val="a9"/>
      </w:pPr>
      <w:r>
        <w:t>База данных проекта «</w:t>
      </w:r>
      <w:r w:rsidR="00D87297">
        <w:t>Рейтинг студента</w:t>
      </w:r>
      <w:r>
        <w:t>», представленная на рисунке 1.</w:t>
      </w:r>
      <w:r w:rsidR="005702F6">
        <w:t>9</w:t>
      </w:r>
      <w:r>
        <w:t>, учитывает роли пользователей, коллективы, анкеты для вступления и мероприятия. Для приложения в проекте задействован следующий набор сущностей:</w:t>
      </w:r>
    </w:p>
    <w:p w14:paraId="19479D1A" w14:textId="77777777" w:rsidR="0071147F" w:rsidRDefault="0071147F" w:rsidP="0071147F">
      <w:pPr>
        <w:pStyle w:val="a9"/>
        <w:numPr>
          <w:ilvl w:val="0"/>
          <w:numId w:val="33"/>
        </w:numPr>
        <w:ind w:left="0" w:firstLine="709"/>
      </w:pPr>
      <w:r>
        <w:t>Мероприятия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мероприятий;</w:t>
      </w:r>
    </w:p>
    <w:p w14:paraId="6B62B999" w14:textId="77777777" w:rsidR="0071147F" w:rsidRDefault="0071147F" w:rsidP="0071147F">
      <w:pPr>
        <w:pStyle w:val="a9"/>
        <w:numPr>
          <w:ilvl w:val="0"/>
          <w:numId w:val="33"/>
        </w:numPr>
        <w:ind w:left="0" w:firstLine="709"/>
      </w:pPr>
      <w:r>
        <w:t>Журнал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пользователями;</w:t>
      </w:r>
    </w:p>
    <w:p w14:paraId="4577038A" w14:textId="77777777" w:rsidR="0071147F" w:rsidRDefault="0071147F" w:rsidP="0071147F">
      <w:pPr>
        <w:pStyle w:val="a9"/>
        <w:numPr>
          <w:ilvl w:val="0"/>
          <w:numId w:val="33"/>
        </w:numPr>
        <w:ind w:left="0" w:firstLine="709"/>
      </w:pPr>
      <w:r>
        <w:t>Пользователи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ролями;</w:t>
      </w:r>
    </w:p>
    <w:p w14:paraId="01CFA0C6" w14:textId="77777777" w:rsidR="0071147F" w:rsidRPr="001455E5" w:rsidRDefault="0071147F" w:rsidP="0071147F">
      <w:pPr>
        <w:pStyle w:val="a9"/>
        <w:numPr>
          <w:ilvl w:val="0"/>
          <w:numId w:val="33"/>
        </w:numPr>
        <w:ind w:left="0" w:firstLine="709"/>
      </w:pPr>
      <w:r>
        <w:t>Роли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5578507" w14:textId="77777777" w:rsidR="0071147F" w:rsidRPr="009645EC" w:rsidRDefault="0071147F" w:rsidP="0071147F">
      <w:pPr>
        <w:pStyle w:val="a9"/>
        <w:sectPr w:rsidR="0071147F" w:rsidRPr="009645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9720C1" w14:textId="77777777" w:rsidR="0071147F" w:rsidRDefault="0071147F" w:rsidP="0071147F">
      <w:pPr>
        <w:pStyle w:val="a9"/>
        <w:ind w:firstLine="0"/>
        <w:jc w:val="center"/>
      </w:pPr>
      <w:r w:rsidRPr="007B1F48">
        <w:rPr>
          <w:noProof/>
        </w:rPr>
        <w:lastRenderedPageBreak/>
        <w:drawing>
          <wp:inline distT="0" distB="0" distL="0" distR="0" wp14:anchorId="79F1F022" wp14:editId="51963FB6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07A56" w14:textId="0962BD95" w:rsidR="0071147F" w:rsidRDefault="0071147F" w:rsidP="0071147F">
      <w:pPr>
        <w:pStyle w:val="a9"/>
        <w:ind w:firstLine="0"/>
        <w:jc w:val="center"/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 w:rsidR="005702F6">
        <w:rPr>
          <w:rFonts w:cs="Times New Roman"/>
          <w:szCs w:val="28"/>
        </w:rPr>
        <w:t>9</w:t>
      </w:r>
      <w:r w:rsidRPr="00131A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База данных ИС «Рейтинг студента»</w:t>
      </w:r>
    </w:p>
    <w:p w14:paraId="5B1A1D2B" w14:textId="77777777" w:rsidR="00B90B33" w:rsidRDefault="00B90B33" w:rsidP="00AC4226">
      <w:pPr>
        <w:pStyle w:val="a9"/>
        <w:sectPr w:rsidR="00B90B33" w:rsidSect="00B90B3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FA0FA9E" w14:textId="77777777" w:rsidR="0071147F" w:rsidRDefault="0071147F" w:rsidP="0071147F">
      <w:pPr>
        <w:pStyle w:val="23"/>
        <w:spacing w:before="0"/>
      </w:pPr>
      <w:r>
        <w:lastRenderedPageBreak/>
        <w:t>1.10. Функциональные требования для графического интерфейса приложения</w:t>
      </w:r>
    </w:p>
    <w:p w14:paraId="1DBB5CFC" w14:textId="7F952D31" w:rsidR="0071147F" w:rsidRDefault="0071147F" w:rsidP="0071147F">
      <w:pPr>
        <w:pStyle w:val="a9"/>
      </w:pPr>
      <w:r w:rsidRPr="00083C27">
        <w:t>Для определ</w:t>
      </w:r>
      <w:r>
        <w:t>ения</w:t>
      </w:r>
      <w:r w:rsidRPr="00083C27">
        <w:t xml:space="preserve"> и описа</w:t>
      </w:r>
      <w:r>
        <w:t>ния</w:t>
      </w:r>
      <w:r w:rsidRPr="00083C27">
        <w:t xml:space="preserve"> требовани</w:t>
      </w:r>
      <w:r>
        <w:t>й</w:t>
      </w:r>
      <w:r w:rsidRPr="00083C27">
        <w:t xml:space="preserve"> для графического интерфейса приложения</w:t>
      </w:r>
      <w:r>
        <w:t xml:space="preserve"> была</w:t>
      </w:r>
      <w:r w:rsidRPr="00083C27">
        <w:t xml:space="preserve"> </w:t>
      </w:r>
      <w:r>
        <w:t>составлена</w:t>
      </w:r>
      <w:r w:rsidRPr="00083C27">
        <w:t xml:space="preserve"> таблица</w:t>
      </w:r>
      <w:r w:rsidR="00D93C11">
        <w:t>, включающая следующие столбцы:</w:t>
      </w:r>
    </w:p>
    <w:p w14:paraId="01666CAC" w14:textId="50693D25" w:rsidR="00D93C11" w:rsidRDefault="00D93C11" w:rsidP="00921165">
      <w:pPr>
        <w:pStyle w:val="a9"/>
        <w:numPr>
          <w:ilvl w:val="0"/>
          <w:numId w:val="34"/>
        </w:numPr>
        <w:ind w:left="0" w:firstLine="709"/>
      </w:pPr>
      <w:r w:rsidRPr="00D93C11">
        <w:t>Роль пользователя</w:t>
      </w:r>
      <w:r w:rsidR="00B44F19">
        <w:t xml:space="preserve"> –</w:t>
      </w:r>
      <w:r w:rsidR="00506DFC">
        <w:t xml:space="preserve"> пользователь, использующий </w:t>
      </w:r>
      <w:r w:rsidRPr="00D93C11">
        <w:t>приложение</w:t>
      </w:r>
      <w:r w:rsidR="00B44F19">
        <w:t>;</w:t>
      </w:r>
    </w:p>
    <w:p w14:paraId="7D77DDAC" w14:textId="29C7E1CF" w:rsidR="00577F91" w:rsidRDefault="007265A4" w:rsidP="00921165">
      <w:pPr>
        <w:pStyle w:val="a9"/>
        <w:numPr>
          <w:ilvl w:val="0"/>
          <w:numId w:val="34"/>
        </w:numPr>
        <w:ind w:left="0" w:firstLine="709"/>
      </w:pPr>
      <w:r>
        <w:t>Э</w:t>
      </w:r>
      <w:r w:rsidR="00506DFC" w:rsidRPr="00506DFC">
        <w:t>кран</w:t>
      </w:r>
      <w:r w:rsidR="00506DFC">
        <w:t xml:space="preserve"> –</w:t>
      </w:r>
      <w:r w:rsidR="008F21DC">
        <w:t xml:space="preserve"> </w:t>
      </w:r>
      <w:r w:rsidR="00BE74B2" w:rsidRPr="00BE74B2">
        <w:t>активн</w:t>
      </w:r>
      <w:r w:rsidR="00BE74B2">
        <w:t>ое</w:t>
      </w:r>
      <w:r w:rsidR="00BE74B2" w:rsidRPr="00BE74B2">
        <w:t xml:space="preserve"> </w:t>
      </w:r>
      <w:r w:rsidR="00BE74B2">
        <w:t>окно</w:t>
      </w:r>
      <w:r w:rsidR="00BE74B2" w:rsidRPr="00BE74B2">
        <w:t>, отобража</w:t>
      </w:r>
      <w:r w:rsidR="00BE74B2">
        <w:t>ющее</w:t>
      </w:r>
      <w:r w:rsidR="00BE74B2" w:rsidRPr="00BE74B2">
        <w:t xml:space="preserve"> пользователю различные элементы интерфейса и </w:t>
      </w:r>
      <w:r w:rsidR="008F21DC" w:rsidRPr="00BE74B2">
        <w:t>предоставля</w:t>
      </w:r>
      <w:r w:rsidR="008F21DC">
        <w:t>ющее</w:t>
      </w:r>
      <w:r w:rsidR="00BE74B2" w:rsidRPr="00BE74B2">
        <w:t xml:space="preserve"> доступ к функциям</w:t>
      </w:r>
      <w:r w:rsidR="008F21DC">
        <w:t xml:space="preserve"> </w:t>
      </w:r>
      <w:r w:rsidR="008F21DC" w:rsidRPr="00BE74B2">
        <w:t>приложения</w:t>
      </w:r>
      <w:r w:rsidR="00506DFC">
        <w:t>;</w:t>
      </w:r>
    </w:p>
    <w:p w14:paraId="6D82F6D6" w14:textId="29125B6F" w:rsidR="007265A4" w:rsidRDefault="007265A4" w:rsidP="00921165">
      <w:pPr>
        <w:pStyle w:val="a9"/>
        <w:numPr>
          <w:ilvl w:val="0"/>
          <w:numId w:val="34"/>
        </w:numPr>
        <w:ind w:left="0" w:firstLine="709"/>
      </w:pPr>
      <w:r>
        <w:t xml:space="preserve">Элемент интерфейса – </w:t>
      </w:r>
      <w:r w:rsidR="00C963C1">
        <w:t>п</w:t>
      </w:r>
      <w:r w:rsidR="00C963C1" w:rsidRPr="00C963C1">
        <w:t>еречисление основных элементов интерфейса приложения на активном экране и их описание</w:t>
      </w:r>
      <w:r w:rsidR="00295D99">
        <w:t>;</w:t>
      </w:r>
    </w:p>
    <w:p w14:paraId="404A7DE7" w14:textId="307FC677" w:rsidR="00295D99" w:rsidRDefault="00295D99" w:rsidP="00921165">
      <w:pPr>
        <w:pStyle w:val="a9"/>
        <w:numPr>
          <w:ilvl w:val="0"/>
          <w:numId w:val="34"/>
        </w:numPr>
        <w:ind w:left="0" w:firstLine="709"/>
      </w:pPr>
      <w:r w:rsidRPr="00295D99">
        <w:t>Функци</w:t>
      </w:r>
      <w:r>
        <w:t>я – ф</w:t>
      </w:r>
      <w:r w:rsidRPr="00295D99">
        <w:t xml:space="preserve">ункциональность, связанная </w:t>
      </w:r>
      <w:r w:rsidR="00714063" w:rsidRPr="00714063">
        <w:t>с конкретным элементом интерфейса и позволя</w:t>
      </w:r>
      <w:r w:rsidR="00714063">
        <w:t>ющая</w:t>
      </w:r>
      <w:r w:rsidR="00714063" w:rsidRPr="00714063">
        <w:t xml:space="preserve"> пользователю выполнять определенные действия или получать определенную информацию</w:t>
      </w:r>
      <w:r>
        <w:t>;</w:t>
      </w:r>
    </w:p>
    <w:p w14:paraId="798A6C8A" w14:textId="7A3DBCCE" w:rsidR="00295D99" w:rsidRDefault="00921165" w:rsidP="00921165">
      <w:pPr>
        <w:pStyle w:val="a9"/>
        <w:numPr>
          <w:ilvl w:val="0"/>
          <w:numId w:val="34"/>
        </w:numPr>
        <w:ind w:left="0" w:firstLine="709"/>
      </w:pPr>
      <w:r w:rsidRPr="00921165">
        <w:t>Переход</w:t>
      </w:r>
      <w:r>
        <w:t xml:space="preserve"> - и</w:t>
      </w:r>
      <w:r w:rsidRPr="00921165">
        <w:t>нформация о</w:t>
      </w:r>
      <w:r>
        <w:t>б</w:t>
      </w:r>
      <w:r w:rsidRPr="00921165">
        <w:t xml:space="preserve"> экран</w:t>
      </w:r>
      <w:r>
        <w:t>ах, доступных для перехода из текущего.</w:t>
      </w:r>
    </w:p>
    <w:p w14:paraId="2D81123D" w14:textId="3E9EE3F4" w:rsidR="00640610" w:rsidRDefault="00640610" w:rsidP="00640610">
      <w:pPr>
        <w:pStyle w:val="a9"/>
        <w:ind w:left="709" w:firstLine="0"/>
      </w:pPr>
      <w:r>
        <w:t>Таблица представлена в приложении А.</w:t>
      </w:r>
    </w:p>
    <w:p w14:paraId="4E5ED6ED" w14:textId="77777777" w:rsidR="0071147F" w:rsidRDefault="0071147F" w:rsidP="0071147F">
      <w:pPr>
        <w:pStyle w:val="23"/>
        <w:spacing w:before="0"/>
      </w:pPr>
      <w:r>
        <w:t>1.11 Вывод по главе</w:t>
      </w:r>
    </w:p>
    <w:p w14:paraId="27681891" w14:textId="723F4EA9" w:rsidR="0071147F" w:rsidRDefault="0071147F" w:rsidP="0071147F">
      <w:pPr>
        <w:pStyle w:val="a9"/>
      </w:pPr>
      <w:r>
        <w:t>В ходе анализа предметной области были выявлены ключевые требования к разработке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мероприятий.</w:t>
      </w:r>
    </w:p>
    <w:p w14:paraId="5F833DAD" w14:textId="01B99884" w:rsidR="0071147F" w:rsidRDefault="0071147F" w:rsidP="0071147F">
      <w:pPr>
        <w:pStyle w:val="a9"/>
      </w:pPr>
      <w:r w:rsidRPr="008041E6">
        <w:t xml:space="preserve">В процессе анализа предметной области были изучены различные </w:t>
      </w:r>
      <w:r w:rsidR="00F46871">
        <w:t>альтернативы</w:t>
      </w:r>
      <w:r w:rsidRPr="008041E6">
        <w:t>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</w:t>
      </w:r>
      <w:r>
        <w:t xml:space="preserve"> </w:t>
      </w:r>
      <w:r w:rsidRPr="008041E6">
        <w:t>Исходя из этого, решено было осуществить интеграцию разрабатываемого приложения с собственной системой, чтобы преодолеть эти ограничения и обеспечить более гибкую и эффективную организацию мероприятий</w:t>
      </w:r>
      <w:r>
        <w:t xml:space="preserve">. </w:t>
      </w:r>
      <w:r w:rsidRPr="008041E6">
        <w:t>Такой подход позволит максимально использовать преимущества собственной системы и разрабатываемого приложения, обеспечивая более удовлетворительный опыт использования и повышая конкурентоспособность решения.</w:t>
      </w:r>
    </w:p>
    <w:p w14:paraId="48E20F3B" w14:textId="77777777" w:rsidR="0071147F" w:rsidRDefault="0071147F" w:rsidP="0071147F">
      <w:pPr>
        <w:pStyle w:val="a9"/>
      </w:pPr>
      <w:r w:rsidRPr="00875AE5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</w:t>
      </w:r>
      <w:r>
        <w:t>–</w:t>
      </w:r>
      <w:r w:rsidRPr="00875AE5">
        <w:t xml:space="preserve"> </w:t>
      </w:r>
      <w:r>
        <w:t>с</w:t>
      </w:r>
      <w:r w:rsidRPr="00875AE5">
        <w:t xml:space="preserve">тудент и </w:t>
      </w:r>
      <w:r>
        <w:t>о</w:t>
      </w:r>
      <w:r w:rsidRPr="00875AE5">
        <w:t xml:space="preserve">тветственный за мероприятия. Для </w:t>
      </w:r>
      <w:r>
        <w:t>с</w:t>
      </w:r>
      <w:r w:rsidRPr="00875AE5">
        <w:t xml:space="preserve">тудента </w:t>
      </w:r>
      <w:r>
        <w:t>необходимо реализовать функционал</w:t>
      </w:r>
      <w:r w:rsidRPr="00875AE5">
        <w:t xml:space="preserve"> по поиску и просмотру мероприятий, регистрации на мероприятия, отмене регистрации, </w:t>
      </w:r>
      <w:r>
        <w:t>авторизации в системе</w:t>
      </w:r>
      <w:r w:rsidRPr="00875AE5">
        <w:t xml:space="preserve">. Для </w:t>
      </w:r>
      <w:r>
        <w:t>о</w:t>
      </w:r>
      <w:r w:rsidRPr="00875AE5">
        <w:t xml:space="preserve">тветственного за мероприятия </w:t>
      </w:r>
      <w:r>
        <w:t>необходимо разработать</w:t>
      </w:r>
      <w:r w:rsidRPr="00875AE5">
        <w:t xml:space="preserve"> функции по просмотру списка зарегистрированных студентов</w:t>
      </w:r>
      <w:r>
        <w:t xml:space="preserve"> и подтверждению фактического присутствия на мероприятии</w:t>
      </w:r>
      <w:r w:rsidRPr="00875AE5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236F2E2A" w14:textId="31069660" w:rsidR="0071147F" w:rsidRPr="00D70F39" w:rsidRDefault="0071147F" w:rsidP="0071147F">
      <w:pPr>
        <w:pStyle w:val="a9"/>
      </w:pPr>
      <w:r w:rsidRPr="0014422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</w:t>
      </w:r>
      <w:r w:rsidRPr="0014422A">
        <w:lastRenderedPageBreak/>
        <w:t xml:space="preserve">функциональные требования пользователей к системе. Функциональное назначение системы заключается в </w:t>
      </w:r>
      <w:r>
        <w:t>просмотре мероприятий, регистрации на них и последующего подтверждения присутствия</w:t>
      </w:r>
      <w:r w:rsidRPr="0014422A">
        <w:t xml:space="preserve"> через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>
        <w:t>подтверждением присутствия и просмотра статистики по мероприятиям</w:t>
      </w:r>
      <w:r w:rsidRPr="0014422A">
        <w:t xml:space="preserve"> для ответственных за их проведение. Дополнительно</w:t>
      </w:r>
      <w:r>
        <w:t xml:space="preserve"> составлены функциональные требования для графического</w:t>
      </w:r>
      <w:r w:rsidRPr="0014422A">
        <w:t xml:space="preserve"> интерфейса. Учет этих функциональных требований </w:t>
      </w:r>
      <w:r>
        <w:t>необходим для</w:t>
      </w:r>
      <w:r w:rsidRPr="0014422A">
        <w:t xml:space="preserve"> удовлетвор</w:t>
      </w:r>
      <w:r>
        <w:t xml:space="preserve">ения </w:t>
      </w:r>
      <w:r w:rsidRPr="0014422A">
        <w:t>потребност</w:t>
      </w:r>
      <w:r>
        <w:t>ей</w:t>
      </w:r>
      <w:r w:rsidRPr="0014422A">
        <w:t xml:space="preserve"> пользователей и созда</w:t>
      </w:r>
      <w:r>
        <w:t>ния</w:t>
      </w:r>
      <w:r w:rsidRPr="0014422A">
        <w:t xml:space="preserve"> эффективно</w:t>
      </w:r>
      <w:r>
        <w:t>го</w:t>
      </w:r>
      <w:r w:rsidRPr="0014422A">
        <w:t xml:space="preserve"> приложени</w:t>
      </w:r>
      <w:r>
        <w:t>я</w:t>
      </w:r>
      <w:r w:rsidRPr="0014422A">
        <w:t>.</w:t>
      </w:r>
      <w:r w:rsidR="00B63342">
        <w:t xml:space="preserve"> В результате анализа предметной области</w:t>
      </w:r>
      <w:r w:rsidR="00602122">
        <w:t xml:space="preserve"> и</w:t>
      </w:r>
      <w:r w:rsidR="00B63342">
        <w:t xml:space="preserve"> функциональных требований</w:t>
      </w:r>
      <w:r w:rsidR="00602122">
        <w:t xml:space="preserve"> к системе</w:t>
      </w:r>
      <w:r w:rsidR="00B63342">
        <w:t xml:space="preserve"> сделан вывод, что </w:t>
      </w:r>
      <w:r w:rsidR="00A30DAE">
        <w:t>необходимо разработать мобильное приложение.</w:t>
      </w:r>
    </w:p>
    <w:sectPr w:rsidR="0071147F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A024F07E"/>
    <w:lvl w:ilvl="0" w:tplc="A622D5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AC26BBA6"/>
    <w:lvl w:ilvl="0" w:tplc="F12A92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95CD6EC"/>
    <w:lvl w:ilvl="0" w:tplc="D9F06B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09206D82"/>
    <w:lvl w:ilvl="0" w:tplc="C59441F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FCC49040"/>
    <w:lvl w:ilvl="0" w:tplc="84B6DC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68A10A5"/>
    <w:multiLevelType w:val="hybridMultilevel"/>
    <w:tmpl w:val="2592B4B0"/>
    <w:lvl w:ilvl="0" w:tplc="EF4014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5E3157"/>
    <w:multiLevelType w:val="hybridMultilevel"/>
    <w:tmpl w:val="52B2F97C"/>
    <w:lvl w:ilvl="0" w:tplc="8A4601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0" w15:restartNumberingAfterBreak="0">
    <w:nsid w:val="706F2FC9"/>
    <w:multiLevelType w:val="hybridMultilevel"/>
    <w:tmpl w:val="9AAE9C0A"/>
    <w:lvl w:ilvl="0" w:tplc="799A72D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1AC18B8"/>
    <w:multiLevelType w:val="hybridMultilevel"/>
    <w:tmpl w:val="04E63F62"/>
    <w:lvl w:ilvl="0" w:tplc="A348833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4AA7BC2"/>
    <w:multiLevelType w:val="hybridMultilevel"/>
    <w:tmpl w:val="7CA8A0C4"/>
    <w:lvl w:ilvl="0" w:tplc="068EB41E">
      <w:start w:val="1"/>
      <w:numFmt w:val="decimal"/>
      <w:suff w:val="space"/>
      <w:lvlText w:val="%1.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1"/>
  </w:num>
  <w:num w:numId="4">
    <w:abstractNumId w:val="29"/>
  </w:num>
  <w:num w:numId="5">
    <w:abstractNumId w:val="15"/>
  </w:num>
  <w:num w:numId="6">
    <w:abstractNumId w:val="7"/>
  </w:num>
  <w:num w:numId="7">
    <w:abstractNumId w:val="19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5"/>
  </w:num>
  <w:num w:numId="13">
    <w:abstractNumId w:val="0"/>
  </w:num>
  <w:num w:numId="14">
    <w:abstractNumId w:val="28"/>
  </w:num>
  <w:num w:numId="15">
    <w:abstractNumId w:val="3"/>
  </w:num>
  <w:num w:numId="16">
    <w:abstractNumId w:val="16"/>
  </w:num>
  <w:num w:numId="17">
    <w:abstractNumId w:val="23"/>
  </w:num>
  <w:num w:numId="18">
    <w:abstractNumId w:val="5"/>
  </w:num>
  <w:num w:numId="19">
    <w:abstractNumId w:val="27"/>
  </w:num>
  <w:num w:numId="20">
    <w:abstractNumId w:val="6"/>
  </w:num>
  <w:num w:numId="21">
    <w:abstractNumId w:val="24"/>
  </w:num>
  <w:num w:numId="22">
    <w:abstractNumId w:val="20"/>
  </w:num>
  <w:num w:numId="23">
    <w:abstractNumId w:val="10"/>
  </w:num>
  <w:num w:numId="24">
    <w:abstractNumId w:val="30"/>
  </w:num>
  <w:num w:numId="25">
    <w:abstractNumId w:val="26"/>
  </w:num>
  <w:num w:numId="26">
    <w:abstractNumId w:val="32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2"/>
  </w:num>
  <w:num w:numId="32">
    <w:abstractNumId w:val="31"/>
  </w:num>
  <w:num w:numId="33">
    <w:abstractNumId w:val="13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0734"/>
    <w:rsid w:val="00033D1E"/>
    <w:rsid w:val="000370B2"/>
    <w:rsid w:val="000378C3"/>
    <w:rsid w:val="00037C57"/>
    <w:rsid w:val="00040503"/>
    <w:rsid w:val="00041565"/>
    <w:rsid w:val="00045017"/>
    <w:rsid w:val="00053064"/>
    <w:rsid w:val="0005416B"/>
    <w:rsid w:val="000605C0"/>
    <w:rsid w:val="0006212C"/>
    <w:rsid w:val="00062F8D"/>
    <w:rsid w:val="000631FA"/>
    <w:rsid w:val="00073599"/>
    <w:rsid w:val="00073660"/>
    <w:rsid w:val="00073E36"/>
    <w:rsid w:val="00073F5F"/>
    <w:rsid w:val="0007417B"/>
    <w:rsid w:val="000753FE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04BC"/>
    <w:rsid w:val="000D278B"/>
    <w:rsid w:val="000D3652"/>
    <w:rsid w:val="000D5158"/>
    <w:rsid w:val="000E0217"/>
    <w:rsid w:val="000E3060"/>
    <w:rsid w:val="000E4691"/>
    <w:rsid w:val="000F0476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39C1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57A2B"/>
    <w:rsid w:val="0016415F"/>
    <w:rsid w:val="001647EB"/>
    <w:rsid w:val="001654C2"/>
    <w:rsid w:val="00170CEF"/>
    <w:rsid w:val="00171A19"/>
    <w:rsid w:val="00173532"/>
    <w:rsid w:val="00175288"/>
    <w:rsid w:val="0017619D"/>
    <w:rsid w:val="001818CA"/>
    <w:rsid w:val="00182C5D"/>
    <w:rsid w:val="00182FAD"/>
    <w:rsid w:val="001843A0"/>
    <w:rsid w:val="001874F1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C751A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04EA"/>
    <w:rsid w:val="002172AF"/>
    <w:rsid w:val="00217D29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5D99"/>
    <w:rsid w:val="00296957"/>
    <w:rsid w:val="002A07F9"/>
    <w:rsid w:val="002A08BB"/>
    <w:rsid w:val="002A57E9"/>
    <w:rsid w:val="002B2F5D"/>
    <w:rsid w:val="002B5DB1"/>
    <w:rsid w:val="002C4548"/>
    <w:rsid w:val="002C513A"/>
    <w:rsid w:val="002C5392"/>
    <w:rsid w:val="002C5EEB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54B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5691B"/>
    <w:rsid w:val="003643BD"/>
    <w:rsid w:val="0036591A"/>
    <w:rsid w:val="003667DF"/>
    <w:rsid w:val="00370B15"/>
    <w:rsid w:val="003736E6"/>
    <w:rsid w:val="003747D8"/>
    <w:rsid w:val="00375A04"/>
    <w:rsid w:val="003761F9"/>
    <w:rsid w:val="003766BB"/>
    <w:rsid w:val="0037782C"/>
    <w:rsid w:val="00381176"/>
    <w:rsid w:val="00383B52"/>
    <w:rsid w:val="0039064A"/>
    <w:rsid w:val="003A4FC8"/>
    <w:rsid w:val="003A538B"/>
    <w:rsid w:val="003B095D"/>
    <w:rsid w:val="003B0F9B"/>
    <w:rsid w:val="003B112E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35CB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2AF"/>
    <w:rsid w:val="004303C6"/>
    <w:rsid w:val="00432008"/>
    <w:rsid w:val="004373C2"/>
    <w:rsid w:val="00437DD5"/>
    <w:rsid w:val="004413ED"/>
    <w:rsid w:val="00442647"/>
    <w:rsid w:val="00443173"/>
    <w:rsid w:val="00443453"/>
    <w:rsid w:val="00443996"/>
    <w:rsid w:val="00443FDE"/>
    <w:rsid w:val="00453A55"/>
    <w:rsid w:val="0045445F"/>
    <w:rsid w:val="00457711"/>
    <w:rsid w:val="00464025"/>
    <w:rsid w:val="004640A8"/>
    <w:rsid w:val="00464EE5"/>
    <w:rsid w:val="004674E3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091B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E7764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0537A"/>
    <w:rsid w:val="005062B0"/>
    <w:rsid w:val="00506DFC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1759"/>
    <w:rsid w:val="00542262"/>
    <w:rsid w:val="00543B8B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02F6"/>
    <w:rsid w:val="00571908"/>
    <w:rsid w:val="005769CE"/>
    <w:rsid w:val="00576B27"/>
    <w:rsid w:val="00577F91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C7DD8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122"/>
    <w:rsid w:val="00602995"/>
    <w:rsid w:val="00602ACA"/>
    <w:rsid w:val="006031E8"/>
    <w:rsid w:val="00603948"/>
    <w:rsid w:val="00603DD9"/>
    <w:rsid w:val="006119E0"/>
    <w:rsid w:val="00612D03"/>
    <w:rsid w:val="00621089"/>
    <w:rsid w:val="00622132"/>
    <w:rsid w:val="00622191"/>
    <w:rsid w:val="00623A32"/>
    <w:rsid w:val="006249CC"/>
    <w:rsid w:val="00624D1F"/>
    <w:rsid w:val="00624D21"/>
    <w:rsid w:val="00625508"/>
    <w:rsid w:val="00626843"/>
    <w:rsid w:val="00626FC8"/>
    <w:rsid w:val="00626FD1"/>
    <w:rsid w:val="00627680"/>
    <w:rsid w:val="00633628"/>
    <w:rsid w:val="00633C90"/>
    <w:rsid w:val="00636133"/>
    <w:rsid w:val="00636594"/>
    <w:rsid w:val="00636D76"/>
    <w:rsid w:val="0063780B"/>
    <w:rsid w:val="00640017"/>
    <w:rsid w:val="00640610"/>
    <w:rsid w:val="00643719"/>
    <w:rsid w:val="00643FCB"/>
    <w:rsid w:val="00644C87"/>
    <w:rsid w:val="006537B6"/>
    <w:rsid w:val="006557C2"/>
    <w:rsid w:val="0065731D"/>
    <w:rsid w:val="00657B04"/>
    <w:rsid w:val="0066273D"/>
    <w:rsid w:val="00662C8C"/>
    <w:rsid w:val="006668CF"/>
    <w:rsid w:val="00673085"/>
    <w:rsid w:val="00673609"/>
    <w:rsid w:val="0067502D"/>
    <w:rsid w:val="00675200"/>
    <w:rsid w:val="006758A2"/>
    <w:rsid w:val="00675F66"/>
    <w:rsid w:val="006767B0"/>
    <w:rsid w:val="00680163"/>
    <w:rsid w:val="006809B4"/>
    <w:rsid w:val="00681085"/>
    <w:rsid w:val="006812D1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1EF2"/>
    <w:rsid w:val="006D70A3"/>
    <w:rsid w:val="006E06F1"/>
    <w:rsid w:val="006E073C"/>
    <w:rsid w:val="006E0893"/>
    <w:rsid w:val="006E3BE3"/>
    <w:rsid w:val="006E3C17"/>
    <w:rsid w:val="006E4D95"/>
    <w:rsid w:val="006E6357"/>
    <w:rsid w:val="006E63FA"/>
    <w:rsid w:val="006E67F7"/>
    <w:rsid w:val="006F0507"/>
    <w:rsid w:val="006F0BFE"/>
    <w:rsid w:val="006F3AA3"/>
    <w:rsid w:val="006F5674"/>
    <w:rsid w:val="00702685"/>
    <w:rsid w:val="00704331"/>
    <w:rsid w:val="0071147F"/>
    <w:rsid w:val="00713604"/>
    <w:rsid w:val="00714063"/>
    <w:rsid w:val="00716ED9"/>
    <w:rsid w:val="00717D48"/>
    <w:rsid w:val="00722A9C"/>
    <w:rsid w:val="007233DF"/>
    <w:rsid w:val="00725404"/>
    <w:rsid w:val="007265A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65CD0"/>
    <w:rsid w:val="0077306C"/>
    <w:rsid w:val="00773AB9"/>
    <w:rsid w:val="007866C3"/>
    <w:rsid w:val="00790A32"/>
    <w:rsid w:val="007922C3"/>
    <w:rsid w:val="007951E0"/>
    <w:rsid w:val="00796076"/>
    <w:rsid w:val="0079774B"/>
    <w:rsid w:val="007A16C6"/>
    <w:rsid w:val="007A1DF2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254"/>
    <w:rsid w:val="007C432D"/>
    <w:rsid w:val="007C5278"/>
    <w:rsid w:val="007C5D0E"/>
    <w:rsid w:val="007C6992"/>
    <w:rsid w:val="007D6EBE"/>
    <w:rsid w:val="007E1338"/>
    <w:rsid w:val="007E1EE7"/>
    <w:rsid w:val="007E416C"/>
    <w:rsid w:val="007E4236"/>
    <w:rsid w:val="007F256A"/>
    <w:rsid w:val="007F58E3"/>
    <w:rsid w:val="0080014F"/>
    <w:rsid w:val="008003C9"/>
    <w:rsid w:val="00801188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2986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1DC"/>
    <w:rsid w:val="008F26EB"/>
    <w:rsid w:val="008F2E97"/>
    <w:rsid w:val="008F5ED3"/>
    <w:rsid w:val="00900916"/>
    <w:rsid w:val="009028EE"/>
    <w:rsid w:val="00902D87"/>
    <w:rsid w:val="009034EA"/>
    <w:rsid w:val="00903DBB"/>
    <w:rsid w:val="00910D6E"/>
    <w:rsid w:val="00915659"/>
    <w:rsid w:val="00915F2B"/>
    <w:rsid w:val="00915FEA"/>
    <w:rsid w:val="00921165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4662C"/>
    <w:rsid w:val="00951236"/>
    <w:rsid w:val="0095160E"/>
    <w:rsid w:val="009527E7"/>
    <w:rsid w:val="00955A64"/>
    <w:rsid w:val="009645B5"/>
    <w:rsid w:val="009645EC"/>
    <w:rsid w:val="00964C9D"/>
    <w:rsid w:val="009756FC"/>
    <w:rsid w:val="00976196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4F75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6E36"/>
    <w:rsid w:val="009E72CB"/>
    <w:rsid w:val="009F1324"/>
    <w:rsid w:val="00A04F45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0DAE"/>
    <w:rsid w:val="00A328E2"/>
    <w:rsid w:val="00A331F1"/>
    <w:rsid w:val="00A35660"/>
    <w:rsid w:val="00A35679"/>
    <w:rsid w:val="00A40907"/>
    <w:rsid w:val="00A45081"/>
    <w:rsid w:val="00A46C23"/>
    <w:rsid w:val="00A46DFB"/>
    <w:rsid w:val="00A50CD2"/>
    <w:rsid w:val="00A50D9E"/>
    <w:rsid w:val="00A51501"/>
    <w:rsid w:val="00A523EB"/>
    <w:rsid w:val="00A532CC"/>
    <w:rsid w:val="00A53CF3"/>
    <w:rsid w:val="00A56538"/>
    <w:rsid w:val="00A61F9F"/>
    <w:rsid w:val="00A63586"/>
    <w:rsid w:val="00A675AB"/>
    <w:rsid w:val="00A74F9D"/>
    <w:rsid w:val="00A822EE"/>
    <w:rsid w:val="00A8237A"/>
    <w:rsid w:val="00A85585"/>
    <w:rsid w:val="00A87173"/>
    <w:rsid w:val="00A87FAA"/>
    <w:rsid w:val="00A920C5"/>
    <w:rsid w:val="00A93569"/>
    <w:rsid w:val="00A940B5"/>
    <w:rsid w:val="00A955D3"/>
    <w:rsid w:val="00A976BA"/>
    <w:rsid w:val="00AA0376"/>
    <w:rsid w:val="00AA792C"/>
    <w:rsid w:val="00AB278D"/>
    <w:rsid w:val="00AB7C8E"/>
    <w:rsid w:val="00AB7DF2"/>
    <w:rsid w:val="00AC0596"/>
    <w:rsid w:val="00AC422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32FC"/>
    <w:rsid w:val="00AE6E59"/>
    <w:rsid w:val="00AE7C88"/>
    <w:rsid w:val="00AF0A49"/>
    <w:rsid w:val="00AF2AF7"/>
    <w:rsid w:val="00AF631C"/>
    <w:rsid w:val="00AF7987"/>
    <w:rsid w:val="00B0103C"/>
    <w:rsid w:val="00B03825"/>
    <w:rsid w:val="00B04B56"/>
    <w:rsid w:val="00B058E9"/>
    <w:rsid w:val="00B072AF"/>
    <w:rsid w:val="00B129A7"/>
    <w:rsid w:val="00B13481"/>
    <w:rsid w:val="00B1380B"/>
    <w:rsid w:val="00B158F3"/>
    <w:rsid w:val="00B16091"/>
    <w:rsid w:val="00B16969"/>
    <w:rsid w:val="00B1748E"/>
    <w:rsid w:val="00B20A4D"/>
    <w:rsid w:val="00B21FD1"/>
    <w:rsid w:val="00B26421"/>
    <w:rsid w:val="00B301A1"/>
    <w:rsid w:val="00B31597"/>
    <w:rsid w:val="00B332A1"/>
    <w:rsid w:val="00B34D26"/>
    <w:rsid w:val="00B40823"/>
    <w:rsid w:val="00B408F4"/>
    <w:rsid w:val="00B4309D"/>
    <w:rsid w:val="00B44349"/>
    <w:rsid w:val="00B44F1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63342"/>
    <w:rsid w:val="00B72335"/>
    <w:rsid w:val="00B72852"/>
    <w:rsid w:val="00B74CE9"/>
    <w:rsid w:val="00B74D93"/>
    <w:rsid w:val="00B77F43"/>
    <w:rsid w:val="00B80B65"/>
    <w:rsid w:val="00B825D0"/>
    <w:rsid w:val="00B84465"/>
    <w:rsid w:val="00B848C6"/>
    <w:rsid w:val="00B90B33"/>
    <w:rsid w:val="00B90C1A"/>
    <w:rsid w:val="00B92070"/>
    <w:rsid w:val="00B93F11"/>
    <w:rsid w:val="00B940EF"/>
    <w:rsid w:val="00B94A7B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36B4"/>
    <w:rsid w:val="00BE465A"/>
    <w:rsid w:val="00BE474F"/>
    <w:rsid w:val="00BE49AD"/>
    <w:rsid w:val="00BE74B2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40ADE"/>
    <w:rsid w:val="00C506AA"/>
    <w:rsid w:val="00C51C14"/>
    <w:rsid w:val="00C5723D"/>
    <w:rsid w:val="00C572BE"/>
    <w:rsid w:val="00C575D1"/>
    <w:rsid w:val="00C577A6"/>
    <w:rsid w:val="00C60AB3"/>
    <w:rsid w:val="00C6293A"/>
    <w:rsid w:val="00C6578F"/>
    <w:rsid w:val="00C70BC0"/>
    <w:rsid w:val="00C71034"/>
    <w:rsid w:val="00C73C9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963C1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CF3F94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1168"/>
    <w:rsid w:val="00D5428B"/>
    <w:rsid w:val="00D55EAD"/>
    <w:rsid w:val="00D632FE"/>
    <w:rsid w:val="00D66793"/>
    <w:rsid w:val="00D67434"/>
    <w:rsid w:val="00D70F39"/>
    <w:rsid w:val="00D736FD"/>
    <w:rsid w:val="00D76135"/>
    <w:rsid w:val="00D87297"/>
    <w:rsid w:val="00D91066"/>
    <w:rsid w:val="00D912F3"/>
    <w:rsid w:val="00D91FCB"/>
    <w:rsid w:val="00D930EF"/>
    <w:rsid w:val="00D93C11"/>
    <w:rsid w:val="00D95470"/>
    <w:rsid w:val="00DA0317"/>
    <w:rsid w:val="00DA0ECA"/>
    <w:rsid w:val="00DA201E"/>
    <w:rsid w:val="00DA4E82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D783F"/>
    <w:rsid w:val="00DE021D"/>
    <w:rsid w:val="00DE05DE"/>
    <w:rsid w:val="00DE622D"/>
    <w:rsid w:val="00DE65ED"/>
    <w:rsid w:val="00DE68CC"/>
    <w:rsid w:val="00DE7BDB"/>
    <w:rsid w:val="00DF138A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2482"/>
    <w:rsid w:val="00E54DC0"/>
    <w:rsid w:val="00E5640A"/>
    <w:rsid w:val="00E62CA1"/>
    <w:rsid w:val="00E6607E"/>
    <w:rsid w:val="00E661C6"/>
    <w:rsid w:val="00E6691D"/>
    <w:rsid w:val="00E72579"/>
    <w:rsid w:val="00E72F53"/>
    <w:rsid w:val="00E73132"/>
    <w:rsid w:val="00E73E57"/>
    <w:rsid w:val="00E74442"/>
    <w:rsid w:val="00E80F50"/>
    <w:rsid w:val="00E80F58"/>
    <w:rsid w:val="00E80F65"/>
    <w:rsid w:val="00E8294F"/>
    <w:rsid w:val="00E840D5"/>
    <w:rsid w:val="00E846B6"/>
    <w:rsid w:val="00E953DC"/>
    <w:rsid w:val="00E96541"/>
    <w:rsid w:val="00E96D9E"/>
    <w:rsid w:val="00EA04E2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146ED"/>
    <w:rsid w:val="00F23488"/>
    <w:rsid w:val="00F23C7D"/>
    <w:rsid w:val="00F23D6F"/>
    <w:rsid w:val="00F25EBE"/>
    <w:rsid w:val="00F26186"/>
    <w:rsid w:val="00F27A40"/>
    <w:rsid w:val="00F27E9D"/>
    <w:rsid w:val="00F305C9"/>
    <w:rsid w:val="00F34225"/>
    <w:rsid w:val="00F35B27"/>
    <w:rsid w:val="00F36659"/>
    <w:rsid w:val="00F42071"/>
    <w:rsid w:val="00F43336"/>
    <w:rsid w:val="00F46871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6059"/>
    <w:rsid w:val="00FA77EE"/>
    <w:rsid w:val="00FA78B6"/>
    <w:rsid w:val="00FB6C43"/>
    <w:rsid w:val="00FC0364"/>
    <w:rsid w:val="00FC2AE7"/>
    <w:rsid w:val="00FC403B"/>
    <w:rsid w:val="00FC4F4F"/>
    <w:rsid w:val="00FC4F93"/>
    <w:rsid w:val="00FC6EF4"/>
    <w:rsid w:val="00FD0340"/>
    <w:rsid w:val="00FD15A3"/>
    <w:rsid w:val="00FD1764"/>
    <w:rsid w:val="00FD27F5"/>
    <w:rsid w:val="00FD3CB9"/>
    <w:rsid w:val="00FD57F5"/>
    <w:rsid w:val="00FD7AC8"/>
    <w:rsid w:val="00FE1309"/>
    <w:rsid w:val="00FE2D85"/>
    <w:rsid w:val="00FE3B33"/>
    <w:rsid w:val="00FF1DA0"/>
    <w:rsid w:val="00FF40AE"/>
    <w:rsid w:val="00FF41A7"/>
    <w:rsid w:val="00FF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2757</TotalTime>
  <Pages>20</Pages>
  <Words>4426</Words>
  <Characters>25231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29598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1038</cp:revision>
  <dcterms:created xsi:type="dcterms:W3CDTF">2022-11-09T10:25:00Z</dcterms:created>
  <dcterms:modified xsi:type="dcterms:W3CDTF">2023-05-19T13:02:00Z</dcterms:modified>
</cp:coreProperties>
</file>