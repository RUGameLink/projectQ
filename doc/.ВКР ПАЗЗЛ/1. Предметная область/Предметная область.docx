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41AA8DC" w:rsidR="00FC0364" w:rsidRDefault="00381176" w:rsidP="00717D48">
      <w:pPr>
        <w:pStyle w:val="12"/>
      </w:pPr>
      <w:r>
        <w:t>1 Анализ предметной области</w:t>
      </w:r>
    </w:p>
    <w:p w14:paraId="2DCCBBCB" w14:textId="02FCE1FB" w:rsidR="00C33E84" w:rsidRDefault="00C33E84" w:rsidP="00C33E84">
      <w:pPr>
        <w:pStyle w:val="23"/>
        <w:numPr>
          <w:ilvl w:val="1"/>
          <w:numId w:val="22"/>
        </w:numPr>
      </w:pPr>
      <w:r>
        <w:t>Словари</w:t>
      </w:r>
    </w:p>
    <w:p w14:paraId="3A760365" w14:textId="08A7606D" w:rsidR="00861B36" w:rsidRPr="00861B36" w:rsidRDefault="00861B36" w:rsidP="00861B36">
      <w:pPr>
        <w:pStyle w:val="3"/>
      </w:pPr>
      <w:r>
        <w:t>1.1.1 Словарь терминов</w:t>
      </w:r>
    </w:p>
    <w:p w14:paraId="768DEF9F" w14:textId="6F309B46" w:rsidR="00861B36" w:rsidRDefault="00861B36" w:rsidP="00C33E84">
      <w:pPr>
        <w:pStyle w:val="a9"/>
      </w:pPr>
      <w:r w:rsidRPr="00861B36">
        <w:t>Словарь терминов — это сборник определений терминов, используемых в определенной предметной области или проекте. Он служит для обеспечения единообразия терминологии и устранения неоднозначности при общении между участниками проекта или специалистами в данной области. Словарь терминов позволяет четко и точно определить ключевые понятия, используемые в проекте, что упрощает понимание проекта и повышает эффективность коммуникации.</w:t>
      </w:r>
    </w:p>
    <w:p w14:paraId="36C1C13E" w14:textId="1DF19F1A" w:rsidR="00931DC8" w:rsidRDefault="00931DC8" w:rsidP="00C33E84">
      <w:pPr>
        <w:pStyle w:val="a9"/>
      </w:pPr>
      <w:r>
        <w:t>В таблице 1.1 приведен словарь терминов исследуемой предметной области.</w:t>
      </w:r>
    </w:p>
    <w:p w14:paraId="59717D30" w14:textId="77777777" w:rsidR="00437DD5" w:rsidRDefault="00437DD5" w:rsidP="00C33E84">
      <w:pPr>
        <w:pStyle w:val="a9"/>
      </w:pPr>
    </w:p>
    <w:p w14:paraId="2A94F7F6" w14:textId="708C5750" w:rsidR="0047423C" w:rsidRDefault="0047423C" w:rsidP="00C33E84">
      <w:pPr>
        <w:pStyle w:val="a9"/>
      </w:pPr>
      <w:r>
        <w:t xml:space="preserve">Таблица 1.1 – Словарь </w:t>
      </w:r>
      <w:r w:rsidR="00861B36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423C" w14:paraId="0D97793D" w14:textId="77777777" w:rsidTr="0047423C">
        <w:tc>
          <w:tcPr>
            <w:tcW w:w="4672" w:type="dxa"/>
          </w:tcPr>
          <w:p w14:paraId="20CF76A7" w14:textId="55013BCA" w:rsidR="0047423C" w:rsidRDefault="0047423C" w:rsidP="0047423C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5207BAD6" w14:textId="36189872" w:rsidR="0047423C" w:rsidRDefault="0047423C" w:rsidP="0047423C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47423C" w14:paraId="32C3EBC0" w14:textId="77777777" w:rsidTr="0047423C">
        <w:tc>
          <w:tcPr>
            <w:tcW w:w="4672" w:type="dxa"/>
          </w:tcPr>
          <w:p w14:paraId="0712D64E" w14:textId="49539125" w:rsidR="0047423C" w:rsidRDefault="0047423C" w:rsidP="00C33E84">
            <w:pPr>
              <w:pStyle w:val="a9"/>
              <w:ind w:firstLine="0"/>
            </w:pPr>
            <w:r w:rsidRPr="0047423C">
              <w:t>Студент</w:t>
            </w:r>
          </w:p>
        </w:tc>
        <w:tc>
          <w:tcPr>
            <w:tcW w:w="4673" w:type="dxa"/>
          </w:tcPr>
          <w:p w14:paraId="78B42A33" w14:textId="39FDBB79" w:rsidR="0047423C" w:rsidRDefault="0047423C" w:rsidP="00C33E84">
            <w:pPr>
              <w:pStyle w:val="a9"/>
              <w:ind w:firstLine="0"/>
            </w:pPr>
            <w:r w:rsidRPr="0047423C">
              <w:t>человек, обучающийся в учебном заведении</w:t>
            </w:r>
          </w:p>
        </w:tc>
      </w:tr>
      <w:tr w:rsidR="0047423C" w14:paraId="09E9A69F" w14:textId="77777777" w:rsidTr="0047423C">
        <w:tc>
          <w:tcPr>
            <w:tcW w:w="4672" w:type="dxa"/>
          </w:tcPr>
          <w:p w14:paraId="2137FD18" w14:textId="22961806" w:rsidR="0047423C" w:rsidRDefault="0047423C" w:rsidP="00C33E84">
            <w:pPr>
              <w:pStyle w:val="a9"/>
              <w:ind w:firstLine="0"/>
            </w:pPr>
            <w:r w:rsidRPr="0047423C">
              <w:t>Ответственный за мероприятие</w:t>
            </w:r>
          </w:p>
        </w:tc>
        <w:tc>
          <w:tcPr>
            <w:tcW w:w="4673" w:type="dxa"/>
          </w:tcPr>
          <w:p w14:paraId="7BF53B1C" w14:textId="08341E03" w:rsidR="0047423C" w:rsidRDefault="0047423C" w:rsidP="00C33E84">
            <w:pPr>
              <w:pStyle w:val="a9"/>
              <w:ind w:firstLine="0"/>
            </w:pPr>
            <w:r w:rsidRPr="0047423C">
              <w:t>человек, назначенный на руководство или координацию мероприятия</w:t>
            </w:r>
          </w:p>
        </w:tc>
      </w:tr>
      <w:tr w:rsidR="0047423C" w14:paraId="6514BA8F" w14:textId="77777777" w:rsidTr="0047423C">
        <w:tc>
          <w:tcPr>
            <w:tcW w:w="4672" w:type="dxa"/>
          </w:tcPr>
          <w:p w14:paraId="63A9E891" w14:textId="2297509E" w:rsidR="0047423C" w:rsidRDefault="0047423C" w:rsidP="00C33E84">
            <w:pPr>
              <w:pStyle w:val="a9"/>
              <w:ind w:firstLine="0"/>
            </w:pPr>
            <w:r w:rsidRPr="0047423C">
              <w:t>Мероприятие</w:t>
            </w:r>
          </w:p>
        </w:tc>
        <w:tc>
          <w:tcPr>
            <w:tcW w:w="4673" w:type="dxa"/>
          </w:tcPr>
          <w:p w14:paraId="084BF578" w14:textId="37F70E8A" w:rsidR="0047423C" w:rsidRDefault="0047423C" w:rsidP="00C33E84">
            <w:pPr>
              <w:pStyle w:val="a9"/>
              <w:ind w:firstLine="0"/>
            </w:pPr>
            <w:r w:rsidRPr="0047423C">
              <w:t>организованный по определенной программе и плану процесс или действие, направленное на достижение какой-либо цели</w:t>
            </w:r>
          </w:p>
        </w:tc>
      </w:tr>
      <w:tr w:rsidR="0047423C" w14:paraId="3DB49857" w14:textId="77777777" w:rsidTr="0047423C">
        <w:tc>
          <w:tcPr>
            <w:tcW w:w="4672" w:type="dxa"/>
          </w:tcPr>
          <w:p w14:paraId="6745E21A" w14:textId="565E081B" w:rsidR="0047423C" w:rsidRDefault="0047423C" w:rsidP="00C33E84">
            <w:pPr>
              <w:pStyle w:val="a9"/>
              <w:ind w:firstLine="0"/>
            </w:pPr>
            <w:r w:rsidRPr="0047423C">
              <w:t>Внутреннее мероприятие</w:t>
            </w:r>
          </w:p>
        </w:tc>
        <w:tc>
          <w:tcPr>
            <w:tcW w:w="4673" w:type="dxa"/>
          </w:tcPr>
          <w:p w14:paraId="7EFFFDB2" w14:textId="30788B63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организуемое внутри учебного заведения, например, </w:t>
            </w:r>
            <w:proofErr w:type="spellStart"/>
            <w:r>
              <w:t>хакатон</w:t>
            </w:r>
            <w:proofErr w:type="spellEnd"/>
            <w:r w:rsidRPr="0047423C">
              <w:t xml:space="preserve"> или конкурс студенческих проектов</w:t>
            </w:r>
          </w:p>
        </w:tc>
      </w:tr>
      <w:tr w:rsidR="0047423C" w14:paraId="7A99EFA0" w14:textId="77777777" w:rsidTr="0047423C">
        <w:tc>
          <w:tcPr>
            <w:tcW w:w="4672" w:type="dxa"/>
          </w:tcPr>
          <w:p w14:paraId="5445130D" w14:textId="15F341F5" w:rsidR="0047423C" w:rsidRDefault="0047423C" w:rsidP="00C33E84">
            <w:pPr>
              <w:pStyle w:val="a9"/>
              <w:ind w:firstLine="0"/>
            </w:pPr>
            <w:r w:rsidRPr="0047423C">
              <w:t>Внешнее мероприятие</w:t>
            </w:r>
          </w:p>
        </w:tc>
        <w:tc>
          <w:tcPr>
            <w:tcW w:w="4673" w:type="dxa"/>
          </w:tcPr>
          <w:p w14:paraId="78F8C491" w14:textId="3D59FDC6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организованное за пределами учебного заведения, например, конференция или семинар в другом </w:t>
            </w:r>
            <w:r>
              <w:t>учебном заведении или городе</w:t>
            </w:r>
            <w:r w:rsidRPr="0047423C">
              <w:t>.</w:t>
            </w:r>
          </w:p>
        </w:tc>
      </w:tr>
      <w:tr w:rsidR="009C4E77" w14:paraId="3EFA183E" w14:textId="77777777" w:rsidTr="0047423C">
        <w:tc>
          <w:tcPr>
            <w:tcW w:w="4672" w:type="dxa"/>
          </w:tcPr>
          <w:p w14:paraId="3F9ADF0B" w14:textId="078F9E75" w:rsidR="009C4E77" w:rsidRDefault="009C4E77" w:rsidP="009C4E77">
            <w:pPr>
              <w:pStyle w:val="a9"/>
              <w:ind w:firstLine="0"/>
            </w:pPr>
            <w:r w:rsidRPr="009C4E77">
              <w:t>Проектное обучение</w:t>
            </w:r>
          </w:p>
        </w:tc>
        <w:tc>
          <w:tcPr>
            <w:tcW w:w="4673" w:type="dxa"/>
          </w:tcPr>
          <w:p w14:paraId="336B85D5" w14:textId="3E694677" w:rsidR="009C4E77" w:rsidRDefault="009C4E77" w:rsidP="009C4E77">
            <w:pPr>
              <w:pStyle w:val="a9"/>
              <w:ind w:firstLine="0"/>
            </w:pPr>
            <w:r w:rsidRPr="009C4E77">
              <w:t>метод обучения, основанный на реализации практических проектов в рамках учебного процесса</w:t>
            </w:r>
          </w:p>
        </w:tc>
      </w:tr>
      <w:tr w:rsidR="00E2136F" w14:paraId="288E7D24" w14:textId="77777777" w:rsidTr="0047423C">
        <w:tc>
          <w:tcPr>
            <w:tcW w:w="4672" w:type="dxa"/>
          </w:tcPr>
          <w:p w14:paraId="349E5A2A" w14:textId="020874E8" w:rsidR="00E2136F" w:rsidRPr="009C4E77" w:rsidRDefault="00E2136F" w:rsidP="00E2136F">
            <w:pPr>
              <w:pStyle w:val="a9"/>
              <w:ind w:firstLine="0"/>
            </w:pPr>
            <w:r w:rsidRPr="009C4E77">
              <w:t>Рейтинговая система</w:t>
            </w:r>
          </w:p>
        </w:tc>
        <w:tc>
          <w:tcPr>
            <w:tcW w:w="4673" w:type="dxa"/>
          </w:tcPr>
          <w:p w14:paraId="39F5DF90" w14:textId="197997DD" w:rsidR="00E2136F" w:rsidRPr="009C4E77" w:rsidRDefault="00E2136F" w:rsidP="00E2136F">
            <w:pPr>
              <w:pStyle w:val="a9"/>
              <w:ind w:firstLine="0"/>
            </w:pPr>
            <w:r w:rsidRPr="009C4E77">
              <w:t xml:space="preserve">система оценки и ранжирования </w:t>
            </w:r>
            <w:r>
              <w:t>деятельности студентов</w:t>
            </w:r>
            <w:r w:rsidRPr="009C4E77">
              <w:t xml:space="preserve"> на основе определенных критериев и показателей</w:t>
            </w:r>
          </w:p>
        </w:tc>
      </w:tr>
      <w:tr w:rsidR="00C0668C" w14:paraId="7F562C36" w14:textId="77777777" w:rsidTr="0047423C">
        <w:tc>
          <w:tcPr>
            <w:tcW w:w="4672" w:type="dxa"/>
          </w:tcPr>
          <w:p w14:paraId="0E19F976" w14:textId="6912B20A" w:rsidR="00C0668C" w:rsidRPr="009C4E77" w:rsidRDefault="00C0668C" w:rsidP="00E2136F">
            <w:pPr>
              <w:pStyle w:val="a9"/>
              <w:ind w:firstLine="0"/>
            </w:pPr>
            <w:r>
              <w:t>Информационная система (ИС)</w:t>
            </w:r>
          </w:p>
        </w:tc>
        <w:tc>
          <w:tcPr>
            <w:tcW w:w="4673" w:type="dxa"/>
          </w:tcPr>
          <w:p w14:paraId="1583E0DD" w14:textId="637017C5" w:rsidR="00C0668C" w:rsidRPr="009C4E77" w:rsidRDefault="00F830B3" w:rsidP="00E2136F">
            <w:pPr>
              <w:pStyle w:val="a9"/>
              <w:ind w:firstLine="0"/>
            </w:pPr>
            <w:r w:rsidRPr="00F830B3">
              <w:t>комплекс программно-аппаратных средств, предназначенных для сбора, хранения, обработки и передачи информации в целях решения задач и достижения целей пользователей системы.</w:t>
            </w:r>
          </w:p>
        </w:tc>
      </w:tr>
    </w:tbl>
    <w:p w14:paraId="538BFEF0" w14:textId="77777777" w:rsidR="00437DD5" w:rsidRDefault="00437DD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B60BCFB" w14:textId="36A10E49" w:rsidR="0047423C" w:rsidRPr="005A0C37" w:rsidRDefault="004C0832" w:rsidP="005A0C37">
      <w:pPr>
        <w:pStyle w:val="a9"/>
      </w:pPr>
      <w:r w:rsidRPr="005A0C37">
        <w:lastRenderedPageBreak/>
        <w:t xml:space="preserve">Продолжение таблицы 1.1 – Словарь </w:t>
      </w:r>
      <w:r w:rsidR="00861B36" w:rsidRPr="005A0C37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0F50" w14:paraId="02BC5C3A" w14:textId="77777777" w:rsidTr="007F256A">
        <w:tc>
          <w:tcPr>
            <w:tcW w:w="4672" w:type="dxa"/>
          </w:tcPr>
          <w:p w14:paraId="636B0A5E" w14:textId="56022B3C" w:rsidR="00E80F50" w:rsidRPr="00464EE5" w:rsidRDefault="00E80F50" w:rsidP="00E80F50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1C79ABB1" w14:textId="2C4182ED" w:rsidR="00E80F50" w:rsidRPr="00464EE5" w:rsidRDefault="00E80F50" w:rsidP="00E80F50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E80F50" w14:paraId="38028530" w14:textId="77777777" w:rsidTr="007F256A">
        <w:tc>
          <w:tcPr>
            <w:tcW w:w="4672" w:type="dxa"/>
          </w:tcPr>
          <w:p w14:paraId="7E1A624E" w14:textId="77777777" w:rsidR="00E80F50" w:rsidRDefault="00E80F50" w:rsidP="00E80F50">
            <w:pPr>
              <w:pStyle w:val="a9"/>
              <w:ind w:firstLine="0"/>
            </w:pPr>
            <w:r w:rsidRPr="00464EE5">
              <w:t>Спортивная деятельность</w:t>
            </w:r>
          </w:p>
        </w:tc>
        <w:tc>
          <w:tcPr>
            <w:tcW w:w="4673" w:type="dxa"/>
          </w:tcPr>
          <w:p w14:paraId="553A48AA" w14:textId="77777777" w:rsidR="00E80F50" w:rsidRDefault="00E80F50" w:rsidP="00E80F50">
            <w:pPr>
              <w:pStyle w:val="a9"/>
              <w:ind w:firstLine="0"/>
            </w:pPr>
            <w:r w:rsidRPr="00464EE5">
              <w:t xml:space="preserve">деятельность, связанная с физической подготовкой, спортом и </w:t>
            </w:r>
            <w:r>
              <w:t>участием в спортивных мероприятиях</w:t>
            </w:r>
          </w:p>
        </w:tc>
      </w:tr>
      <w:tr w:rsidR="00E80F50" w14:paraId="1D8A8009" w14:textId="77777777" w:rsidTr="005E4B23">
        <w:tc>
          <w:tcPr>
            <w:tcW w:w="4672" w:type="dxa"/>
          </w:tcPr>
          <w:p w14:paraId="291C0268" w14:textId="77777777" w:rsidR="00E80F50" w:rsidRDefault="00E80F50" w:rsidP="00E80F50">
            <w:pPr>
              <w:pStyle w:val="a9"/>
              <w:ind w:firstLine="0"/>
            </w:pPr>
            <w:r w:rsidRPr="00073599">
              <w:t>Учебная деятельность</w:t>
            </w:r>
          </w:p>
        </w:tc>
        <w:tc>
          <w:tcPr>
            <w:tcW w:w="4673" w:type="dxa"/>
          </w:tcPr>
          <w:p w14:paraId="32951D1C" w14:textId="77777777" w:rsidR="00E80F50" w:rsidRDefault="00E80F50" w:rsidP="00E80F50">
            <w:pPr>
              <w:pStyle w:val="a9"/>
              <w:ind w:firstLine="0"/>
            </w:pPr>
            <w:r w:rsidRPr="00073599">
              <w:t>деятельность, связанная с образованием и получением знаний в рамках учебных заведений</w:t>
            </w:r>
          </w:p>
        </w:tc>
      </w:tr>
      <w:tr w:rsidR="00E80F50" w14:paraId="084DC3E3" w14:textId="77777777" w:rsidTr="005E4B23">
        <w:tc>
          <w:tcPr>
            <w:tcW w:w="4672" w:type="dxa"/>
          </w:tcPr>
          <w:p w14:paraId="655E89F9" w14:textId="77777777" w:rsidR="00E80F50" w:rsidRDefault="00E80F50" w:rsidP="00E80F50">
            <w:pPr>
              <w:pStyle w:val="a9"/>
              <w:ind w:firstLine="0"/>
            </w:pPr>
            <w:r w:rsidRPr="00491540">
              <w:t>Научная деятельность</w:t>
            </w:r>
          </w:p>
        </w:tc>
        <w:tc>
          <w:tcPr>
            <w:tcW w:w="4673" w:type="dxa"/>
          </w:tcPr>
          <w:p w14:paraId="76DFF1D7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связанная с научными исследованиями, проведением экспериментов и разработкой новых технологий</w:t>
            </w:r>
          </w:p>
        </w:tc>
      </w:tr>
      <w:tr w:rsidR="00E80F50" w14:paraId="574ADA4A" w14:textId="77777777" w:rsidTr="005E4B23">
        <w:tc>
          <w:tcPr>
            <w:tcW w:w="4672" w:type="dxa"/>
          </w:tcPr>
          <w:p w14:paraId="2A609BD4" w14:textId="77777777" w:rsidR="00E80F50" w:rsidRDefault="00E80F50" w:rsidP="00E80F50">
            <w:pPr>
              <w:pStyle w:val="a9"/>
              <w:ind w:firstLine="0"/>
            </w:pPr>
            <w:r w:rsidRPr="00491540">
              <w:t>Общественная деятельность</w:t>
            </w:r>
          </w:p>
        </w:tc>
        <w:tc>
          <w:tcPr>
            <w:tcW w:w="4673" w:type="dxa"/>
          </w:tcPr>
          <w:p w14:paraId="5746EEFA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направленная на поддержку и развитие общественной жизни</w:t>
            </w:r>
          </w:p>
        </w:tc>
      </w:tr>
      <w:tr w:rsidR="00E80F50" w14:paraId="7F3C3A19" w14:textId="77777777" w:rsidTr="005E4B23">
        <w:tc>
          <w:tcPr>
            <w:tcW w:w="4672" w:type="dxa"/>
          </w:tcPr>
          <w:p w14:paraId="6DA5312E" w14:textId="77777777" w:rsidR="00E80F50" w:rsidRDefault="00E80F50" w:rsidP="00E80F50">
            <w:pPr>
              <w:pStyle w:val="a9"/>
              <w:ind w:firstLine="0"/>
            </w:pPr>
            <w:r w:rsidRPr="00491540">
              <w:t>Культурно-массовая деятельность</w:t>
            </w:r>
          </w:p>
        </w:tc>
        <w:tc>
          <w:tcPr>
            <w:tcW w:w="4673" w:type="dxa"/>
          </w:tcPr>
          <w:p w14:paraId="755CABEB" w14:textId="77777777" w:rsidR="00E80F50" w:rsidRDefault="00E80F50" w:rsidP="00E80F50">
            <w:pPr>
              <w:pStyle w:val="a9"/>
              <w:ind w:firstLine="0"/>
            </w:pPr>
            <w:r w:rsidRPr="00B03825">
              <w:t>деятельность, связанная с организацией</w:t>
            </w:r>
            <w:r>
              <w:t xml:space="preserve"> и участием в</w:t>
            </w:r>
            <w:r w:rsidRPr="00B03825">
              <w:t xml:space="preserve"> культурных мероприяти</w:t>
            </w:r>
            <w:r>
              <w:t>ях</w:t>
            </w:r>
          </w:p>
        </w:tc>
      </w:tr>
      <w:tr w:rsidR="00E80F50" w14:paraId="3E29012F" w14:textId="77777777" w:rsidTr="005E4B23">
        <w:tc>
          <w:tcPr>
            <w:tcW w:w="4672" w:type="dxa"/>
          </w:tcPr>
          <w:p w14:paraId="448DC84B" w14:textId="77777777" w:rsidR="00E80F50" w:rsidRDefault="00E80F50" w:rsidP="00E80F50">
            <w:pPr>
              <w:pStyle w:val="a9"/>
              <w:ind w:firstLine="0"/>
            </w:pPr>
            <w:r w:rsidRPr="003369A8">
              <w:t>QR-код</w:t>
            </w:r>
          </w:p>
        </w:tc>
        <w:tc>
          <w:tcPr>
            <w:tcW w:w="4673" w:type="dxa"/>
          </w:tcPr>
          <w:p w14:paraId="0E49BECA" w14:textId="77777777" w:rsidR="00E80F50" w:rsidRDefault="00E80F50" w:rsidP="00E80F50">
            <w:pPr>
              <w:pStyle w:val="a9"/>
              <w:ind w:firstLine="0"/>
            </w:pPr>
            <w:r w:rsidRPr="003369A8">
              <w:t>двухмерный штрихкод, представляющий собой матрицу из черных и белых квадратов</w:t>
            </w:r>
            <w:r>
              <w:t>,</w:t>
            </w:r>
            <w:r w:rsidRPr="003369A8">
              <w:t xml:space="preserve"> используется для быстрого распознавания информации</w:t>
            </w:r>
          </w:p>
        </w:tc>
      </w:tr>
      <w:tr w:rsidR="00E80F50" w14:paraId="59A7CC2E" w14:textId="77777777" w:rsidTr="005E4B23">
        <w:tc>
          <w:tcPr>
            <w:tcW w:w="4672" w:type="dxa"/>
          </w:tcPr>
          <w:p w14:paraId="461F2B96" w14:textId="77777777" w:rsidR="00E80F50" w:rsidRDefault="00E80F50" w:rsidP="00E80F50">
            <w:pPr>
              <w:pStyle w:val="a9"/>
              <w:ind w:firstLine="0"/>
            </w:pPr>
            <w:r w:rsidRPr="007866C3">
              <w:t>Мобильное приложение</w:t>
            </w:r>
          </w:p>
        </w:tc>
        <w:tc>
          <w:tcPr>
            <w:tcW w:w="4673" w:type="dxa"/>
          </w:tcPr>
          <w:p w14:paraId="34D7E638" w14:textId="77777777" w:rsidR="00E80F50" w:rsidRDefault="00E80F50" w:rsidP="00E80F50">
            <w:pPr>
              <w:pStyle w:val="a9"/>
              <w:ind w:firstLine="0"/>
            </w:pPr>
            <w:r w:rsidRPr="002544B1">
              <w:t>программное обеспечение, разработанное для установки и использования на мобильных устройствах, таких как смартфоны и планшеты</w:t>
            </w:r>
          </w:p>
        </w:tc>
      </w:tr>
      <w:tr w:rsidR="00E80F50" w14:paraId="2CB5F085" w14:textId="77777777" w:rsidTr="005E4B23">
        <w:tc>
          <w:tcPr>
            <w:tcW w:w="4672" w:type="dxa"/>
          </w:tcPr>
          <w:p w14:paraId="1550F8C0" w14:textId="48564F83" w:rsidR="00E80F50" w:rsidRDefault="00E80F50" w:rsidP="00E80F50">
            <w:pPr>
              <w:pStyle w:val="a9"/>
              <w:ind w:firstLine="0"/>
            </w:pPr>
            <w:r w:rsidRPr="002544B1">
              <w:t xml:space="preserve">Система </w:t>
            </w:r>
            <w:r>
              <w:t>«</w:t>
            </w:r>
            <w:r w:rsidRPr="002544B1">
              <w:t>Рейтинг студентов</w:t>
            </w:r>
            <w:r>
              <w:t>»</w:t>
            </w:r>
          </w:p>
        </w:tc>
        <w:tc>
          <w:tcPr>
            <w:tcW w:w="4673" w:type="dxa"/>
          </w:tcPr>
          <w:p w14:paraId="5E6390C6" w14:textId="77777777" w:rsidR="00E80F50" w:rsidRDefault="00E80F50" w:rsidP="00E80F50">
            <w:pPr>
              <w:pStyle w:val="a9"/>
              <w:ind w:firstLine="0"/>
            </w:pPr>
            <w:r>
              <w:t>система</w:t>
            </w:r>
            <w:r w:rsidRPr="002544B1">
              <w:t>, позволя</w:t>
            </w:r>
            <w:r>
              <w:t>ющая</w:t>
            </w:r>
            <w:r w:rsidRPr="002544B1">
              <w:t xml:space="preserve"> оценивать успеваемость студентов на основе определенных критериев</w:t>
            </w:r>
          </w:p>
        </w:tc>
      </w:tr>
    </w:tbl>
    <w:p w14:paraId="10419D89" w14:textId="081DC8D4" w:rsidR="004C0832" w:rsidRDefault="004C0832" w:rsidP="007F256A">
      <w:pPr>
        <w:pStyle w:val="a9"/>
      </w:pPr>
    </w:p>
    <w:p w14:paraId="79AE2C2D" w14:textId="4270963F" w:rsidR="007F256A" w:rsidRDefault="007F256A" w:rsidP="007F256A">
      <w:pPr>
        <w:pStyle w:val="3"/>
      </w:pPr>
      <w:r>
        <w:t>1.1.2 Словарь предметной области</w:t>
      </w:r>
    </w:p>
    <w:p w14:paraId="747B3813" w14:textId="3D391DA1" w:rsidR="007F256A" w:rsidRDefault="007F256A" w:rsidP="007F256A">
      <w:pPr>
        <w:pStyle w:val="a9"/>
      </w:pPr>
      <w:r w:rsidRPr="0047423C">
        <w:t xml:space="preserve">Словарь предметной области — это перечень терминов, используемых в определенной области знаний или дисциплине, с их определениями и объяснениями. Он является важным инструментом для обмена информацией и понимания специализированной терминологии, используемой в данной области. </w:t>
      </w:r>
    </w:p>
    <w:p w14:paraId="13294064" w14:textId="3F2D3645" w:rsidR="00931DC8" w:rsidRDefault="00931DC8" w:rsidP="00931DC8">
      <w:pPr>
        <w:pStyle w:val="a9"/>
      </w:pPr>
      <w:r>
        <w:t>Процесс формирования конечного словаря предметной области можно рассмотреть с двух позиций:</w:t>
      </w:r>
    </w:p>
    <w:p w14:paraId="56A53E33" w14:textId="0EB370FD" w:rsidR="00931DC8" w:rsidRDefault="00931DC8" w:rsidP="00D5428B">
      <w:pPr>
        <w:pStyle w:val="a9"/>
        <w:numPr>
          <w:ilvl w:val="0"/>
          <w:numId w:val="24"/>
        </w:numPr>
        <w:ind w:left="0" w:firstLine="709"/>
      </w:pPr>
      <w:r>
        <w:t>формировать словарь предметной области для каждого текста, а общий словарь предметной области будет являться их композицией</w:t>
      </w:r>
      <w:r w:rsidR="00D5428B">
        <w:t>;</w:t>
      </w:r>
    </w:p>
    <w:p w14:paraId="53327A69" w14:textId="6A06D628" w:rsidR="00931DC8" w:rsidRDefault="00931DC8" w:rsidP="00D5428B">
      <w:pPr>
        <w:pStyle w:val="a9"/>
        <w:numPr>
          <w:ilvl w:val="0"/>
          <w:numId w:val="24"/>
        </w:numPr>
        <w:ind w:left="0" w:firstLine="709"/>
      </w:pPr>
      <w:r>
        <w:t>сформировать общий массив слов и именных групп для всех проанализированных текстов и затем формировать словарь предметной области (возможна потеря важных терминов предметной области в связи с неравномерным распределением слов по анализируемым текстам)</w:t>
      </w:r>
      <w:r w:rsidR="00E46AE9">
        <w:t xml:space="preserve"> </w:t>
      </w:r>
      <w:r w:rsidR="00E46AE9" w:rsidRPr="00E46AE9">
        <w:rPr>
          <w:highlight w:val="yellow"/>
        </w:rPr>
        <w:t>[</w:t>
      </w:r>
      <w:r w:rsidR="00C85400">
        <w:rPr>
          <w:highlight w:val="yellow"/>
        </w:rPr>
        <w:t>1</w:t>
      </w:r>
      <w:r w:rsidR="00E46AE9" w:rsidRPr="00E46AE9">
        <w:rPr>
          <w:highlight w:val="yellow"/>
        </w:rPr>
        <w:t>]</w:t>
      </w:r>
      <w:r w:rsidR="00497BCB">
        <w:t>.</w:t>
      </w:r>
    </w:p>
    <w:p w14:paraId="69A41CA5" w14:textId="2E87DAC4" w:rsidR="00DD76F9" w:rsidRPr="00842745" w:rsidRDefault="00BE474F" w:rsidP="00842745">
      <w:pPr>
        <w:pStyle w:val="a9"/>
      </w:pPr>
      <w:r w:rsidRPr="00842745">
        <w:lastRenderedPageBreak/>
        <w:t xml:space="preserve">Для создания словаря предметной области, приведенного в таблице 1.2, использовался метод </w:t>
      </w:r>
      <w:proofErr w:type="spellStart"/>
      <w:r w:rsidRPr="00842745">
        <w:t>Аббота</w:t>
      </w:r>
      <w:proofErr w:type="spellEnd"/>
      <w:r w:rsidRPr="00842745">
        <w:t xml:space="preserve">. Метод </w:t>
      </w:r>
      <w:proofErr w:type="spellStart"/>
      <w:r w:rsidRPr="00842745">
        <w:t>Аббота</w:t>
      </w:r>
      <w:proofErr w:type="spellEnd"/>
      <w:r w:rsidRPr="00842745">
        <w:t xml:space="preserve"> предполагает разбиение предметной области на более мелкие блоки информации, называемые элементами. Эти элементы могут быть любыми объектами или понятиями, связанными с предметной областью. Затем аналитики определяют связи между этими элементами, чтобы создать модель предметной области.</w:t>
      </w:r>
    </w:p>
    <w:p w14:paraId="69D77404" w14:textId="77777777" w:rsidR="00BE474F" w:rsidRPr="006D088A" w:rsidRDefault="00BE474F" w:rsidP="00BE474F">
      <w:pPr>
        <w:pStyle w:val="a9"/>
        <w:ind w:left="709" w:firstLine="0"/>
      </w:pPr>
    </w:p>
    <w:p w14:paraId="288E783C" w14:textId="332C7748" w:rsidR="000C4220" w:rsidRPr="00013B38" w:rsidRDefault="000C4220" w:rsidP="000C4220">
      <w:pPr>
        <w:pStyle w:val="a9"/>
      </w:pPr>
      <w:r>
        <w:t>Таблица 1.2 – Словарь предметной области</w:t>
      </w:r>
      <w:r w:rsidR="00013B38" w:rsidRPr="00013B38">
        <w:t xml:space="preserve"> </w:t>
      </w:r>
      <w:r w:rsidR="00013B38">
        <w:t xml:space="preserve">по </w:t>
      </w:r>
      <w:proofErr w:type="spellStart"/>
      <w:r w:rsidR="00013B38">
        <w:t>Абботу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6541" w14:paraId="55805E78" w14:textId="21D1BF92" w:rsidTr="00996316">
        <w:tc>
          <w:tcPr>
            <w:tcW w:w="3115" w:type="dxa"/>
          </w:tcPr>
          <w:p w14:paraId="0325B26B" w14:textId="4E6E8ABF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Существительное</w:t>
            </w:r>
          </w:p>
        </w:tc>
        <w:tc>
          <w:tcPr>
            <w:tcW w:w="3115" w:type="dxa"/>
          </w:tcPr>
          <w:p w14:paraId="583A73FC" w14:textId="78F7ECD8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Глагол</w:t>
            </w:r>
          </w:p>
        </w:tc>
        <w:tc>
          <w:tcPr>
            <w:tcW w:w="3115" w:type="dxa"/>
          </w:tcPr>
          <w:p w14:paraId="06AF0D79" w14:textId="612099B4" w:rsidR="00E96541" w:rsidRPr="008732B3" w:rsidRDefault="00231572" w:rsidP="008732B3">
            <w:pPr>
              <w:pStyle w:val="a9"/>
              <w:ind w:firstLine="0"/>
              <w:jc w:val="center"/>
            </w:pPr>
            <w:r>
              <w:t>Прочее</w:t>
            </w:r>
          </w:p>
        </w:tc>
      </w:tr>
      <w:tr w:rsidR="00D023D9" w14:paraId="37CCAF0C" w14:textId="77777777" w:rsidTr="00996316">
        <w:tc>
          <w:tcPr>
            <w:tcW w:w="3115" w:type="dxa"/>
          </w:tcPr>
          <w:p w14:paraId="15DDA642" w14:textId="30FCC160" w:rsidR="00D023D9" w:rsidRDefault="00D023D9" w:rsidP="007F256A">
            <w:pPr>
              <w:pStyle w:val="a9"/>
              <w:ind w:firstLine="0"/>
            </w:pPr>
            <w:r>
              <w:t>Студент</w:t>
            </w:r>
          </w:p>
        </w:tc>
        <w:tc>
          <w:tcPr>
            <w:tcW w:w="3115" w:type="dxa"/>
          </w:tcPr>
          <w:p w14:paraId="733FE97F" w14:textId="696E93F4" w:rsidR="00D023D9" w:rsidRDefault="00D023D9" w:rsidP="007F256A">
            <w:pPr>
              <w:pStyle w:val="a9"/>
              <w:ind w:firstLine="0"/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75ED9DD3" w14:textId="5A2B7967" w:rsidR="00D023D9" w:rsidRDefault="0084208F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44B7888B" w14:textId="77777777" w:rsidTr="00996316">
        <w:tc>
          <w:tcPr>
            <w:tcW w:w="3115" w:type="dxa"/>
            <w:vMerge w:val="restart"/>
          </w:tcPr>
          <w:p w14:paraId="2F9E9D22" w14:textId="42357052" w:rsidR="00094F3D" w:rsidRDefault="00094F3D" w:rsidP="007F256A">
            <w:pPr>
              <w:pStyle w:val="a9"/>
              <w:ind w:firstLine="0"/>
            </w:pPr>
            <w:r>
              <w:t>Ответственный</w:t>
            </w:r>
          </w:p>
        </w:tc>
        <w:tc>
          <w:tcPr>
            <w:tcW w:w="3115" w:type="dxa"/>
          </w:tcPr>
          <w:p w14:paraId="72FEDC51" w14:textId="6808C1D8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36570DC1" w14:textId="6183CCF7" w:rsidR="00094F3D" w:rsidRDefault="00AC4A77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69EE55C3" w14:textId="77777777" w:rsidTr="00996316">
        <w:tc>
          <w:tcPr>
            <w:tcW w:w="3115" w:type="dxa"/>
            <w:vMerge/>
          </w:tcPr>
          <w:p w14:paraId="1FF479B4" w14:textId="77777777" w:rsidR="00094F3D" w:rsidRDefault="00094F3D" w:rsidP="007F256A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EDB13B" w14:textId="51A4FFBB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8E72D4">
              <w:rPr>
                <w:color w:val="auto"/>
              </w:rPr>
              <w:t>Подтвердить</w:t>
            </w:r>
          </w:p>
        </w:tc>
        <w:tc>
          <w:tcPr>
            <w:tcW w:w="3115" w:type="dxa"/>
          </w:tcPr>
          <w:p w14:paraId="39B4D8CF" w14:textId="38B59381" w:rsidR="00094F3D" w:rsidRDefault="00AC0596" w:rsidP="007F256A">
            <w:pPr>
              <w:pStyle w:val="a9"/>
              <w:ind w:firstLine="0"/>
            </w:pPr>
            <w:r>
              <w:t>Присутствующий</w:t>
            </w:r>
          </w:p>
        </w:tc>
      </w:tr>
      <w:tr w:rsidR="00094F3D" w14:paraId="359C9192" w14:textId="77777777" w:rsidTr="00996316">
        <w:tc>
          <w:tcPr>
            <w:tcW w:w="3115" w:type="dxa"/>
            <w:vMerge w:val="restart"/>
          </w:tcPr>
          <w:p w14:paraId="6FC078B6" w14:textId="63B9DA20" w:rsidR="00094F3D" w:rsidRDefault="00094F3D" w:rsidP="007F256A">
            <w:pPr>
              <w:pStyle w:val="a9"/>
              <w:ind w:firstLine="0"/>
            </w:pPr>
            <w:r>
              <w:rPr>
                <w:lang w:val="en-US"/>
              </w:rPr>
              <w:t>QR-</w:t>
            </w:r>
            <w:r>
              <w:t>код</w:t>
            </w:r>
          </w:p>
        </w:tc>
        <w:tc>
          <w:tcPr>
            <w:tcW w:w="3115" w:type="dxa"/>
          </w:tcPr>
          <w:p w14:paraId="45E3C152" w14:textId="29D32749" w:rsidR="00094F3D" w:rsidRPr="008E72D4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Сформировать</w:t>
            </w:r>
          </w:p>
        </w:tc>
        <w:tc>
          <w:tcPr>
            <w:tcW w:w="3115" w:type="dxa"/>
          </w:tcPr>
          <w:p w14:paraId="4D7C538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3FBECEDC" w14:textId="77777777" w:rsidTr="00996316">
        <w:tc>
          <w:tcPr>
            <w:tcW w:w="3115" w:type="dxa"/>
            <w:vMerge/>
          </w:tcPr>
          <w:p w14:paraId="77B11D63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60C15C18" w14:textId="1A1D364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Развернуть</w:t>
            </w:r>
          </w:p>
        </w:tc>
        <w:tc>
          <w:tcPr>
            <w:tcW w:w="3115" w:type="dxa"/>
          </w:tcPr>
          <w:p w14:paraId="74F6EBBE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4AECDB07" w14:textId="77777777" w:rsidTr="00AF50AA">
        <w:tc>
          <w:tcPr>
            <w:tcW w:w="3115" w:type="dxa"/>
            <w:vMerge w:val="restart"/>
          </w:tcPr>
          <w:p w14:paraId="6010B276" w14:textId="3B857FB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  <w:r>
              <w:t>Мероприятие</w:t>
            </w:r>
          </w:p>
        </w:tc>
        <w:tc>
          <w:tcPr>
            <w:tcW w:w="3115" w:type="dxa"/>
          </w:tcPr>
          <w:p w14:paraId="7B9B4270" w14:textId="5BF83D9F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Ознакомиться</w:t>
            </w:r>
          </w:p>
        </w:tc>
        <w:tc>
          <w:tcPr>
            <w:tcW w:w="3115" w:type="dxa"/>
          </w:tcPr>
          <w:p w14:paraId="0E50C045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623F8C3A" w14:textId="77777777" w:rsidTr="00AF50AA">
        <w:tc>
          <w:tcPr>
            <w:tcW w:w="3115" w:type="dxa"/>
            <w:vMerge/>
          </w:tcPr>
          <w:p w14:paraId="7B9B6BB7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148032F6" w14:textId="44AB937B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Сохранить</w:t>
            </w:r>
          </w:p>
        </w:tc>
        <w:tc>
          <w:tcPr>
            <w:tcW w:w="3115" w:type="dxa"/>
          </w:tcPr>
          <w:p w14:paraId="152FB500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4F6A2C45" w14:textId="77777777" w:rsidTr="00AF50AA">
        <w:tc>
          <w:tcPr>
            <w:tcW w:w="3115" w:type="dxa"/>
            <w:vMerge/>
          </w:tcPr>
          <w:p w14:paraId="3AF374FF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8DC3201" w14:textId="041E9207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Отправить</w:t>
            </w:r>
          </w:p>
        </w:tc>
        <w:tc>
          <w:tcPr>
            <w:tcW w:w="3115" w:type="dxa"/>
          </w:tcPr>
          <w:p w14:paraId="22772243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31AC8323" w14:textId="77777777" w:rsidTr="00AF50AA">
        <w:tc>
          <w:tcPr>
            <w:tcW w:w="3115" w:type="dxa"/>
            <w:vMerge/>
          </w:tcPr>
          <w:p w14:paraId="37313B4B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6BC791F" w14:textId="2592B9AD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Найти</w:t>
            </w:r>
          </w:p>
        </w:tc>
        <w:tc>
          <w:tcPr>
            <w:tcW w:w="3115" w:type="dxa"/>
          </w:tcPr>
          <w:p w14:paraId="377F820A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7C9720C1" w14:textId="77777777" w:rsidTr="00996316">
        <w:tc>
          <w:tcPr>
            <w:tcW w:w="3115" w:type="dxa"/>
            <w:vMerge/>
          </w:tcPr>
          <w:p w14:paraId="0DF48940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9421A36" w14:textId="0C35F69E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Отфильтровать</w:t>
            </w:r>
          </w:p>
        </w:tc>
        <w:tc>
          <w:tcPr>
            <w:tcW w:w="3115" w:type="dxa"/>
          </w:tcPr>
          <w:p w14:paraId="77F4922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16C12C46" w14:textId="77777777" w:rsidTr="00996316">
        <w:tc>
          <w:tcPr>
            <w:tcW w:w="3115" w:type="dxa"/>
            <w:vMerge/>
          </w:tcPr>
          <w:p w14:paraId="3CE85351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37D12DDB" w14:textId="6BAC66E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Выбрать</w:t>
            </w:r>
          </w:p>
        </w:tc>
        <w:tc>
          <w:tcPr>
            <w:tcW w:w="3115" w:type="dxa"/>
          </w:tcPr>
          <w:p w14:paraId="6ED905D2" w14:textId="118F770B" w:rsidR="00094F3D" w:rsidRDefault="00857462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74924994" w14:textId="77777777" w:rsidTr="00996316">
        <w:tc>
          <w:tcPr>
            <w:tcW w:w="3115" w:type="dxa"/>
          </w:tcPr>
          <w:p w14:paraId="11B163C6" w14:textId="61B65FBB" w:rsidR="00094F3D" w:rsidRPr="00094F3D" w:rsidRDefault="00094F3D" w:rsidP="007F256A">
            <w:pPr>
              <w:pStyle w:val="a9"/>
              <w:ind w:firstLine="0"/>
            </w:pPr>
            <w:r>
              <w:t>Календарь</w:t>
            </w:r>
          </w:p>
        </w:tc>
        <w:tc>
          <w:tcPr>
            <w:tcW w:w="3115" w:type="dxa"/>
          </w:tcPr>
          <w:p w14:paraId="5D4D6205" w14:textId="19953F8F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Отметить</w:t>
            </w:r>
          </w:p>
        </w:tc>
        <w:tc>
          <w:tcPr>
            <w:tcW w:w="3115" w:type="dxa"/>
          </w:tcPr>
          <w:p w14:paraId="7CB63167" w14:textId="50AF6181" w:rsidR="00094F3D" w:rsidRDefault="0056456B" w:rsidP="007F256A">
            <w:pPr>
              <w:pStyle w:val="a9"/>
              <w:ind w:firstLine="0"/>
            </w:pPr>
            <w:r>
              <w:t>Зарегистрированное</w:t>
            </w:r>
          </w:p>
        </w:tc>
      </w:tr>
    </w:tbl>
    <w:p w14:paraId="7440C966" w14:textId="4B00FA42" w:rsidR="007F256A" w:rsidRDefault="007F256A" w:rsidP="007F256A">
      <w:pPr>
        <w:pStyle w:val="a9"/>
      </w:pPr>
    </w:p>
    <w:p w14:paraId="7F8D8C37" w14:textId="46F83DD5" w:rsidR="008D219E" w:rsidRDefault="008D219E" w:rsidP="008D219E">
      <w:pPr>
        <w:pStyle w:val="3"/>
      </w:pPr>
      <w:r w:rsidRPr="008D219E">
        <w:t>1.1.</w:t>
      </w:r>
      <w:r>
        <w:t>3</w:t>
      </w:r>
      <w:r w:rsidRPr="008D219E">
        <w:t xml:space="preserve"> </w:t>
      </w:r>
      <w:r w:rsidR="00323D5F" w:rsidRPr="00323D5F">
        <w:t>Объектно-ориентированный словарь предметной области</w:t>
      </w:r>
    </w:p>
    <w:p w14:paraId="3C68DFAF" w14:textId="2D25FF7C" w:rsidR="00B74CE9" w:rsidRDefault="00B74CE9" w:rsidP="00B74CE9">
      <w:pPr>
        <w:pStyle w:val="a9"/>
      </w:pPr>
      <w:r w:rsidRPr="00B74CE9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19AD4678" w14:textId="5B760CB1" w:rsidR="00BC1125" w:rsidRDefault="00BC1125" w:rsidP="00BC1125">
      <w:pPr>
        <w:pStyle w:val="a9"/>
      </w:pPr>
      <w:r>
        <w:t>В таблице 1.3 приведен объектно-ориентированный словарь предметной области.</w:t>
      </w:r>
    </w:p>
    <w:p w14:paraId="27751727" w14:textId="77777777" w:rsidR="00BC1125" w:rsidRDefault="00BC1125" w:rsidP="00BC1125">
      <w:pPr>
        <w:pStyle w:val="a9"/>
      </w:pPr>
    </w:p>
    <w:p w14:paraId="25C6F544" w14:textId="3C91B16A" w:rsidR="00BC1125" w:rsidRDefault="00BC1125" w:rsidP="00BC1125">
      <w:pPr>
        <w:pStyle w:val="a9"/>
      </w:pPr>
      <w:r>
        <w:t>Таблица 1.</w:t>
      </w:r>
      <w:r w:rsidR="00514F4C">
        <w:t>3</w:t>
      </w:r>
      <w:r>
        <w:t xml:space="preserve"> – </w:t>
      </w:r>
      <w:r w:rsidRPr="00BC1125">
        <w:t>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3AC6" w:rsidRPr="0085615B" w14:paraId="401ADF5C" w14:textId="77777777" w:rsidTr="00743AC6">
        <w:tc>
          <w:tcPr>
            <w:tcW w:w="3115" w:type="dxa"/>
          </w:tcPr>
          <w:p w14:paraId="516CB81A" w14:textId="120E8DB0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52DFAC6A" w14:textId="3CCE09B1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69E638B8" w14:textId="27226D13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572A0" w:rsidRPr="0085615B" w14:paraId="485CC9EE" w14:textId="77777777" w:rsidTr="00743AC6">
        <w:tc>
          <w:tcPr>
            <w:tcW w:w="3115" w:type="dxa"/>
            <w:vMerge w:val="restart"/>
          </w:tcPr>
          <w:p w14:paraId="61F79134" w14:textId="245F24C4" w:rsidR="005572A0" w:rsidRPr="0085615B" w:rsidRDefault="005572A0" w:rsidP="00743AC6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718A6E59" w14:textId="78B0085A" w:rsidR="005572A0" w:rsidRPr="0085615B" w:rsidRDefault="005572A0" w:rsidP="00743AC6">
            <w:pPr>
              <w:pStyle w:val="a9"/>
              <w:ind w:firstLine="0"/>
            </w:pPr>
            <w:r w:rsidRPr="0085615B">
              <w:t>Название</w:t>
            </w:r>
          </w:p>
        </w:tc>
        <w:tc>
          <w:tcPr>
            <w:tcW w:w="3115" w:type="dxa"/>
          </w:tcPr>
          <w:p w14:paraId="66B85333" w14:textId="09E5E38F" w:rsidR="005572A0" w:rsidRPr="0085615B" w:rsidRDefault="005572A0" w:rsidP="00743AC6">
            <w:pPr>
              <w:pStyle w:val="a9"/>
              <w:ind w:firstLine="0"/>
            </w:pPr>
            <w:r w:rsidRPr="0085615B">
              <w:t xml:space="preserve">Просмотреть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572A0" w:rsidRPr="0085615B" w14:paraId="47DAAE82" w14:textId="77777777" w:rsidTr="00743AC6">
        <w:tc>
          <w:tcPr>
            <w:tcW w:w="3115" w:type="dxa"/>
            <w:vMerge/>
          </w:tcPr>
          <w:p w14:paraId="2ABB99B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04A452" w14:textId="143D5E75" w:rsidR="005572A0" w:rsidRPr="0085615B" w:rsidRDefault="005572A0" w:rsidP="00743AC6">
            <w:pPr>
              <w:pStyle w:val="a9"/>
              <w:ind w:firstLine="0"/>
            </w:pPr>
            <w:r w:rsidRPr="0085615B">
              <w:t>Описание</w:t>
            </w:r>
          </w:p>
        </w:tc>
        <w:tc>
          <w:tcPr>
            <w:tcW w:w="3115" w:type="dxa"/>
          </w:tcPr>
          <w:p w14:paraId="1F20C963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C9A21E1" w14:textId="77777777" w:rsidTr="00743AC6">
        <w:tc>
          <w:tcPr>
            <w:tcW w:w="3115" w:type="dxa"/>
            <w:vMerge/>
          </w:tcPr>
          <w:p w14:paraId="2B659F5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9FD9CC" w14:textId="115D686D" w:rsidR="005572A0" w:rsidRPr="0085615B" w:rsidRDefault="005572A0" w:rsidP="00743AC6">
            <w:pPr>
              <w:pStyle w:val="a9"/>
              <w:ind w:firstLine="0"/>
            </w:pPr>
            <w:r w:rsidRPr="0085615B">
              <w:t>Время</w:t>
            </w:r>
          </w:p>
        </w:tc>
        <w:tc>
          <w:tcPr>
            <w:tcW w:w="3115" w:type="dxa"/>
          </w:tcPr>
          <w:p w14:paraId="33736298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52D6969D" w14:textId="77777777" w:rsidTr="00743AC6">
        <w:tc>
          <w:tcPr>
            <w:tcW w:w="3115" w:type="dxa"/>
            <w:vMerge/>
          </w:tcPr>
          <w:p w14:paraId="7012AB92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4D038B" w14:textId="477BE0BC" w:rsidR="005572A0" w:rsidRPr="0085615B" w:rsidRDefault="005572A0" w:rsidP="00743AC6">
            <w:pPr>
              <w:pStyle w:val="a9"/>
              <w:ind w:firstLine="0"/>
            </w:pPr>
            <w:r w:rsidRPr="0085615B">
              <w:t>Дата</w:t>
            </w:r>
          </w:p>
        </w:tc>
        <w:tc>
          <w:tcPr>
            <w:tcW w:w="3115" w:type="dxa"/>
          </w:tcPr>
          <w:p w14:paraId="008D969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2CD0146" w14:textId="77777777" w:rsidTr="00743AC6">
        <w:tc>
          <w:tcPr>
            <w:tcW w:w="3115" w:type="dxa"/>
            <w:vMerge/>
          </w:tcPr>
          <w:p w14:paraId="0D5CDF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EFBD338" w14:textId="76695C8B" w:rsidR="005572A0" w:rsidRPr="0085615B" w:rsidRDefault="005572A0" w:rsidP="00743AC6">
            <w:pPr>
              <w:pStyle w:val="a9"/>
              <w:ind w:firstLine="0"/>
            </w:pPr>
            <w:r w:rsidRPr="0085615B">
              <w:t>Локация</w:t>
            </w:r>
          </w:p>
        </w:tc>
        <w:tc>
          <w:tcPr>
            <w:tcW w:w="3115" w:type="dxa"/>
          </w:tcPr>
          <w:p w14:paraId="5DE2D9DE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95C0E83" w14:textId="77777777" w:rsidTr="00743AC6">
        <w:tc>
          <w:tcPr>
            <w:tcW w:w="3115" w:type="dxa"/>
            <w:vMerge/>
          </w:tcPr>
          <w:p w14:paraId="6DB6BC4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6621EE7" w14:textId="43102EF1" w:rsidR="005572A0" w:rsidRPr="0085615B" w:rsidRDefault="005572A0" w:rsidP="00743AC6">
            <w:pPr>
              <w:pStyle w:val="a9"/>
              <w:ind w:firstLine="0"/>
            </w:pPr>
            <w:r w:rsidRPr="0085615B">
              <w:t>Количество участников</w:t>
            </w:r>
          </w:p>
        </w:tc>
        <w:tc>
          <w:tcPr>
            <w:tcW w:w="3115" w:type="dxa"/>
          </w:tcPr>
          <w:p w14:paraId="4D484A6D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1301CBD3" w14:textId="77777777" w:rsidTr="00743AC6">
        <w:tc>
          <w:tcPr>
            <w:tcW w:w="3115" w:type="dxa"/>
            <w:vMerge/>
          </w:tcPr>
          <w:p w14:paraId="0BA5AC68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DD3CC13" w14:textId="5EE5A37F" w:rsidR="005572A0" w:rsidRPr="0085615B" w:rsidRDefault="005572A0" w:rsidP="00743AC6">
            <w:pPr>
              <w:pStyle w:val="a9"/>
              <w:ind w:firstLine="0"/>
            </w:pPr>
            <w:r w:rsidRPr="0085615B">
              <w:t>Тип мероприятия</w:t>
            </w:r>
          </w:p>
        </w:tc>
        <w:tc>
          <w:tcPr>
            <w:tcW w:w="3115" w:type="dxa"/>
          </w:tcPr>
          <w:p w14:paraId="7148DAE1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053418C3" w14:textId="77777777" w:rsidTr="00743AC6">
        <w:tc>
          <w:tcPr>
            <w:tcW w:w="3115" w:type="dxa"/>
            <w:vMerge/>
          </w:tcPr>
          <w:p w14:paraId="562B0C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A6B301" w14:textId="77777777" w:rsidR="005572A0" w:rsidRPr="0085615B" w:rsidRDefault="005572A0" w:rsidP="00743AC6">
            <w:pPr>
              <w:pStyle w:val="a9"/>
              <w:ind w:firstLine="0"/>
            </w:pPr>
            <w:r w:rsidRPr="0085615B">
              <w:t>Теги мероприятия</w:t>
            </w:r>
          </w:p>
          <w:p w14:paraId="4C906AE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B63229F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3042E7F1" w14:textId="77777777" w:rsidTr="00743AC6">
        <w:tc>
          <w:tcPr>
            <w:tcW w:w="3115" w:type="dxa"/>
            <w:vMerge/>
          </w:tcPr>
          <w:p w14:paraId="65FE3B6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3A0DC0" w14:textId="11C8DC66" w:rsidR="005572A0" w:rsidRPr="0085615B" w:rsidRDefault="005572A0" w:rsidP="00743AC6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F2E5A1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78709C18" w14:textId="77777777" w:rsidTr="00743AC6">
        <w:tc>
          <w:tcPr>
            <w:tcW w:w="3115" w:type="dxa"/>
            <w:vMerge/>
          </w:tcPr>
          <w:p w14:paraId="063C9E6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E956BD2" w14:textId="1D36BCC5" w:rsidR="005572A0" w:rsidRPr="0085615B" w:rsidRDefault="005572A0" w:rsidP="00743AC6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25563D0B" w14:textId="77777777" w:rsidR="005572A0" w:rsidRPr="0085615B" w:rsidRDefault="005572A0" w:rsidP="00743AC6">
            <w:pPr>
              <w:pStyle w:val="a9"/>
              <w:ind w:firstLine="0"/>
            </w:pPr>
          </w:p>
        </w:tc>
      </w:tr>
    </w:tbl>
    <w:p w14:paraId="66AA738E" w14:textId="34B90F37" w:rsidR="00743AC6" w:rsidRPr="005F456B" w:rsidRDefault="005F456B" w:rsidP="005F456B">
      <w:pPr>
        <w:pStyle w:val="a9"/>
      </w:pPr>
      <w:r>
        <w:lastRenderedPageBreak/>
        <w:t>Продолжение таблицы 1.3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456B" w:rsidRPr="0085615B" w14:paraId="46906317" w14:textId="77777777" w:rsidTr="00A47626">
        <w:tc>
          <w:tcPr>
            <w:tcW w:w="3115" w:type="dxa"/>
          </w:tcPr>
          <w:p w14:paraId="24127627" w14:textId="3A40260B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734B88D0" w14:textId="4A0037CE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33CC7AD1" w14:textId="0569C271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F456B" w:rsidRPr="0085615B" w14:paraId="072352BF" w14:textId="77777777" w:rsidTr="00A47626">
        <w:tc>
          <w:tcPr>
            <w:tcW w:w="3115" w:type="dxa"/>
            <w:vMerge w:val="restart"/>
          </w:tcPr>
          <w:p w14:paraId="396F77F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Мои мероприятия</w:t>
            </w:r>
          </w:p>
        </w:tc>
        <w:tc>
          <w:tcPr>
            <w:tcW w:w="3115" w:type="dxa"/>
          </w:tcPr>
          <w:p w14:paraId="045B0D1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3410E4B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5F30650" w14:textId="77777777" w:rsidTr="00A47626">
        <w:tc>
          <w:tcPr>
            <w:tcW w:w="3115" w:type="dxa"/>
            <w:vMerge/>
          </w:tcPr>
          <w:p w14:paraId="712A0C1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1E38EC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QR-</w:t>
            </w:r>
            <w:r w:rsidRPr="0085615B">
              <w:t>код</w:t>
            </w:r>
          </w:p>
        </w:tc>
        <w:tc>
          <w:tcPr>
            <w:tcW w:w="3115" w:type="dxa"/>
          </w:tcPr>
          <w:p w14:paraId="237AB80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5E82CCF1" w14:textId="77777777" w:rsidTr="00A47626">
        <w:tc>
          <w:tcPr>
            <w:tcW w:w="3115" w:type="dxa"/>
            <w:vMerge/>
          </w:tcPr>
          <w:p w14:paraId="47460B1F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2578D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699A462B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6C6EDFA" w14:textId="77777777" w:rsidTr="00A47626">
        <w:tc>
          <w:tcPr>
            <w:tcW w:w="3115" w:type="dxa"/>
            <w:vMerge/>
          </w:tcPr>
          <w:p w14:paraId="5AFD13E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F1D41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0D627FA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D1C5B13" w14:textId="77777777" w:rsidTr="00A47626">
        <w:tc>
          <w:tcPr>
            <w:tcW w:w="3115" w:type="dxa"/>
            <w:vMerge/>
          </w:tcPr>
          <w:p w14:paraId="68A442E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A82CE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4ED06E1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37BB50C" w14:textId="77777777" w:rsidTr="00A47626">
        <w:tc>
          <w:tcPr>
            <w:tcW w:w="3115" w:type="dxa"/>
            <w:vMerge w:val="restart"/>
          </w:tcPr>
          <w:p w14:paraId="33DEAA5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003A900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Имя пользователя</w:t>
            </w:r>
          </w:p>
        </w:tc>
        <w:tc>
          <w:tcPr>
            <w:tcW w:w="3115" w:type="dxa"/>
          </w:tcPr>
          <w:p w14:paraId="61B4E32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</w:t>
            </w:r>
            <w:proofErr w:type="gramStart"/>
            <w:r w:rsidRPr="0085615B">
              <w:t>системе(</w:t>
            </w:r>
            <w:proofErr w:type="gramEnd"/>
            <w:r w:rsidRPr="0085615B">
              <w:t>)</w:t>
            </w:r>
          </w:p>
        </w:tc>
      </w:tr>
      <w:tr w:rsidR="005F456B" w:rsidRPr="0085615B" w14:paraId="126A64AE" w14:textId="77777777" w:rsidTr="00A47626">
        <w:tc>
          <w:tcPr>
            <w:tcW w:w="3115" w:type="dxa"/>
            <w:vMerge/>
          </w:tcPr>
          <w:p w14:paraId="6BDD801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7365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Изображение пользователя</w:t>
            </w:r>
          </w:p>
        </w:tc>
        <w:tc>
          <w:tcPr>
            <w:tcW w:w="3115" w:type="dxa"/>
          </w:tcPr>
          <w:p w14:paraId="7D3C6E8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системе с помощью </w:t>
            </w:r>
            <w:proofErr w:type="gramStart"/>
            <w:r w:rsidRPr="0085615B">
              <w:t>Кампуса(</w:t>
            </w:r>
            <w:proofErr w:type="gramEnd"/>
            <w:r w:rsidRPr="0085615B">
              <w:t>)</w:t>
            </w:r>
          </w:p>
        </w:tc>
      </w:tr>
      <w:tr w:rsidR="005F456B" w:rsidRPr="0085615B" w14:paraId="6CDA4786" w14:textId="77777777" w:rsidTr="00A47626">
        <w:tc>
          <w:tcPr>
            <w:tcW w:w="3115" w:type="dxa"/>
            <w:vMerge/>
          </w:tcPr>
          <w:p w14:paraId="16A51D16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599F7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2447AD9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0F3B56D" w14:textId="77777777" w:rsidTr="00A47626">
        <w:tc>
          <w:tcPr>
            <w:tcW w:w="3115" w:type="dxa"/>
            <w:vMerge/>
          </w:tcPr>
          <w:p w14:paraId="0CF6D43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37470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07AC884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8C99406" w14:textId="77777777" w:rsidTr="00A47626">
        <w:tc>
          <w:tcPr>
            <w:tcW w:w="3115" w:type="dxa"/>
            <w:vMerge w:val="restart"/>
          </w:tcPr>
          <w:p w14:paraId="2083D69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CCC16F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ФИО участника</w:t>
            </w:r>
          </w:p>
        </w:tc>
        <w:tc>
          <w:tcPr>
            <w:tcW w:w="3115" w:type="dxa"/>
          </w:tcPr>
          <w:p w14:paraId="3C9A5C0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список </w:t>
            </w:r>
            <w:proofErr w:type="gramStart"/>
            <w:r w:rsidRPr="0085615B">
              <w:t>участников(</w:t>
            </w:r>
            <w:proofErr w:type="gramEnd"/>
            <w:r w:rsidRPr="0085615B">
              <w:t>)</w:t>
            </w:r>
          </w:p>
        </w:tc>
      </w:tr>
      <w:tr w:rsidR="005F456B" w:rsidRPr="0085615B" w14:paraId="2876F5F3" w14:textId="77777777" w:rsidTr="00A47626">
        <w:tc>
          <w:tcPr>
            <w:tcW w:w="3115" w:type="dxa"/>
            <w:vMerge/>
          </w:tcPr>
          <w:p w14:paraId="384059F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C8EE0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1260D92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2217AD4" w14:textId="77777777" w:rsidTr="00A47626">
        <w:tc>
          <w:tcPr>
            <w:tcW w:w="3115" w:type="dxa"/>
            <w:vMerge/>
          </w:tcPr>
          <w:p w14:paraId="76C623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A573B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6F83E62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2AEC6FD" w14:textId="77777777" w:rsidTr="00A47626">
        <w:tc>
          <w:tcPr>
            <w:tcW w:w="3115" w:type="dxa"/>
            <w:vMerge w:val="restart"/>
          </w:tcPr>
          <w:p w14:paraId="4971D8E1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2F99FC9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</w:t>
            </w:r>
          </w:p>
        </w:tc>
        <w:tc>
          <w:tcPr>
            <w:tcW w:w="3115" w:type="dxa"/>
          </w:tcPr>
          <w:p w14:paraId="417CFAD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4CAC6DF" w14:textId="77777777" w:rsidTr="00A47626">
        <w:tc>
          <w:tcPr>
            <w:tcW w:w="3115" w:type="dxa"/>
            <w:vMerge/>
          </w:tcPr>
          <w:p w14:paraId="3614D86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8BF21C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Ответственный</w:t>
            </w:r>
          </w:p>
        </w:tc>
        <w:tc>
          <w:tcPr>
            <w:tcW w:w="3115" w:type="dxa"/>
          </w:tcPr>
          <w:p w14:paraId="377F2C1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32A4EA2" w14:textId="77777777" w:rsidTr="00A47626">
        <w:tc>
          <w:tcPr>
            <w:tcW w:w="3115" w:type="dxa"/>
            <w:vMerge/>
          </w:tcPr>
          <w:p w14:paraId="123C170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4D36D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Зритель</w:t>
            </w:r>
          </w:p>
        </w:tc>
        <w:tc>
          <w:tcPr>
            <w:tcW w:w="3115" w:type="dxa"/>
          </w:tcPr>
          <w:p w14:paraId="7B3DF69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F265517" w14:textId="77777777" w:rsidTr="00A47626">
        <w:tc>
          <w:tcPr>
            <w:tcW w:w="3115" w:type="dxa"/>
          </w:tcPr>
          <w:p w14:paraId="59176AD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726B0A6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Присутствие</w:t>
            </w:r>
          </w:p>
        </w:tc>
        <w:tc>
          <w:tcPr>
            <w:tcW w:w="3115" w:type="dxa"/>
          </w:tcPr>
          <w:p w14:paraId="0F7B102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Отметить </w:t>
            </w:r>
            <w:proofErr w:type="gramStart"/>
            <w:r w:rsidRPr="0085615B">
              <w:t>присутствие(</w:t>
            </w:r>
            <w:proofErr w:type="gramEnd"/>
            <w:r w:rsidRPr="0085615B">
              <w:t>)</w:t>
            </w:r>
          </w:p>
        </w:tc>
      </w:tr>
      <w:tr w:rsidR="005F456B" w:rsidRPr="0085615B" w14:paraId="286D1AC2" w14:textId="77777777" w:rsidTr="00A47626">
        <w:tc>
          <w:tcPr>
            <w:tcW w:w="3115" w:type="dxa"/>
            <w:vMerge w:val="restart"/>
          </w:tcPr>
          <w:p w14:paraId="7C9B5FC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</w:t>
            </w:r>
            <w:r w:rsidRPr="0085615B">
              <w:t>-код</w:t>
            </w:r>
          </w:p>
        </w:tc>
        <w:tc>
          <w:tcPr>
            <w:tcW w:w="3115" w:type="dxa"/>
          </w:tcPr>
          <w:p w14:paraId="6FB5F1B0" w14:textId="77777777" w:rsidR="005F456B" w:rsidRPr="0085615B" w:rsidRDefault="005F456B" w:rsidP="005F456B">
            <w:pPr>
              <w:pStyle w:val="a9"/>
              <w:ind w:firstLine="0"/>
            </w:pPr>
            <w:proofErr w:type="spellStart"/>
            <w:r w:rsidRPr="0085615B">
              <w:rPr>
                <w:lang w:val="en-US"/>
              </w:rPr>
              <w:t>Uid</w:t>
            </w:r>
            <w:proofErr w:type="spellEnd"/>
            <w:r w:rsidRPr="0085615B">
              <w:t xml:space="preserve"> пользователя</w:t>
            </w:r>
          </w:p>
        </w:tc>
        <w:tc>
          <w:tcPr>
            <w:tcW w:w="3115" w:type="dxa"/>
          </w:tcPr>
          <w:p w14:paraId="3205E72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  <w:p w14:paraId="27815A2C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4B2A750" w14:textId="77777777" w:rsidTr="00A47626">
        <w:tc>
          <w:tcPr>
            <w:tcW w:w="3115" w:type="dxa"/>
            <w:vMerge/>
          </w:tcPr>
          <w:p w14:paraId="7CA856F8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1D67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022DE3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Сформировать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</w:tc>
      </w:tr>
      <w:tr w:rsidR="005F456B" w:rsidRPr="0085615B" w14:paraId="6E5AB695" w14:textId="77777777" w:rsidTr="00A47626">
        <w:tc>
          <w:tcPr>
            <w:tcW w:w="3115" w:type="dxa"/>
            <w:vMerge w:val="restart"/>
          </w:tcPr>
          <w:p w14:paraId="24C973A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5F672529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3097F0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Сохранить </w:t>
            </w:r>
            <w:r w:rsidRPr="0085615B">
              <w:rPr>
                <w:lang w:val="en-US"/>
              </w:rPr>
              <w:t>pdf-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38B230DB" w14:textId="77777777" w:rsidTr="00A47626">
        <w:tc>
          <w:tcPr>
            <w:tcW w:w="3115" w:type="dxa"/>
            <w:vMerge/>
          </w:tcPr>
          <w:p w14:paraId="291B752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D6B33B7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4ABAA54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Отправить </w:t>
            </w:r>
            <w:r w:rsidRPr="0085615B">
              <w:rPr>
                <w:lang w:val="en-US"/>
              </w:rPr>
              <w:t>pdf</w:t>
            </w:r>
            <w:r w:rsidRPr="0085615B">
              <w:t>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1861349D" w14:textId="77777777" w:rsidTr="00A47626">
        <w:tc>
          <w:tcPr>
            <w:tcW w:w="3115" w:type="dxa"/>
          </w:tcPr>
          <w:p w14:paraId="27092152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244FFF8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C0A0B5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Добавить мероприятие в </w:t>
            </w:r>
            <w:proofErr w:type="gramStart"/>
            <w:r w:rsidRPr="0085615B">
              <w:t>календарь(</w:t>
            </w:r>
            <w:proofErr w:type="gramEnd"/>
            <w:r w:rsidRPr="0085615B">
              <w:t>)</w:t>
            </w:r>
          </w:p>
        </w:tc>
      </w:tr>
      <w:tr w:rsidR="005F456B" w:rsidRPr="0085615B" w14:paraId="0FFA43B4" w14:textId="77777777" w:rsidTr="00A47626">
        <w:tc>
          <w:tcPr>
            <w:tcW w:w="3115" w:type="dxa"/>
            <w:vMerge w:val="restart"/>
          </w:tcPr>
          <w:p w14:paraId="642C2D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0DCBE00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5EE16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Отменить регистрацию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F456B" w14:paraId="1869D329" w14:textId="77777777" w:rsidTr="00A47626">
        <w:tc>
          <w:tcPr>
            <w:tcW w:w="3115" w:type="dxa"/>
            <w:vMerge/>
          </w:tcPr>
          <w:p w14:paraId="0F03F99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8B5F0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BC9D128" w14:textId="77777777" w:rsidR="005F456B" w:rsidRDefault="005F456B" w:rsidP="005F456B">
            <w:pPr>
              <w:pStyle w:val="a9"/>
              <w:ind w:firstLine="0"/>
            </w:pPr>
            <w:r w:rsidRPr="0085615B">
              <w:t xml:space="preserve">Регистрировать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</w:tbl>
    <w:p w14:paraId="3D74806C" w14:textId="77777777" w:rsidR="005F456B" w:rsidRDefault="005F456B" w:rsidP="00001837">
      <w:pPr>
        <w:pStyle w:val="a9"/>
        <w:ind w:firstLine="0"/>
      </w:pPr>
    </w:p>
    <w:p w14:paraId="3C9585D0" w14:textId="4F0DD8F2" w:rsidR="008D219E" w:rsidRDefault="006E63FA" w:rsidP="006E63FA">
      <w:pPr>
        <w:pStyle w:val="23"/>
      </w:pPr>
      <w:r>
        <w:t xml:space="preserve">1.2 </w:t>
      </w:r>
      <w:r w:rsidR="0005416B">
        <w:t>Система начисления рейтинговой стипендии</w:t>
      </w:r>
    </w:p>
    <w:p w14:paraId="5D6086C7" w14:textId="3D3B91D3" w:rsidR="00B93F11" w:rsidRDefault="00B93F11" w:rsidP="00C60AB3">
      <w:pPr>
        <w:pStyle w:val="a9"/>
      </w:pPr>
      <w:r>
        <w:t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деятельности. Студенты, проявившие высокую активность в каждом из направлений, имеют возможность получить повышенную рейтинговую стипендию</w:t>
      </w:r>
      <w:r w:rsidR="00C04C3C">
        <w:t xml:space="preserve"> </w:t>
      </w:r>
      <w:r w:rsidR="00C60AB3" w:rsidRPr="008719C7">
        <w:rPr>
          <w:highlight w:val="yellow"/>
        </w:rPr>
        <w:t>[</w:t>
      </w:r>
      <w:r w:rsidR="0017619D">
        <w:rPr>
          <w:highlight w:val="yellow"/>
        </w:rPr>
        <w:t>2</w:t>
      </w:r>
      <w:r w:rsidR="00C60AB3" w:rsidRPr="008719C7">
        <w:rPr>
          <w:highlight w:val="yellow"/>
        </w:rPr>
        <w:t>]</w:t>
      </w:r>
      <w:r w:rsidR="00C60AB3">
        <w:t>.</w:t>
      </w:r>
    </w:p>
    <w:p w14:paraId="5EDFA45B" w14:textId="59C7E35F" w:rsidR="00B93F11" w:rsidRDefault="00B93F11" w:rsidP="00B93F11">
      <w:pPr>
        <w:pStyle w:val="a9"/>
      </w:pPr>
      <w:r>
        <w:t xml:space="preserve">Однако, текущая система сбора и обработки заявок на рейтинговую стипендию является очень громоздкой и требует много времени и усилий. </w:t>
      </w:r>
      <w:r>
        <w:lastRenderedPageBreak/>
        <w:t>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1489813" w14:textId="61B5039B" w:rsidR="005E53D8" w:rsidRDefault="00B93F11" w:rsidP="00B93F11">
      <w:pPr>
        <w:pStyle w:val="a9"/>
      </w:pPr>
      <w:r>
        <w:t xml:space="preserve">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</w:p>
    <w:p w14:paraId="08EDBFF8" w14:textId="51319E6F" w:rsidR="006B0F0F" w:rsidRDefault="0010106C" w:rsidP="0010106C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797F771" wp14:editId="7F61C5D2">
            <wp:extent cx="5939921" cy="2177415"/>
            <wp:effectExtent l="19050" t="19050" r="2286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21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48DB" w14:textId="7691B3DF" w:rsidR="0010106C" w:rsidRDefault="002D22B0" w:rsidP="00F35B27">
      <w:pPr>
        <w:pStyle w:val="a9"/>
        <w:ind w:firstLine="0"/>
        <w:jc w:val="center"/>
      </w:pPr>
      <w:r>
        <w:t>Рисунок 1.1 – Система «Рейтинг студентов»</w:t>
      </w:r>
    </w:p>
    <w:p w14:paraId="4EAE75BC" w14:textId="77777777" w:rsidR="00E840D5" w:rsidRDefault="00E840D5" w:rsidP="00F35B27">
      <w:pPr>
        <w:pStyle w:val="a9"/>
        <w:ind w:firstLine="0"/>
        <w:jc w:val="center"/>
      </w:pPr>
    </w:p>
    <w:p w14:paraId="5F6AB658" w14:textId="25488AA4" w:rsidR="0010106C" w:rsidRDefault="00DF5095" w:rsidP="00B93F11">
      <w:pPr>
        <w:pStyle w:val="a9"/>
      </w:pPr>
      <w:r w:rsidRPr="00DF5095">
        <w:t xml:space="preserve">Таким образом, проект </w:t>
      </w:r>
      <w:r w:rsidR="000D278B">
        <w:t>«</w:t>
      </w:r>
      <w:r w:rsidRPr="00DF5095">
        <w:t>Рейтинг студентов</w:t>
      </w:r>
      <w:r w:rsidR="000D278B">
        <w:t>»</w:t>
      </w:r>
      <w:r w:rsidRPr="00DF5095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6A9BD056" w14:textId="2A3F99DF" w:rsidR="00DF5095" w:rsidRDefault="00DF5095" w:rsidP="00DF5095">
      <w:pPr>
        <w:pStyle w:val="a9"/>
      </w:pPr>
      <w:r>
        <w:t xml:space="preserve">Одной из ключевых особенностей проекта </w:t>
      </w:r>
      <w:r w:rsidR="000D278B">
        <w:t>«</w:t>
      </w:r>
      <w:r>
        <w:t>Рейтинг студентов</w:t>
      </w:r>
      <w:r w:rsidR="000D278B">
        <w:t>»</w:t>
      </w:r>
      <w:r>
        <w:t xml:space="preserve">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38516BC2" w14:textId="78889168" w:rsidR="00DF5095" w:rsidRDefault="00DF5095" w:rsidP="00DF5095">
      <w:pPr>
        <w:pStyle w:val="a9"/>
      </w:pPr>
      <w:r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стипендии.</w:t>
      </w:r>
    </w:p>
    <w:p w14:paraId="625DE3B4" w14:textId="067E47CE" w:rsidR="00DF5095" w:rsidRDefault="00DF5095" w:rsidP="00DF5095">
      <w:pPr>
        <w:pStyle w:val="a9"/>
      </w:pPr>
      <w:r>
        <w:t xml:space="preserve">Кроме того,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45CC58AE" w14:textId="53069BBB" w:rsidR="00DF5095" w:rsidRDefault="00DF5095" w:rsidP="00DF5095">
      <w:pPr>
        <w:pStyle w:val="a9"/>
      </w:pPr>
      <w:r>
        <w:t xml:space="preserve">Помимо упрощения и автоматизации процессов,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более точно и объективно определить самых активных студентов в университете. Вместо субъективных оценок и мнений, будут </w:t>
      </w:r>
      <w:r>
        <w:lastRenderedPageBreak/>
        <w:t>использоваться данные о реальной деятельности студентов, которые будут собираться и обрабатываться в единой системе.</w:t>
      </w:r>
    </w:p>
    <w:p w14:paraId="10544636" w14:textId="4B54227E" w:rsidR="00DF5095" w:rsidRDefault="00DF5095" w:rsidP="00DF5095">
      <w:pPr>
        <w:pStyle w:val="a9"/>
      </w:pPr>
      <w:r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57CE7128" w14:textId="4D7839B5" w:rsidR="00DF5095" w:rsidRPr="005E53D8" w:rsidRDefault="00DF5095" w:rsidP="00DF5095">
      <w:pPr>
        <w:pStyle w:val="a9"/>
      </w:pPr>
      <w:r>
        <w:t xml:space="preserve">В целом,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404280FE" w14:textId="7197F293" w:rsidR="00381176" w:rsidRPr="00442647" w:rsidRDefault="00C33E84" w:rsidP="00C33E84">
      <w:pPr>
        <w:pStyle w:val="23"/>
      </w:pPr>
      <w:r w:rsidRPr="00442647">
        <w:t>1.</w:t>
      </w:r>
      <w:r w:rsidR="000015D1" w:rsidRPr="00442647">
        <w:t>3</w:t>
      </w:r>
      <w:r w:rsidRPr="00442647">
        <w:t xml:space="preserve"> </w:t>
      </w:r>
      <w:r w:rsidR="00381176" w:rsidRPr="00442647">
        <w:t>Учет мероприятий</w:t>
      </w:r>
    </w:p>
    <w:p w14:paraId="2DD955C8" w14:textId="666A4217" w:rsidR="00B613EB" w:rsidRDefault="00C60AB3" w:rsidP="00B613EB">
      <w:pPr>
        <w:pStyle w:val="a9"/>
      </w:pPr>
      <w:r w:rsidRPr="00C60AB3">
        <w:t xml:space="preserve">Учет мероприятий является одним из важных элементов системы рейтинговой стипендии в университете. Этот процесс позволяет студентам получать баллы и повышать свои шансы на получение рейтинговой стипендии. </w:t>
      </w:r>
    </w:p>
    <w:p w14:paraId="33D739F5" w14:textId="64B5972A" w:rsidR="00B613EB" w:rsidRDefault="00D91066" w:rsidP="00B613EB">
      <w:pPr>
        <w:pStyle w:val="a9"/>
      </w:pPr>
      <w:r>
        <w:t xml:space="preserve">В рамках Иркутского национального исследовательского технического университета </w:t>
      </w:r>
      <w:r w:rsidR="0027735D">
        <w:t>мероприятия разделены по пяти направлениям рейтинговой системы</w:t>
      </w:r>
      <w:r w:rsidR="00B613EB">
        <w:t>:</w:t>
      </w:r>
    </w:p>
    <w:p w14:paraId="04ADD5C6" w14:textId="21D0E6C3" w:rsidR="00B92070" w:rsidRDefault="00B92070" w:rsidP="007B56A7">
      <w:pPr>
        <w:pStyle w:val="a9"/>
        <w:numPr>
          <w:ilvl w:val="0"/>
          <w:numId w:val="20"/>
        </w:numPr>
        <w:ind w:left="0" w:firstLine="709"/>
      </w:pPr>
      <w:r>
        <w:t>Академические мероприятия: это могут быть достижение отличны</w:t>
      </w:r>
      <w:r w:rsidR="005A72C1">
        <w:t>х</w:t>
      </w:r>
      <w:r>
        <w:t xml:space="preserve"> показателей в учебной деятельности,</w:t>
      </w:r>
      <w:r w:rsidR="007B56A7">
        <w:t xml:space="preserve"> выступление на</w:t>
      </w:r>
      <w:r>
        <w:t xml:space="preserve"> симпозиумах, семинарах, мастер-классах, лекциях и других мероприятиях, связанных с академической деятельностью студентов. </w:t>
      </w:r>
    </w:p>
    <w:p w14:paraId="32A7227F" w14:textId="3475E60D" w:rsidR="007B56A7" w:rsidRDefault="00B92070" w:rsidP="007B56A7">
      <w:pPr>
        <w:pStyle w:val="a9"/>
        <w:numPr>
          <w:ilvl w:val="0"/>
          <w:numId w:val="20"/>
        </w:numPr>
        <w:ind w:left="0" w:firstLine="709"/>
      </w:pPr>
      <w:r>
        <w:t>Научные мероприятия: это могут быть участие в научных клубах, проведение научных исследований, экспериментов,</w:t>
      </w:r>
      <w:r w:rsidR="007B56A7">
        <w:t xml:space="preserve"> </w:t>
      </w:r>
      <w:r>
        <w:t>разработка научных проектов</w:t>
      </w:r>
      <w:r w:rsidR="007B56A7">
        <w:t>.</w:t>
      </w:r>
      <w:r w:rsidR="007B56A7" w:rsidRPr="007B56A7">
        <w:t xml:space="preserve"> </w:t>
      </w:r>
      <w:r w:rsidR="007B56A7">
        <w:t>Это также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программы.</w:t>
      </w:r>
    </w:p>
    <w:p w14:paraId="57C908F0" w14:textId="10307E76" w:rsidR="00381176" w:rsidRDefault="007B56A7" w:rsidP="007B56A7">
      <w:pPr>
        <w:pStyle w:val="a9"/>
        <w:numPr>
          <w:ilvl w:val="0"/>
          <w:numId w:val="20"/>
        </w:numPr>
        <w:ind w:left="0" w:firstLine="709"/>
      </w:pPr>
      <w:r w:rsidRPr="007B56A7">
        <w:t>Спортивные мероприятия: это могут быть участие в спортивных командах, соревнованиях, занятиях спортом, достижение спортивных рекордов и титулов.</w:t>
      </w:r>
    </w:p>
    <w:p w14:paraId="2F702499" w14:textId="7027227B" w:rsidR="007B56A7" w:rsidRDefault="007B56A7" w:rsidP="007B56A7">
      <w:pPr>
        <w:pStyle w:val="a9"/>
        <w:numPr>
          <w:ilvl w:val="0"/>
          <w:numId w:val="20"/>
        </w:numPr>
        <w:ind w:left="0" w:firstLine="709"/>
      </w:pPr>
      <w:r>
        <w:t>Общественные</w:t>
      </w:r>
      <w:r w:rsidRPr="007B56A7">
        <w:t xml:space="preserve"> мероприятия: это могут быть участие в общественной деятельности, </w:t>
      </w:r>
      <w:proofErr w:type="spellStart"/>
      <w:r w:rsidRPr="007B56A7">
        <w:t>волонт</w:t>
      </w:r>
      <w:r w:rsidR="003B5630">
        <w:t>е</w:t>
      </w:r>
      <w:r w:rsidRPr="007B56A7">
        <w:t>рство</w:t>
      </w:r>
      <w:proofErr w:type="spellEnd"/>
      <w:r w:rsidRPr="007B56A7">
        <w:t>, благотворительные акции, социальные проекты, организация мероприятий для социально уязвимых групп, участие в студенческих организациях, проведение мероприятий, направленных на укрепление общественного духа и формирование социальной активности студентов.</w:t>
      </w:r>
    </w:p>
    <w:p w14:paraId="42E85188" w14:textId="2074AD95" w:rsidR="007B56A7" w:rsidRDefault="007B56A7" w:rsidP="00D50FA9">
      <w:pPr>
        <w:pStyle w:val="a9"/>
        <w:numPr>
          <w:ilvl w:val="0"/>
          <w:numId w:val="20"/>
        </w:numPr>
        <w:ind w:left="0" w:firstLine="709"/>
      </w:pPr>
      <w:r w:rsidRPr="007B56A7">
        <w:t>Культурные мероприятия: это могут быть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3733E207" w14:textId="6E25B964" w:rsidR="00932C3B" w:rsidRPr="00932C3B" w:rsidRDefault="00932C3B" w:rsidP="00932C3B">
      <w:pPr>
        <w:pStyle w:val="a9"/>
      </w:pPr>
      <w:r w:rsidRPr="00932C3B">
        <w:t xml:space="preserve">В рамках рейтинговой стипендии </w:t>
      </w:r>
      <w:r w:rsidR="00D91066">
        <w:t>ИРНИТУ</w:t>
      </w:r>
      <w:r w:rsidRPr="00932C3B">
        <w:t xml:space="preserve"> мероприятия подразделены на внутренние и внешние. Внутренние мероприятия — это мероприятия, </w:t>
      </w:r>
      <w:r w:rsidRPr="00932C3B">
        <w:lastRenderedPageBreak/>
        <w:t xml:space="preserve">организованные на базе самого </w:t>
      </w:r>
      <w:r w:rsidR="0079774B">
        <w:t>ВУЗа</w:t>
      </w:r>
      <w:r w:rsidR="0079774B" w:rsidRPr="00932C3B">
        <w:t xml:space="preserve"> </w:t>
      </w:r>
      <w:r w:rsidRPr="00932C3B">
        <w:t>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36DB150F" w14:textId="512A111A" w:rsidR="00932C3B" w:rsidRDefault="00932C3B" w:rsidP="00932C3B">
      <w:pPr>
        <w:pStyle w:val="a9"/>
      </w:pPr>
      <w:r w:rsidRPr="00932C3B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 w:rsidR="0079774B">
        <w:t>ВУЗа</w:t>
      </w:r>
      <w:r w:rsidRPr="00932C3B">
        <w:t>.</w:t>
      </w:r>
    </w:p>
    <w:p w14:paraId="134FE80E" w14:textId="24DA71B0" w:rsidR="00D91FCB" w:rsidRDefault="00C33E84" w:rsidP="00C33E84">
      <w:pPr>
        <w:pStyle w:val="23"/>
      </w:pPr>
      <w:r>
        <w:t>1.</w:t>
      </w:r>
      <w:r w:rsidR="00704331">
        <w:t>4</w:t>
      </w:r>
      <w:r>
        <w:t xml:space="preserve"> </w:t>
      </w:r>
      <w:r w:rsidR="00D91FCB">
        <w:t>Постановка задачи</w:t>
      </w:r>
    </w:p>
    <w:p w14:paraId="074996A3" w14:textId="38D3E346" w:rsidR="00D91FCB" w:rsidRDefault="00D91FCB" w:rsidP="009E361D">
      <w:pPr>
        <w:pStyle w:val="a9"/>
      </w:pPr>
      <w:r>
        <w:t xml:space="preserve">В рамках проекта «Рейтинг студентов» необходимо разработать мобильное приложение для платформы </w:t>
      </w:r>
      <w:proofErr w:type="spellStart"/>
      <w:r>
        <w:t>Android</w:t>
      </w:r>
      <w:proofErr w:type="spellEnd"/>
      <w:r>
        <w:t xml:space="preserve">, </w:t>
      </w:r>
      <w:r w:rsidR="00A50D9E">
        <w:t>пользователями которой являются</w:t>
      </w:r>
      <w:r>
        <w:t xml:space="preserve"> студент</w:t>
      </w:r>
      <w:r w:rsidR="00A50D9E">
        <w:t>ы</w:t>
      </w:r>
      <w:r>
        <w:t xml:space="preserve"> и ответственны</w:t>
      </w:r>
      <w:r w:rsidR="00A50D9E">
        <w:t>е</w:t>
      </w:r>
      <w:r>
        <w:t xml:space="preserve"> за мероприятия. Для студентов приложение должно предоставлять возможность просмотра информации о мероприятии, регистрации на </w:t>
      </w:r>
      <w:r w:rsidR="009E361D">
        <w:t>него</w:t>
      </w:r>
      <w:r>
        <w:t xml:space="preserve">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70AC60B0" w14:textId="065330DC" w:rsidR="00D91FCB" w:rsidRDefault="00D91FCB" w:rsidP="009E361D">
      <w:pPr>
        <w:pStyle w:val="a9"/>
      </w:pPr>
      <w:r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267F08CD" w14:textId="250C0EA7" w:rsidR="00D91FCB" w:rsidRDefault="00D91FCB" w:rsidP="00E03525">
      <w:pPr>
        <w:pStyle w:val="a9"/>
      </w:pPr>
      <w:r>
        <w:t xml:space="preserve">Одновременно с разработкой мобильного приложения необходимо реализовать его интеграцию с разрабатываемой </w:t>
      </w:r>
      <w:r w:rsidR="009E361D">
        <w:t>в рамках</w:t>
      </w:r>
      <w:r>
        <w:t xml:space="preserve"> проекта </w:t>
      </w:r>
      <w:r w:rsidR="000D278B">
        <w:t>«</w:t>
      </w:r>
      <w:r>
        <w:t>Рейтинг студентов</w:t>
      </w:r>
      <w:r w:rsidR="000D278B">
        <w:t>»</w:t>
      </w:r>
      <w:r w:rsidR="009E361D" w:rsidRPr="009E361D">
        <w:t xml:space="preserve"> </w:t>
      </w:r>
      <w:r w:rsidR="009E361D">
        <w:t>системой</w:t>
      </w:r>
      <w:r>
        <w:t xml:space="preserve">. Для этого приложение должно </w:t>
      </w:r>
      <w:r w:rsidR="00673085">
        <w:t>связываться</w:t>
      </w:r>
      <w:r>
        <w:t xml:space="preserve"> с системой посредством API-запросов, чтобы передавать и получать информацию</w:t>
      </w:r>
      <w:r w:rsidR="000C73DF">
        <w:t xml:space="preserve"> о мероприятиях, </w:t>
      </w:r>
      <w:r>
        <w:t xml:space="preserve">регистрации на </w:t>
      </w:r>
      <w:r w:rsidR="000C73DF">
        <w:t>студентов на них</w:t>
      </w:r>
      <w:r>
        <w:t>, подтверждении присутствия и других действиях, связанных с учетом посещаемости студентами мероприятий.</w:t>
      </w:r>
    </w:p>
    <w:p w14:paraId="69B75DD5" w14:textId="7D8D903C" w:rsidR="00D91FCB" w:rsidRPr="00E54DC0" w:rsidRDefault="00D91FCB" w:rsidP="00E54DC0">
      <w:pPr>
        <w:pStyle w:val="a9"/>
      </w:pPr>
      <w:r w:rsidRPr="00E54DC0">
        <w:t xml:space="preserve">Основные </w:t>
      </w:r>
      <w:r w:rsidR="00C91852" w:rsidRPr="00E54DC0">
        <w:t>функции</w:t>
      </w:r>
      <w:r w:rsidRPr="00E54DC0">
        <w:t xml:space="preserve"> разраб</w:t>
      </w:r>
      <w:r w:rsidR="00C91852" w:rsidRPr="00E54DC0">
        <w:t>атываемого</w:t>
      </w:r>
      <w:r w:rsidRPr="00E54DC0">
        <w:t xml:space="preserve"> мобильного приложения </w:t>
      </w:r>
      <w:r w:rsidR="00E03525" w:rsidRPr="00E54DC0">
        <w:t xml:space="preserve">должны </w:t>
      </w:r>
      <w:r w:rsidRPr="00E54DC0">
        <w:t>включа</w:t>
      </w:r>
      <w:r w:rsidR="00E03525" w:rsidRPr="00E54DC0">
        <w:t>ть</w:t>
      </w:r>
      <w:r w:rsidRPr="00E54DC0">
        <w:t>:</w:t>
      </w:r>
    </w:p>
    <w:p w14:paraId="38EC3A58" w14:textId="725F4A5B" w:rsidR="00090932" w:rsidRDefault="00090932" w:rsidP="00090932">
      <w:pPr>
        <w:pStyle w:val="a9"/>
        <w:numPr>
          <w:ilvl w:val="0"/>
          <w:numId w:val="26"/>
        </w:numPr>
        <w:ind w:left="0" w:firstLine="709"/>
      </w:pPr>
      <w:r>
        <w:t>Разработка функциональности просмотра информации о мероприятиях</w:t>
      </w:r>
      <w:r w:rsidR="008B4D20">
        <w:t xml:space="preserve">. </w:t>
      </w:r>
      <w:r w:rsidR="008B4D20" w:rsidRPr="008B4D20">
        <w:t xml:space="preserve">Пользователи системы </w:t>
      </w:r>
      <w:r w:rsidR="008B4D20">
        <w:t>должны</w:t>
      </w:r>
      <w:r w:rsidR="008B4D20" w:rsidRPr="008B4D20">
        <w:t xml:space="preserve"> видеть список доступных мероприятий и получ</w:t>
      </w:r>
      <w:r w:rsidR="008B4D20">
        <w:t>а</w:t>
      </w:r>
      <w:r w:rsidR="008B4D20" w:rsidRPr="008B4D20">
        <w:t>ть подробную информацию о каждом из них, такую как дата, время, место проведения и описание мероприятия.</w:t>
      </w:r>
    </w:p>
    <w:p w14:paraId="59870E05" w14:textId="550ACA7F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регистрации студентов на мероприятия и получения уникальных QR-кодов</w:t>
      </w:r>
      <w:r>
        <w:t>.</w:t>
      </w:r>
      <w:r w:rsidR="00A30730">
        <w:t xml:space="preserve"> </w:t>
      </w:r>
      <w:r w:rsidR="00A30730" w:rsidRPr="00A30730">
        <w:t xml:space="preserve">Каждый зарегистрированный студент </w:t>
      </w:r>
      <w:r w:rsidR="00A30730">
        <w:t>должен получить</w:t>
      </w:r>
      <w:r w:rsidR="001B29E9">
        <w:t xml:space="preserve"> уникальный</w:t>
      </w:r>
      <w:r w:rsidR="00A30730" w:rsidRPr="00A30730">
        <w:t xml:space="preserve"> QR-код, который будет использоваться для подтверждения его фактического присутствия на мероприятии.</w:t>
      </w:r>
    </w:p>
    <w:p w14:paraId="2D31BDAB" w14:textId="74CA0B4C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подтверждени</w:t>
      </w:r>
      <w:r>
        <w:t>я</w:t>
      </w:r>
      <w:r w:rsidR="00090932">
        <w:t xml:space="preserve"> фактического присутствия студента на мероприятии.</w:t>
      </w:r>
      <w:r w:rsidR="00C121E8">
        <w:t xml:space="preserve"> </w:t>
      </w:r>
      <w:r w:rsidR="00C121E8" w:rsidRPr="00C121E8">
        <w:t>Для этого студент должен предъявить свой QR-код на входе на мероприятие, и система автоматически подтвердит его присутствие</w:t>
      </w:r>
      <w:r w:rsidR="00C121E8">
        <w:t xml:space="preserve"> после сканирования кода ответственным за мероприятие</w:t>
      </w:r>
      <w:r w:rsidR="00C121E8" w:rsidRPr="00C121E8">
        <w:t>.</w:t>
      </w:r>
    </w:p>
    <w:p w14:paraId="595DA98E" w14:textId="0C783824" w:rsidR="00090932" w:rsidRPr="007B0762" w:rsidRDefault="008B4D20" w:rsidP="007B076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просмотр</w:t>
      </w:r>
      <w:r>
        <w:t>а</w:t>
      </w:r>
      <w:r w:rsidR="00090932">
        <w:t xml:space="preserve"> статистической информации о присутствующих на мероприятии</w:t>
      </w:r>
      <w:r>
        <w:t xml:space="preserve"> студентах.</w:t>
      </w:r>
      <w:r w:rsidR="00C403EF">
        <w:t xml:space="preserve"> Ответственные за </w:t>
      </w:r>
      <w:r w:rsidR="00C403EF">
        <w:lastRenderedPageBreak/>
        <w:t xml:space="preserve">мероприятия </w:t>
      </w:r>
      <w:r w:rsidR="00C403EF" w:rsidRPr="00C403EF">
        <w:t>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255EC29E" w14:textId="0868AF70" w:rsidR="00704331" w:rsidRDefault="00704331" w:rsidP="00704331">
      <w:pPr>
        <w:pStyle w:val="23"/>
      </w:pPr>
      <w:r>
        <w:t>1.5 Обзор аналогов</w:t>
      </w:r>
    </w:p>
    <w:p w14:paraId="3F5CFA1F" w14:textId="77777777" w:rsidR="00704331" w:rsidRDefault="00704331" w:rsidP="00704331">
      <w:pPr>
        <w:pStyle w:val="a9"/>
      </w:pPr>
      <w:r>
        <w:t>Для проведения анализа конкурентов были выбраны три интернет-площадки для создания мероприятий.</w:t>
      </w:r>
    </w:p>
    <w:p w14:paraId="6CF43F1E" w14:textId="68059E4A" w:rsidR="00704331" w:rsidRDefault="00704331" w:rsidP="00704331">
      <w:pPr>
        <w:pStyle w:val="a9"/>
      </w:pPr>
      <w:r>
        <w:t xml:space="preserve"> </w:t>
      </w:r>
      <w:r w:rsidRPr="00E17D23">
        <w:rPr>
          <w:b/>
          <w:bCs/>
        </w:rPr>
        <w:t>RUNET-ID</w:t>
      </w:r>
      <w:r w:rsidRPr="00443FDE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</w:t>
      </w:r>
      <w:r>
        <w:t xml:space="preserve"> </w:t>
      </w:r>
      <w:r w:rsidRPr="00555489">
        <w:rPr>
          <w:highlight w:val="yellow"/>
        </w:rPr>
        <w:t>[</w:t>
      </w:r>
      <w:r w:rsidR="008264E7">
        <w:rPr>
          <w:highlight w:val="yellow"/>
        </w:rPr>
        <w:t>3</w:t>
      </w:r>
      <w:r w:rsidRPr="00555489">
        <w:rPr>
          <w:highlight w:val="yellow"/>
        </w:rPr>
        <w:t>]</w:t>
      </w:r>
      <w:r w:rsidR="00626FC8">
        <w:t>.</w:t>
      </w:r>
      <w:r w:rsidRPr="00555489">
        <w:t xml:space="preserve"> RUNET-ID предлагает широкий набор возможностей для создания мероприятий крупного масштаба, таких как конференции, форумы.</w:t>
      </w:r>
      <w:r>
        <w:t xml:space="preserve"> Платформа</w:t>
      </w:r>
      <w:r w:rsidRPr="0048530B">
        <w:t xml:space="preserve">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</w:t>
      </w:r>
      <w:r w:rsidRPr="00555489">
        <w:t xml:space="preserve">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71264327" w14:textId="4A792566" w:rsidR="00704331" w:rsidRDefault="00704331" w:rsidP="00704331">
      <w:pPr>
        <w:pStyle w:val="a9"/>
      </w:pPr>
      <w:proofErr w:type="spellStart"/>
      <w:r w:rsidRPr="00E17D23">
        <w:rPr>
          <w:b/>
          <w:bCs/>
        </w:rPr>
        <w:t>Leader</w:t>
      </w:r>
      <w:proofErr w:type="spellEnd"/>
      <w:r w:rsidRPr="00E17D23">
        <w:rPr>
          <w:b/>
          <w:bCs/>
        </w:rPr>
        <w:t>-ID</w:t>
      </w:r>
      <w:r w:rsidRPr="00B13481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</w:t>
      </w:r>
      <w:r>
        <w:t xml:space="preserve"> </w:t>
      </w:r>
      <w:r w:rsidRPr="00B13481">
        <w:rPr>
          <w:highlight w:val="yellow"/>
        </w:rPr>
        <w:t>[</w:t>
      </w:r>
      <w:r w:rsidR="00AC450E">
        <w:rPr>
          <w:highlight w:val="yellow"/>
        </w:rPr>
        <w:t>4</w:t>
      </w:r>
      <w:r w:rsidRPr="00B13481">
        <w:rPr>
          <w:highlight w:val="yellow"/>
        </w:rPr>
        <w:t>]</w:t>
      </w:r>
      <w:r w:rsidR="00AC450E">
        <w:t>.</w:t>
      </w:r>
      <w:r>
        <w:t xml:space="preserve"> </w:t>
      </w:r>
    </w:p>
    <w:p w14:paraId="63EB26AD" w14:textId="77777777" w:rsidR="00704331" w:rsidRDefault="00704331" w:rsidP="00704331">
      <w:pPr>
        <w:pStyle w:val="a9"/>
      </w:pPr>
      <w:r w:rsidRPr="00694D52"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</w:t>
      </w:r>
      <w:r>
        <w:t>.</w:t>
      </w:r>
    </w:p>
    <w:p w14:paraId="4F37B042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2671C605" w14:textId="77777777" w:rsidR="00704331" w:rsidRDefault="00704331" w:rsidP="00704331">
      <w:pPr>
        <w:pStyle w:val="a9"/>
      </w:pPr>
      <w:r w:rsidRPr="00694D52">
        <w:t xml:space="preserve">Платформа позволяет организаторам проводить мероприятия </w:t>
      </w:r>
      <w:r>
        <w:t xml:space="preserve">как </w:t>
      </w:r>
      <w:r w:rsidRPr="00694D52">
        <w:t>в режиме онлайн</w:t>
      </w:r>
      <w:r>
        <w:t>, так и в очном режиме на специализированных площадках «Точка Кипения». Мероприятия могут быть различных форматов,</w:t>
      </w:r>
      <w:r w:rsidRPr="00694D52">
        <w:t xml:space="preserve">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75C672D3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позволяет оценить эффективность мероприятий и принимать решения на основе данных.</w:t>
      </w:r>
    </w:p>
    <w:p w14:paraId="592FEDA8" w14:textId="77777777" w:rsidR="00704331" w:rsidRDefault="00704331" w:rsidP="00704331">
      <w:pPr>
        <w:pStyle w:val="a9"/>
      </w:pPr>
      <w:r>
        <w:t xml:space="preserve">Однако, </w:t>
      </w:r>
      <w:proofErr w:type="spellStart"/>
      <w:r>
        <w:t>Leader</w:t>
      </w:r>
      <w:proofErr w:type="spellEnd"/>
      <w:r>
        <w:t>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</w:t>
      </w:r>
      <w:r w:rsidRPr="009A2D97">
        <w:t>роме того, привязка мероприятий к Точк</w:t>
      </w:r>
      <w:r>
        <w:t>е</w:t>
      </w:r>
      <w:r w:rsidRPr="009A2D97">
        <w:t xml:space="preserve"> Кипения может быть неудобной и ограничивающей фактором</w:t>
      </w:r>
      <w:r>
        <w:t xml:space="preserve"> проведения события.</w:t>
      </w:r>
    </w:p>
    <w:p w14:paraId="1EBD1A2E" w14:textId="77777777" w:rsidR="00704331" w:rsidRDefault="00704331" w:rsidP="00704331">
      <w:pPr>
        <w:pStyle w:val="a9"/>
      </w:pPr>
      <w:r w:rsidRPr="00596193">
        <w:rPr>
          <w:b/>
          <w:bCs/>
        </w:rPr>
        <w:lastRenderedPageBreak/>
        <w:t>ФГАИС Молодежь России</w:t>
      </w:r>
      <w:r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57A20983" w14:textId="77777777" w:rsidR="00704331" w:rsidRDefault="00704331" w:rsidP="00704331">
      <w:pPr>
        <w:pStyle w:val="a9"/>
      </w:pPr>
      <w:r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7E53C645" w14:textId="77777777" w:rsidR="00704331" w:rsidRDefault="00704331" w:rsidP="00704331">
      <w:pPr>
        <w:pStyle w:val="a9"/>
      </w:pPr>
      <w:r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6EEA438B" w14:textId="77777777" w:rsidR="00704331" w:rsidRDefault="00704331" w:rsidP="00704331">
      <w:pPr>
        <w:pStyle w:val="a9"/>
      </w:pPr>
      <w:r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4D8E2073" w14:textId="727A8967" w:rsidR="00704331" w:rsidRPr="00704331" w:rsidRDefault="00704331" w:rsidP="00704331">
      <w:pPr>
        <w:pStyle w:val="a9"/>
      </w:pPr>
      <w:r>
        <w:t xml:space="preserve"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</w:t>
      </w:r>
      <w:r w:rsidRPr="00C21DAD">
        <w:t xml:space="preserve">Однако, для создания мероприятий на базе данной платформы необходимо быть партнером ФГАИС </w:t>
      </w:r>
      <w:r>
        <w:t>«</w:t>
      </w:r>
      <w:r w:rsidRPr="00C21DAD">
        <w:t>Молодежь России</w:t>
      </w:r>
      <w:r>
        <w:t>»</w:t>
      </w:r>
      <w:r w:rsidRPr="00C21DAD">
        <w:t xml:space="preserve"> и иметь аккаунт администратора. Кроме того, организация </w:t>
      </w:r>
      <w:r>
        <w:t>малых</w:t>
      </w:r>
      <w:r w:rsidRPr="00C21DAD">
        <w:t xml:space="preserve"> мероприятий на данной платформе может быть затруднительной из-за ориентации на массовые мероприятия</w:t>
      </w:r>
      <w:r>
        <w:t xml:space="preserve"> </w:t>
      </w:r>
      <w:r w:rsidRPr="00FA6059">
        <w:rPr>
          <w:highlight w:val="yellow"/>
        </w:rPr>
        <w:t>[</w:t>
      </w:r>
      <w:r w:rsidR="00624D1F">
        <w:rPr>
          <w:highlight w:val="yellow"/>
        </w:rPr>
        <w:t>5</w:t>
      </w:r>
      <w:r w:rsidRPr="00FA6059">
        <w:rPr>
          <w:highlight w:val="yellow"/>
        </w:rPr>
        <w:t>]</w:t>
      </w:r>
      <w:r w:rsidR="004303C6">
        <w:t>.</w:t>
      </w:r>
    </w:p>
    <w:p w14:paraId="1E89BE85" w14:textId="77777777" w:rsidR="00704331" w:rsidRDefault="00704331" w:rsidP="00FA78B6">
      <w:pPr>
        <w:pStyle w:val="a9"/>
        <w:rPr>
          <w:highlight w:val="red"/>
        </w:rPr>
      </w:pPr>
    </w:p>
    <w:p w14:paraId="53895E3E" w14:textId="45D1A7B5" w:rsidR="009B5327" w:rsidRDefault="00457711" w:rsidP="009B5327">
      <w:pPr>
        <w:pStyle w:val="23"/>
      </w:pPr>
      <w:r>
        <w:t xml:space="preserve">1.6 </w:t>
      </w:r>
      <w:r w:rsidR="009B5327">
        <w:t>Требования к ролям и правам доступа</w:t>
      </w:r>
    </w:p>
    <w:p w14:paraId="57F15D8B" w14:textId="77777777" w:rsidR="009B5327" w:rsidRDefault="009B5327" w:rsidP="009B5327">
      <w:pPr>
        <w:pStyle w:val="a9"/>
      </w:pPr>
      <w:r>
        <w:t>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619E8259" w14:textId="77777777" w:rsidR="009B5327" w:rsidRDefault="009B5327" w:rsidP="009B5327">
      <w:pPr>
        <w:pStyle w:val="a9"/>
      </w:pPr>
      <w:r>
        <w:t>Первый тип пользователя -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18FB7CE8" w14:textId="77777777" w:rsidR="009B5327" w:rsidRDefault="009B5327" w:rsidP="009B5327">
      <w:pPr>
        <w:pStyle w:val="a9"/>
      </w:pPr>
      <w:r>
        <w:t xml:space="preserve">Второй тип пользователя - ответственный за мероприятие, который может регистрироваться на мероприятия в качестве ответственных, 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02F38B54" w14:textId="2B62EAB7" w:rsidR="009B5327" w:rsidRDefault="009B5327" w:rsidP="009B5327">
      <w:pPr>
        <w:pStyle w:val="a9"/>
      </w:pPr>
      <w:r>
        <w:t>Роли и функции пользователей представлены в таблице 1.4.</w:t>
      </w:r>
    </w:p>
    <w:p w14:paraId="5434CE16" w14:textId="77777777" w:rsidR="009B5327" w:rsidRDefault="009B5327" w:rsidP="009B5327">
      <w:pPr>
        <w:pStyle w:val="a9"/>
        <w:ind w:left="709" w:firstLine="0"/>
      </w:pPr>
    </w:p>
    <w:p w14:paraId="08D30128" w14:textId="4FEA46F0" w:rsidR="009B5327" w:rsidRDefault="009B5327" w:rsidP="00DD00EE">
      <w:pPr>
        <w:pStyle w:val="a9"/>
        <w:keepNext/>
        <w:ind w:left="709" w:firstLine="0"/>
      </w:pPr>
      <w:r>
        <w:lastRenderedPageBreak/>
        <w:t>Таблица 1.4 – Роли и функции пользователей</w:t>
      </w:r>
    </w:p>
    <w:tbl>
      <w:tblPr>
        <w:tblStyle w:val="af0"/>
        <w:tblW w:w="93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9B5327" w14:paraId="6026840A" w14:textId="77777777" w:rsidTr="008F5ED3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19E0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5EA6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998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B5327" w14:paraId="1CD3F892" w14:textId="77777777" w:rsidTr="008F5ED3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9D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374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F5D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672F0261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CD1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07D5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62F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4BE22F0E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37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56F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0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57651312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0C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935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4FEC3E14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A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7D2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39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37056986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74A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3B3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489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9B5327" w14:paraId="6E41D979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1B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1A0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6E5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9B5327" w14:paraId="3926A863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E22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D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EF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B5327" w14:paraId="565FFB5C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6C0F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BB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6A4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B5327" w14:paraId="3FFE3BEC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AE2E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49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EE3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участника мероприятия</w:t>
            </w:r>
          </w:p>
        </w:tc>
      </w:tr>
      <w:tr w:rsidR="009B5327" w14:paraId="50BE0ED5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DB0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1D64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A3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9B5327" w14:paraId="2C2C0478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CF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1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50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9B5327" w14:paraId="53616AD7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40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EC8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5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9B5327" w14:paraId="4BA9BF96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A5C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9DC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D1D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9B5327" w14:paraId="7C72C207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AF1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7C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FA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2FBCB64D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837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A4D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08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7CC8137B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75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4F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9D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42AD95CD" w14:textId="77777777" w:rsidTr="008F5ED3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42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991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013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21220C55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8A78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08A0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7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27EF860B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E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DC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B2D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ответственного</w:t>
            </w:r>
          </w:p>
        </w:tc>
      </w:tr>
      <w:tr w:rsidR="009B5327" w14:paraId="28248F1B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61B7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FC1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30B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33467BCD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B7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3840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7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5DA532C1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3B9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F59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74F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28B9D1FD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EC6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A69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74EBF7A4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96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7D5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10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23C62819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84C1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A50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0BB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054ECABD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1EE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32E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77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9B5327" w14:paraId="223577D8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46C6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FB10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B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9B5327" w14:paraId="2B2FE5C4" w14:textId="77777777" w:rsidTr="008F5ED3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35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8F71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C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</w:tbl>
    <w:p w14:paraId="548B736A" w14:textId="4044D301" w:rsidR="009B5327" w:rsidRDefault="00F730C5" w:rsidP="009B5327">
      <w:pPr>
        <w:pStyle w:val="a9"/>
      </w:pPr>
      <w:r>
        <w:lastRenderedPageBreak/>
        <w:t>Продолжение таблицы 1.</w:t>
      </w:r>
      <w:r>
        <w:t xml:space="preserve">4 </w:t>
      </w:r>
      <w:r w:rsidR="00602995">
        <w:t>–</w:t>
      </w:r>
      <w:r>
        <w:t xml:space="preserve"> </w:t>
      </w:r>
      <w:r w:rsidR="00602995">
        <w:t>Роли и функции пользователей</w:t>
      </w:r>
    </w:p>
    <w:tbl>
      <w:tblPr>
        <w:tblStyle w:val="af0"/>
        <w:tblW w:w="938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79"/>
      </w:tblGrid>
      <w:tr w:rsidR="00951236" w14:paraId="725C3F4A" w14:textId="77777777" w:rsidTr="00DD00EE"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35D0" w14:textId="48C1F9C6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6857" w14:textId="5497F333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D481" w14:textId="6459D64C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51236" w14:paraId="429FC1BD" w14:textId="77777777" w:rsidTr="00DD00EE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B10280" w14:textId="0844858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042" w14:textId="7173B9E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6B1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51236" w14:paraId="75D31C08" w14:textId="77777777" w:rsidTr="00DD00EE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1029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368C" w14:textId="44B9F24B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45E4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51236" w14:paraId="0484C10D" w14:textId="77777777" w:rsidTr="00DD00EE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EAF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767CD" w14:textId="521CF814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F7EB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74475E25" w14:textId="77777777" w:rsidR="00DD00EE" w:rsidRDefault="00DD00EE" w:rsidP="009B5327">
      <w:pPr>
        <w:pStyle w:val="a9"/>
      </w:pPr>
    </w:p>
    <w:p w14:paraId="1B1C31BB" w14:textId="18EB396D" w:rsidR="00345B8C" w:rsidRPr="00841B41" w:rsidRDefault="00345B8C" w:rsidP="00345B8C">
      <w:pPr>
        <w:pStyle w:val="23"/>
      </w:pPr>
      <w:r w:rsidRPr="00841B41">
        <w:t>1.7 Функциональное назначение системы</w:t>
      </w:r>
    </w:p>
    <w:p w14:paraId="2D2036A5" w14:textId="0EADB1F4" w:rsidR="00345B8C" w:rsidRPr="00841B41" w:rsidRDefault="00C038EF" w:rsidP="009B5327">
      <w:pPr>
        <w:pStyle w:val="a9"/>
      </w:pPr>
      <w:r w:rsidRPr="00841B41">
        <w:t xml:space="preserve"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Для визуализации данной схемы использовалась программа для построения процессов </w:t>
      </w:r>
      <w:proofErr w:type="spellStart"/>
      <w:r w:rsidRPr="00841B41">
        <w:t>Ramus</w:t>
      </w:r>
      <w:proofErr w:type="spellEnd"/>
      <w:r w:rsidR="00E96D9E" w:rsidRPr="00841B41">
        <w:t>.</w:t>
      </w:r>
    </w:p>
    <w:p w14:paraId="04862BA1" w14:textId="77777777" w:rsidR="004D5B93" w:rsidRPr="00841B41" w:rsidRDefault="004D5B93" w:rsidP="004D5B93">
      <w:pPr>
        <w:pStyle w:val="a9"/>
      </w:pPr>
      <w:r w:rsidRPr="00841B41">
        <w:t>Описание контекста модели:</w:t>
      </w:r>
    </w:p>
    <w:p w14:paraId="2A447969" w14:textId="0634AC18" w:rsidR="004D5B93" w:rsidRPr="00841B41" w:rsidRDefault="004D5B93" w:rsidP="004D5B93">
      <w:pPr>
        <w:pStyle w:val="a9"/>
        <w:numPr>
          <w:ilvl w:val="0"/>
          <w:numId w:val="27"/>
        </w:numPr>
        <w:ind w:left="0" w:firstLine="709"/>
      </w:pPr>
      <w:r w:rsidRPr="00841B41">
        <w:t>предмет моделирования – регистрация и подтверждение присутствия студентов на мероприятии</w:t>
      </w:r>
      <w:r w:rsidR="00FF40AE" w:rsidRPr="00841B41">
        <w:t>;</w:t>
      </w:r>
    </w:p>
    <w:p w14:paraId="1FF28B47" w14:textId="6F998F1D" w:rsidR="004D5B93" w:rsidRPr="00841B41" w:rsidRDefault="004D5B93" w:rsidP="004D5B93">
      <w:pPr>
        <w:pStyle w:val="a9"/>
        <w:numPr>
          <w:ilvl w:val="0"/>
          <w:numId w:val="27"/>
        </w:numPr>
        <w:ind w:left="0" w:firstLine="709"/>
      </w:pPr>
      <w:r w:rsidRPr="00841B41">
        <w:t>область моделирования – модель охватывает процессы, связанные проведением мероприятий</w:t>
      </w:r>
      <w:r w:rsidR="00FF40AE" w:rsidRPr="00841B41">
        <w:t>;</w:t>
      </w:r>
    </w:p>
    <w:p w14:paraId="14A0CAE8" w14:textId="1133B97A" w:rsidR="00C038EF" w:rsidRPr="00841B41" w:rsidRDefault="004D5B93" w:rsidP="004D5B93">
      <w:pPr>
        <w:pStyle w:val="a9"/>
        <w:numPr>
          <w:ilvl w:val="0"/>
          <w:numId w:val="27"/>
        </w:numPr>
        <w:ind w:left="0" w:firstLine="709"/>
      </w:pPr>
      <w:r w:rsidRPr="00841B41">
        <w:t xml:space="preserve">точка зрения – </w:t>
      </w:r>
      <w:r w:rsidR="0033403D" w:rsidRPr="00841B41">
        <w:t>студенты и ответственные за мероприятия</w:t>
      </w:r>
      <w:r w:rsidRPr="00841B41">
        <w:t>.</w:t>
      </w:r>
    </w:p>
    <w:p w14:paraId="39AC8109" w14:textId="77777777" w:rsidR="00B4309D" w:rsidRPr="00841B41" w:rsidRDefault="00B4309D" w:rsidP="00B4309D">
      <w:pPr>
        <w:pStyle w:val="a9"/>
      </w:pPr>
    </w:p>
    <w:p w14:paraId="65194C50" w14:textId="2516A927" w:rsidR="00B4309D" w:rsidRPr="00841B41" w:rsidRDefault="00B4309D" w:rsidP="00B4309D">
      <w:pPr>
        <w:pStyle w:val="a9"/>
      </w:pPr>
      <w:r w:rsidRPr="00841B41">
        <w:t>На рисунке 1</w:t>
      </w:r>
      <w:r w:rsidR="00ED7D39" w:rsidRPr="00841B41">
        <w:t>.1</w:t>
      </w:r>
      <w:r w:rsidRPr="00841B41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16917A1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3E66B52" wp14:editId="27CEDD42">
            <wp:extent cx="5493501" cy="380424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86" cy="381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4C1" w14:textId="460B0791" w:rsidR="00B4309D" w:rsidRPr="00841B41" w:rsidRDefault="00B4309D" w:rsidP="00AC6F6A">
      <w:pPr>
        <w:pStyle w:val="a9"/>
        <w:ind w:firstLine="0"/>
        <w:jc w:val="center"/>
      </w:pPr>
      <w:r w:rsidRPr="00841B41">
        <w:t>Рисунок 1</w:t>
      </w:r>
      <w:r w:rsidR="00ED7D39" w:rsidRPr="00841B41">
        <w:t>.1</w:t>
      </w:r>
      <w:r w:rsidRPr="00841B41">
        <w:t xml:space="preserve"> – Блок «Регистрация на мероприятия»</w:t>
      </w:r>
    </w:p>
    <w:p w14:paraId="2DCC0594" w14:textId="24BFDCD6" w:rsidR="00B4309D" w:rsidRPr="00841B41" w:rsidRDefault="00B4309D" w:rsidP="00B4309D">
      <w:pPr>
        <w:pStyle w:val="a9"/>
      </w:pPr>
      <w:r w:rsidRPr="00841B41">
        <w:lastRenderedPageBreak/>
        <w:t xml:space="preserve">Декомпозиция блока А0 представлена на рисунке </w:t>
      </w:r>
      <w:r w:rsidR="00ED7D39" w:rsidRPr="00841B41">
        <w:t>1.</w:t>
      </w:r>
      <w:r w:rsidRPr="00841B41">
        <w:t>2. Данный процесс декомпозируется на четыре подпроцесса:</w:t>
      </w:r>
    </w:p>
    <w:p w14:paraId="06FED1B7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Авторизоваться в системе.</w:t>
      </w:r>
    </w:p>
    <w:p w14:paraId="78C00FE0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ним. </w:t>
      </w:r>
    </w:p>
    <w:p w14:paraId="7B2DFFA1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Отобразить мероприятия.</w:t>
      </w:r>
    </w:p>
    <w:p w14:paraId="2EB4BC0D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набор действий пользователя с мероприятиями. </w:t>
      </w:r>
    </w:p>
    <w:p w14:paraId="669EFC3D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 xml:space="preserve">Зарегистрироваться на мероприятие. </w:t>
      </w:r>
    </w:p>
    <w:p w14:paraId="7C3F8EDE" w14:textId="77777777" w:rsidR="00B4309D" w:rsidRPr="00841B41" w:rsidRDefault="00B4309D" w:rsidP="00B4309D">
      <w:pPr>
        <w:pStyle w:val="a9"/>
      </w:pPr>
      <w:r w:rsidRPr="00841B41">
        <w:t xml:space="preserve">Процесс включает в себя этапы, доступные пользователю при прохождении процедуры регистрации на мероприятие. </w:t>
      </w:r>
    </w:p>
    <w:p w14:paraId="2D58CB44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Подтвердить присутствие.</w:t>
      </w:r>
    </w:p>
    <w:p w14:paraId="427AC9D8" w14:textId="77777777" w:rsidR="00B4309D" w:rsidRPr="00841B41" w:rsidRDefault="00B4309D" w:rsidP="00B4309D">
      <w:pPr>
        <w:pStyle w:val="a9"/>
      </w:pPr>
      <w:r w:rsidRPr="00841B41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7B9E2AA6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BF51F1E" wp14:editId="6162476A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1192" w14:textId="4613671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>2 – Блок «Регистрация на мероприятия»</w:t>
      </w:r>
    </w:p>
    <w:p w14:paraId="3ECA0434" w14:textId="77777777" w:rsidR="00B4309D" w:rsidRPr="00841B41" w:rsidRDefault="00B4309D" w:rsidP="00B4309D">
      <w:pPr>
        <w:pStyle w:val="a9"/>
        <w:ind w:firstLine="0"/>
        <w:jc w:val="center"/>
      </w:pPr>
    </w:p>
    <w:p w14:paraId="67100399" w14:textId="7166625F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3 представлена декомпозиция блока А1 «Авторизоваться в системе». </w:t>
      </w:r>
    </w:p>
    <w:p w14:paraId="6C66F413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два этапа:</w:t>
      </w:r>
    </w:p>
    <w:p w14:paraId="44AE6188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с помощью логина и пароля.</w:t>
      </w:r>
    </w:p>
    <w:p w14:paraId="70E07625" w14:textId="77777777" w:rsidR="00B4309D" w:rsidRPr="00841B41" w:rsidRDefault="00B4309D" w:rsidP="00B4309D">
      <w:pPr>
        <w:pStyle w:val="a9"/>
      </w:pPr>
      <w:r w:rsidRPr="00841B41">
        <w:t xml:space="preserve">Студент и ответственный за мероприятие вводят данные от аккаунта в соответствующие поля в приложении. После система производит процесс валидации введенных данных и связывается с сервером ИС «Рейтинг </w:t>
      </w:r>
      <w:r w:rsidRPr="00841B41">
        <w:lastRenderedPageBreak/>
        <w:t>студентов».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участника.</w:t>
      </w:r>
    </w:p>
    <w:p w14:paraId="6E215E2D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через Кампус.</w:t>
      </w:r>
    </w:p>
    <w:p w14:paraId="1126E48E" w14:textId="77777777" w:rsidR="00B4309D" w:rsidRPr="00841B41" w:rsidRDefault="00B4309D" w:rsidP="00B4309D">
      <w:pPr>
        <w:pStyle w:val="a9"/>
      </w:pPr>
      <w:r w:rsidRPr="00841B41">
        <w:t>Студент и ответственный за мероприятие используют данные от аккаунта Кампуса для авторизации в мобильном приложении. В зависимости от полученного результата приложение выдает соответствующий доступ к возможностям.</w:t>
      </w:r>
    </w:p>
    <w:p w14:paraId="1C1AC6F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1BEAA0DB" wp14:editId="1BAF4723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F874" w14:textId="0C04F9C7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3 – </w:t>
      </w:r>
      <w:r w:rsidR="0035609B" w:rsidRPr="00841B41">
        <w:t xml:space="preserve">Декомпозиция </w:t>
      </w:r>
      <w:r w:rsidRPr="00841B41">
        <w:t>блока «Авторизоваться в системе»</w:t>
      </w:r>
    </w:p>
    <w:p w14:paraId="78FB443E" w14:textId="77777777" w:rsidR="00B4309D" w:rsidRPr="00841B41" w:rsidRDefault="00B4309D" w:rsidP="00B4309D">
      <w:pPr>
        <w:pStyle w:val="a9"/>
        <w:ind w:firstLine="0"/>
        <w:jc w:val="center"/>
      </w:pPr>
    </w:p>
    <w:p w14:paraId="5A75F103" w14:textId="3DAC110D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4 представлена декомпозиция процесса А2 «Отобразить мероприятия». </w:t>
      </w:r>
    </w:p>
    <w:p w14:paraId="79ABEEE8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53F92CE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Открыть список мероприятий.</w:t>
      </w:r>
    </w:p>
    <w:p w14:paraId="193D3047" w14:textId="77777777" w:rsidR="00B4309D" w:rsidRPr="00841B41" w:rsidRDefault="00B4309D" w:rsidP="00B4309D">
      <w:pPr>
        <w:pStyle w:val="a9"/>
      </w:pPr>
      <w:r w:rsidRPr="00841B41">
        <w:t xml:space="preserve">Приложение получает перечень актуальных мероприятий и собирает их в список. Данный список отображается авторизованному студенту. </w:t>
      </w:r>
    </w:p>
    <w:p w14:paraId="5B71E5C3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Отфильтровать мероприятия.</w:t>
      </w:r>
    </w:p>
    <w:p w14:paraId="3B885F1A" w14:textId="77777777" w:rsidR="00B4309D" w:rsidRPr="00841B41" w:rsidRDefault="00B4309D" w:rsidP="00B4309D">
      <w:pPr>
        <w:pStyle w:val="a9"/>
      </w:pPr>
      <w:r w:rsidRPr="00841B41">
        <w:t>Пользователь применяет фильтр мероприятий по необходимому критерию.</w:t>
      </w:r>
    </w:p>
    <w:p w14:paraId="79B54C8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Найти определенное мероприятие.</w:t>
      </w:r>
    </w:p>
    <w:p w14:paraId="3B468A79" w14:textId="77777777" w:rsidR="00B4309D" w:rsidRPr="00841B41" w:rsidRDefault="00B4309D" w:rsidP="00B4309D">
      <w:pPr>
        <w:pStyle w:val="a9"/>
      </w:pPr>
      <w:r w:rsidRPr="00841B41">
        <w:t xml:space="preserve">Пользователь применяет механизм поиска по названию для получения необходимого мероприятия. </w:t>
      </w:r>
    </w:p>
    <w:p w14:paraId="1C3B284A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Выбрать мероприятие.</w:t>
      </w:r>
    </w:p>
    <w:p w14:paraId="24855AAD" w14:textId="77777777" w:rsidR="00B4309D" w:rsidRPr="00841B41" w:rsidRDefault="00B4309D" w:rsidP="00B4309D">
      <w:pPr>
        <w:pStyle w:val="a9"/>
      </w:pPr>
      <w:r w:rsidRPr="00841B41">
        <w:lastRenderedPageBreak/>
        <w:t>Пользователь выбирает необходимое мероприятие для просмотра подробной информации о нем.</w:t>
      </w:r>
    </w:p>
    <w:p w14:paraId="2AF476BD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444D66A9" wp14:editId="6A7F06B3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CF8" w14:textId="18D364DC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4 – </w:t>
      </w:r>
      <w:r w:rsidR="0035609B" w:rsidRPr="00841B41">
        <w:t>Декомпозиция</w:t>
      </w:r>
      <w:r w:rsidRPr="00841B41">
        <w:t xml:space="preserve"> блока «Отобразить мероприятия»</w:t>
      </w:r>
    </w:p>
    <w:p w14:paraId="550A7DE7" w14:textId="77777777" w:rsidR="00B4309D" w:rsidRPr="00841B41" w:rsidRDefault="00B4309D" w:rsidP="00B4309D">
      <w:pPr>
        <w:pStyle w:val="a9"/>
        <w:ind w:firstLine="0"/>
        <w:jc w:val="center"/>
      </w:pPr>
    </w:p>
    <w:p w14:paraId="0E8CF1D8" w14:textId="457C5A78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5 представлена декомпозиция процесса А3 «Зарегистрироваться на мероприятие». </w:t>
      </w:r>
    </w:p>
    <w:p w14:paraId="5026A6A9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75D48E4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Пройти регистрацию на мероприятие.</w:t>
      </w:r>
    </w:p>
    <w:p w14:paraId="76629D9E" w14:textId="77777777" w:rsidR="00B4309D" w:rsidRPr="00841B41" w:rsidRDefault="00B4309D" w:rsidP="00B4309D">
      <w:pPr>
        <w:pStyle w:val="a9"/>
      </w:pPr>
      <w:r w:rsidRPr="00841B41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</w:p>
    <w:p w14:paraId="4045AB36" w14:textId="77777777" w:rsidR="00B4309D" w:rsidRPr="00841B41" w:rsidRDefault="00B4309D" w:rsidP="00B4309D">
      <w:pPr>
        <w:pStyle w:val="a9"/>
      </w:pPr>
      <w:r w:rsidRPr="00841B41">
        <w:t xml:space="preserve">После прохождения данного этапа пользователю становятся открыты раннее недоступные процессы. </w:t>
      </w:r>
    </w:p>
    <w:p w14:paraId="4BC61759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Отменить регистрацию на мероприятие.</w:t>
      </w:r>
    </w:p>
    <w:p w14:paraId="097A9E48" w14:textId="77777777" w:rsidR="00B4309D" w:rsidRPr="00841B41" w:rsidRDefault="00B4309D" w:rsidP="00B4309D">
      <w:pPr>
        <w:pStyle w:val="a9"/>
      </w:pPr>
      <w:r w:rsidRPr="00841B41">
        <w:t xml:space="preserve">Данный процесс удаляет из системы запись пользователя о регистрации. </w:t>
      </w:r>
    </w:p>
    <w:p w14:paraId="4016E7AE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Добавить мероприятие в календарь смартфона.</w:t>
      </w:r>
    </w:p>
    <w:p w14:paraId="49C2C88A" w14:textId="77777777" w:rsidR="00B4309D" w:rsidRPr="00841B41" w:rsidRDefault="00B4309D" w:rsidP="00B4309D">
      <w:pPr>
        <w:pStyle w:val="a9"/>
      </w:pPr>
      <w:r w:rsidRPr="00841B41">
        <w:t xml:space="preserve">Студент может добавить мероприятие в календарь своего смартфона для создания напоминания. </w:t>
      </w:r>
    </w:p>
    <w:p w14:paraId="5094372A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Сформировать </w:t>
      </w:r>
      <w:r w:rsidRPr="00841B41">
        <w:rPr>
          <w:lang w:val="en-US"/>
        </w:rPr>
        <w:t>QR</w:t>
      </w:r>
      <w:r w:rsidRPr="00841B41">
        <w:t>-код.</w:t>
      </w:r>
    </w:p>
    <w:p w14:paraId="611528B6" w14:textId="77777777" w:rsidR="00B4309D" w:rsidRPr="00841B41" w:rsidRDefault="00B4309D" w:rsidP="00B4309D">
      <w:pPr>
        <w:pStyle w:val="a9"/>
      </w:pPr>
      <w:r w:rsidRPr="00841B41">
        <w:t xml:space="preserve">После прохождения регистрации система формирует уникальный </w:t>
      </w:r>
      <w:r w:rsidRPr="00841B41">
        <w:rPr>
          <w:lang w:val="en-US"/>
        </w:rPr>
        <w:t>QR</w:t>
      </w:r>
      <w:r w:rsidRPr="00841B41">
        <w:t xml:space="preserve">-код участника мероприятия с ключом пользователя. </w:t>
      </w:r>
    </w:p>
    <w:p w14:paraId="03C7C1E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Сохранить </w:t>
      </w:r>
      <w:r w:rsidRPr="00841B41">
        <w:rPr>
          <w:lang w:val="en-US"/>
        </w:rPr>
        <w:t>QR</w:t>
      </w:r>
      <w:r w:rsidRPr="00841B41">
        <w:t xml:space="preserve">-код в </w:t>
      </w:r>
      <w:r w:rsidRPr="00841B41">
        <w:rPr>
          <w:lang w:val="en-US"/>
        </w:rPr>
        <w:t>pdf</w:t>
      </w:r>
      <w:r w:rsidRPr="00841B41">
        <w:t>-файл.</w:t>
      </w:r>
    </w:p>
    <w:p w14:paraId="2165C6EE" w14:textId="77777777" w:rsidR="00B4309D" w:rsidRPr="00841B41" w:rsidRDefault="00B4309D" w:rsidP="00B4309D">
      <w:pPr>
        <w:pStyle w:val="a9"/>
      </w:pPr>
      <w:r w:rsidRPr="00841B41">
        <w:t xml:space="preserve">Пользователю доступна возможность сохранить </w:t>
      </w:r>
      <w:r w:rsidRPr="00841B41">
        <w:rPr>
          <w:lang w:val="en-US"/>
        </w:rPr>
        <w:t>QR</w:t>
      </w:r>
      <w:r w:rsidRPr="00841B41">
        <w:t xml:space="preserve">-код и набор информации о событии на устройство в виде </w:t>
      </w:r>
      <w:r w:rsidRPr="00841B41">
        <w:rPr>
          <w:lang w:val="en-US"/>
        </w:rPr>
        <w:t>pdf</w:t>
      </w:r>
      <w:r w:rsidRPr="00841B41">
        <w:t>-файла.</w:t>
      </w:r>
    </w:p>
    <w:p w14:paraId="588D6B68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Отправить </w:t>
      </w:r>
      <w:r w:rsidRPr="00841B41">
        <w:rPr>
          <w:lang w:val="en-US"/>
        </w:rPr>
        <w:t>pdf</w:t>
      </w:r>
      <w:r w:rsidRPr="00841B41">
        <w:t>-файл в мессенджер.</w:t>
      </w:r>
    </w:p>
    <w:p w14:paraId="445E518B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Пользователю доступна возможность отправки </w:t>
      </w:r>
      <w:r w:rsidRPr="00841B41">
        <w:rPr>
          <w:lang w:val="en-US"/>
        </w:rPr>
        <w:t>pdf</w:t>
      </w:r>
      <w:r w:rsidRPr="00841B41">
        <w:t>-файла в мессенджер или на электронную почту.</w:t>
      </w:r>
    </w:p>
    <w:p w14:paraId="716B166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Посетить мероприятие в указанное время.</w:t>
      </w:r>
    </w:p>
    <w:p w14:paraId="3446CC73" w14:textId="77777777" w:rsidR="00B4309D" w:rsidRPr="00841B41" w:rsidRDefault="00B4309D" w:rsidP="00B4309D">
      <w:pPr>
        <w:pStyle w:val="a9"/>
      </w:pPr>
      <w:r w:rsidRPr="00841B41">
        <w:t>Для подтверждения своего фактического присутствия студенту необходимо посетить мероприятие в указанное время.</w:t>
      </w:r>
    </w:p>
    <w:p w14:paraId="1B1E349E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0289052" wp14:editId="34BE0DFD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46E5" w14:textId="7653E0B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5 – </w:t>
      </w:r>
      <w:r w:rsidR="0035609B" w:rsidRPr="00841B41">
        <w:t xml:space="preserve">Декомпозиция </w:t>
      </w:r>
      <w:r w:rsidRPr="00841B41">
        <w:t>блока «Зарегистрироваться на мероприятие»</w:t>
      </w:r>
    </w:p>
    <w:p w14:paraId="410DB38E" w14:textId="77777777" w:rsidR="00B4309D" w:rsidRPr="00841B41" w:rsidRDefault="00B4309D" w:rsidP="00B4309D">
      <w:pPr>
        <w:pStyle w:val="a9"/>
        <w:ind w:firstLine="0"/>
        <w:jc w:val="center"/>
      </w:pPr>
    </w:p>
    <w:p w14:paraId="45AE2BDF" w14:textId="0979DC3A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>6 представлена детализация блока А4 «Подтвердить присутствие». Данный процесс декомпозируется на несколько этапов:</w:t>
      </w:r>
    </w:p>
    <w:p w14:paraId="45D5E95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Открыть список закрепленных для проведения мероприятий.</w:t>
      </w:r>
    </w:p>
    <w:p w14:paraId="3A64CA6D" w14:textId="77777777" w:rsidR="00B4309D" w:rsidRPr="00841B41" w:rsidRDefault="00B4309D" w:rsidP="00B4309D">
      <w:pPr>
        <w:pStyle w:val="a9"/>
      </w:pPr>
      <w:r w:rsidRPr="00841B41">
        <w:t>Авторизованный ответственный за мероприятие открывает список мероприятий, в которых он является закрепленным для проведения.</w:t>
      </w:r>
    </w:p>
    <w:p w14:paraId="47B6970E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Выбрать мероприятие.</w:t>
      </w:r>
    </w:p>
    <w:p w14:paraId="42CDDDA9" w14:textId="77777777" w:rsidR="00B4309D" w:rsidRPr="00841B41" w:rsidRDefault="00B4309D" w:rsidP="00B4309D">
      <w:pPr>
        <w:pStyle w:val="a9"/>
      </w:pPr>
      <w:r w:rsidRPr="00841B41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четыре.</w:t>
      </w:r>
    </w:p>
    <w:p w14:paraId="6EBD739C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Просмотреть список зарегистрированных участников.</w:t>
      </w:r>
    </w:p>
    <w:p w14:paraId="750911FE" w14:textId="77777777" w:rsidR="00B4309D" w:rsidRPr="00841B41" w:rsidRDefault="00B4309D" w:rsidP="00B4309D">
      <w:pPr>
        <w:pStyle w:val="a9"/>
      </w:pPr>
      <w:r w:rsidRPr="00841B41">
        <w:t>Ответственный просматривает список участников, в котором отображается следующая информация: ФИО студента, группа, присутствие на мероприятии.</w:t>
      </w:r>
    </w:p>
    <w:p w14:paraId="780433E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 xml:space="preserve"> Запустить механизм подтверждения.</w:t>
      </w:r>
    </w:p>
    <w:p w14:paraId="5447539F" w14:textId="77777777" w:rsidR="00B4309D" w:rsidRPr="00841B41" w:rsidRDefault="00B4309D" w:rsidP="00B4309D">
      <w:pPr>
        <w:pStyle w:val="a9"/>
      </w:pPr>
      <w:r w:rsidRPr="00841B41">
        <w:t xml:space="preserve">Ответственный за мероприятие запускает механизм считывания </w:t>
      </w:r>
      <w:r w:rsidRPr="00841B41">
        <w:rPr>
          <w:lang w:val="en-US"/>
        </w:rPr>
        <w:t>QR</w:t>
      </w:r>
      <w:r w:rsidRPr="00841B41">
        <w:t>-кодов участников мероприятия.</w:t>
      </w:r>
    </w:p>
    <w:p w14:paraId="4F5FD19A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Подтвердить присутствие участника.</w:t>
      </w:r>
    </w:p>
    <w:p w14:paraId="29F8EECB" w14:textId="77777777" w:rsidR="00B4309D" w:rsidRPr="00841B41" w:rsidRDefault="00B4309D" w:rsidP="00B4309D">
      <w:pPr>
        <w:pStyle w:val="a9"/>
      </w:pPr>
      <w:r w:rsidRPr="00841B41">
        <w:lastRenderedPageBreak/>
        <w:t xml:space="preserve">Ответственный сканирует </w:t>
      </w:r>
      <w:r w:rsidRPr="00841B41">
        <w:rPr>
          <w:lang w:val="en-US"/>
        </w:rPr>
        <w:t>QR</w:t>
      </w:r>
      <w:r w:rsidRPr="00841B41">
        <w:t>-код участника и тем самым подтверждает фактическое присутствие человека на событии.</w:t>
      </w:r>
    </w:p>
    <w:p w14:paraId="4DEDA02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9CE07CB" wp14:editId="1478B79A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A80" w14:textId="5EBF8C99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6 – </w:t>
      </w:r>
      <w:r w:rsidR="0035609B" w:rsidRPr="00841B41">
        <w:t xml:space="preserve">Декомпозиция </w:t>
      </w:r>
      <w:r w:rsidRPr="00841B41">
        <w:t>блока «Подтвердить присутствие»</w:t>
      </w:r>
    </w:p>
    <w:p w14:paraId="43392FAA" w14:textId="3B22E1E4" w:rsidR="00B4309D" w:rsidRPr="00841B41" w:rsidRDefault="00B4309D" w:rsidP="00B4309D">
      <w:pPr>
        <w:pStyle w:val="a9"/>
        <w:ind w:firstLine="0"/>
        <w:jc w:val="center"/>
      </w:pPr>
    </w:p>
    <w:p w14:paraId="4440BAEC" w14:textId="5FE1B9AC" w:rsidR="00142092" w:rsidRPr="00841B41" w:rsidRDefault="00F11C87" w:rsidP="00F11C87">
      <w:pPr>
        <w:pStyle w:val="23"/>
      </w:pPr>
      <w:r w:rsidRPr="00841B41">
        <w:t xml:space="preserve">1.8 Формирование </w:t>
      </w:r>
      <w:r w:rsidR="009C773F" w:rsidRPr="00841B41">
        <w:t xml:space="preserve">функциональных </w:t>
      </w:r>
      <w:r w:rsidRPr="00841B41">
        <w:t>требований пользователей</w:t>
      </w:r>
      <w:r w:rsidR="00EB6C98" w:rsidRPr="00841B41">
        <w:t xml:space="preserve"> к системе</w:t>
      </w:r>
    </w:p>
    <w:p w14:paraId="551B5CB1" w14:textId="11B92B99" w:rsidR="009C773F" w:rsidRPr="00841B41" w:rsidRDefault="009C773F" w:rsidP="009C773F">
      <w:pPr>
        <w:pStyle w:val="a9"/>
      </w:pPr>
      <w:r w:rsidRPr="00841B41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07CA58F0" w14:textId="749E47B6" w:rsidR="00F83967" w:rsidRPr="00841B41" w:rsidRDefault="00F83967" w:rsidP="009C773F">
      <w:pPr>
        <w:pStyle w:val="a9"/>
      </w:pPr>
      <w:r w:rsidRPr="00841B41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7732124A" w14:textId="62247936" w:rsidR="00C237E4" w:rsidRDefault="00C237E4" w:rsidP="009C773F">
      <w:pPr>
        <w:pStyle w:val="a9"/>
      </w:pPr>
      <w:r w:rsidRPr="00841B41">
        <w:t xml:space="preserve">На рисунке 1.7 представлена </w:t>
      </w:r>
      <w:r w:rsidR="00D01530" w:rsidRPr="00841B41">
        <w:t>диаграмма формирования функциональных</w:t>
      </w:r>
      <w:r w:rsidR="00D01530" w:rsidRPr="00D01530">
        <w:t xml:space="preserve"> требований</w:t>
      </w:r>
      <w:r w:rsidR="00D01530">
        <w:t xml:space="preserve"> для мобильного приложения.</w:t>
      </w:r>
    </w:p>
    <w:p w14:paraId="7D31F7A5" w14:textId="77777777" w:rsidR="006852AB" w:rsidRDefault="006852AB" w:rsidP="009C773F">
      <w:pPr>
        <w:pStyle w:val="a9"/>
        <w:ind w:firstLine="0"/>
        <w:jc w:val="center"/>
        <w:rPr>
          <w:noProof/>
          <w:lang w:eastAsia="en-US"/>
        </w:rPr>
      </w:pPr>
    </w:p>
    <w:p w14:paraId="17DEA816" w14:textId="561BA266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noProof/>
          <w:lang w:eastAsia="en-US"/>
        </w:rPr>
        <w:lastRenderedPageBreak/>
        <w:drawing>
          <wp:inline distT="0" distB="0" distL="0" distR="0" wp14:anchorId="4AB5F4D4" wp14:editId="45B06408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BFF" w14:textId="6762FBC2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rFonts w:cs="Times New Roman"/>
          <w:szCs w:val="28"/>
        </w:rPr>
        <w:t>Рисунок 1</w:t>
      </w:r>
      <w:r w:rsidR="00F83967">
        <w:rPr>
          <w:rFonts w:cs="Times New Roman"/>
          <w:szCs w:val="28"/>
        </w:rPr>
        <w:t>.7</w:t>
      </w:r>
      <w:r w:rsidRPr="00131A49">
        <w:rPr>
          <w:rFonts w:cs="Times New Roman"/>
          <w:szCs w:val="28"/>
        </w:rPr>
        <w:t xml:space="preserve"> – </w:t>
      </w:r>
      <w:r w:rsidR="00C237E4">
        <w:rPr>
          <w:rFonts w:cs="Times New Roman"/>
          <w:szCs w:val="28"/>
        </w:rPr>
        <w:t>Диаграмма ф</w:t>
      </w:r>
      <w:r w:rsidR="00C8040C" w:rsidRPr="00C8040C">
        <w:rPr>
          <w:rFonts w:cs="Times New Roman"/>
          <w:szCs w:val="28"/>
        </w:rPr>
        <w:t>ормировани</w:t>
      </w:r>
      <w:r w:rsidR="00C237E4">
        <w:rPr>
          <w:rFonts w:cs="Times New Roman"/>
          <w:szCs w:val="28"/>
        </w:rPr>
        <w:t>я</w:t>
      </w:r>
      <w:r w:rsidR="00C8040C" w:rsidRPr="00C8040C">
        <w:rPr>
          <w:rFonts w:cs="Times New Roman"/>
          <w:szCs w:val="28"/>
        </w:rPr>
        <w:t xml:space="preserve"> функциональных требований</w:t>
      </w:r>
    </w:p>
    <w:p w14:paraId="2624C59F" w14:textId="2A3485A5" w:rsidR="00C038EF" w:rsidRDefault="00C038EF" w:rsidP="009B5327">
      <w:pPr>
        <w:pStyle w:val="a9"/>
        <w:rPr>
          <w:lang w:val="en-US"/>
        </w:rPr>
      </w:pPr>
    </w:p>
    <w:p w14:paraId="3BF7CBE8" w14:textId="7971406B" w:rsidR="00DE68CC" w:rsidRDefault="00DE68CC" w:rsidP="00DE68CC">
      <w:pPr>
        <w:pStyle w:val="23"/>
      </w:pPr>
      <w:r w:rsidRPr="00DE68CC">
        <w:t xml:space="preserve">1.9 </w:t>
      </w:r>
      <w:r>
        <w:t>Анализ базы данных информационной системы «Рейтинг студентов»</w:t>
      </w:r>
    </w:p>
    <w:p w14:paraId="07395F4E" w14:textId="2D18CECB" w:rsidR="00890DA4" w:rsidRDefault="00890DA4" w:rsidP="00890DA4">
      <w:pPr>
        <w:pStyle w:val="a9"/>
      </w:pPr>
      <w:r>
        <w:t>База данных проекта "Рейтинг студентов"</w:t>
      </w:r>
      <w:r w:rsidR="00BE2316">
        <w:t>, представленная на рисунке 1.8,</w:t>
      </w:r>
      <w:r>
        <w:t xml:space="preserve"> учитывает роли пользователей, коллективы, анкеты для вступления и мероприятия. Для мобильного приложения в проекте задействован следующий набор сущностей:</w:t>
      </w:r>
    </w:p>
    <w:p w14:paraId="777BA72A" w14:textId="28D101E6" w:rsidR="00890DA4" w:rsidRDefault="00890DA4" w:rsidP="00890DA4">
      <w:pPr>
        <w:pStyle w:val="a9"/>
        <w:numPr>
          <w:ilvl w:val="0"/>
          <w:numId w:val="33"/>
        </w:numPr>
        <w:ind w:left="0" w:firstLine="709"/>
      </w:pPr>
      <w:r>
        <w:t>м</w:t>
      </w:r>
      <w:r>
        <w:t>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</w:t>
      </w:r>
      <w:r>
        <w:t>;</w:t>
      </w:r>
    </w:p>
    <w:p w14:paraId="02BD91F2" w14:textId="17438BBB" w:rsidR="00890DA4" w:rsidRDefault="00890DA4" w:rsidP="00890DA4">
      <w:pPr>
        <w:pStyle w:val="a9"/>
        <w:numPr>
          <w:ilvl w:val="0"/>
          <w:numId w:val="33"/>
        </w:numPr>
        <w:ind w:left="0" w:firstLine="709"/>
      </w:pPr>
      <w:r>
        <w:t>ж</w:t>
      </w:r>
      <w:r>
        <w:t>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</w:t>
      </w:r>
      <w:r>
        <w:t>;</w:t>
      </w:r>
    </w:p>
    <w:p w14:paraId="086559AC" w14:textId="5F0FB742" w:rsidR="00890DA4" w:rsidRDefault="00890DA4" w:rsidP="00890DA4">
      <w:pPr>
        <w:pStyle w:val="a9"/>
        <w:numPr>
          <w:ilvl w:val="0"/>
          <w:numId w:val="33"/>
        </w:numPr>
        <w:ind w:left="0" w:firstLine="709"/>
      </w:pPr>
      <w:r>
        <w:t>п</w:t>
      </w:r>
      <w:r>
        <w:t>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</w:t>
      </w:r>
      <w:r>
        <w:t>;</w:t>
      </w:r>
    </w:p>
    <w:p w14:paraId="08C14AA7" w14:textId="757AA919" w:rsidR="001455E5" w:rsidRPr="001455E5" w:rsidRDefault="00890DA4" w:rsidP="00890DA4">
      <w:pPr>
        <w:pStyle w:val="a9"/>
        <w:numPr>
          <w:ilvl w:val="0"/>
          <w:numId w:val="33"/>
        </w:numPr>
        <w:ind w:left="0" w:firstLine="709"/>
      </w:pPr>
      <w:r>
        <w:t>р</w:t>
      </w:r>
      <w:r>
        <w:t>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867E38A" w14:textId="77777777" w:rsidR="006856BF" w:rsidRPr="009645EC" w:rsidRDefault="006856BF" w:rsidP="009645EC">
      <w:pPr>
        <w:pStyle w:val="a9"/>
        <w:sectPr w:rsidR="006856BF" w:rsidRPr="009645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604D69" w14:textId="0E5EA391" w:rsidR="007B1F48" w:rsidRDefault="007B1F48" w:rsidP="007B1F48">
      <w:pPr>
        <w:pStyle w:val="a9"/>
        <w:ind w:firstLine="0"/>
        <w:jc w:val="center"/>
      </w:pPr>
      <w:r w:rsidRPr="007B1F48">
        <w:lastRenderedPageBreak/>
        <w:drawing>
          <wp:inline distT="0" distB="0" distL="0" distR="0" wp14:anchorId="5FB5993C" wp14:editId="1D5FC678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CF7C" w14:textId="2D811B8C" w:rsidR="007B1F48" w:rsidRDefault="007B1F48" w:rsidP="007B1F48">
      <w:pPr>
        <w:pStyle w:val="a9"/>
        <w:ind w:firstLine="0"/>
        <w:jc w:val="center"/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8</w:t>
      </w:r>
      <w:r w:rsidRPr="00131A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ф</w:t>
      </w:r>
      <w:r w:rsidRPr="00C8040C">
        <w:rPr>
          <w:rFonts w:cs="Times New Roman"/>
          <w:szCs w:val="28"/>
        </w:rPr>
        <w:t>ормировани</w:t>
      </w:r>
      <w:r>
        <w:rPr>
          <w:rFonts w:cs="Times New Roman"/>
          <w:szCs w:val="28"/>
        </w:rPr>
        <w:t>я</w:t>
      </w:r>
    </w:p>
    <w:p w14:paraId="0A056BC4" w14:textId="16374FDF" w:rsidR="00345B8C" w:rsidRDefault="003D2ABD" w:rsidP="003D2ABD">
      <w:pPr>
        <w:pStyle w:val="23"/>
      </w:pPr>
      <w:r>
        <w:lastRenderedPageBreak/>
        <w:t>1.</w:t>
      </w:r>
      <w:r w:rsidR="004F2FE9">
        <w:t>10</w:t>
      </w:r>
      <w:r>
        <w:t xml:space="preserve">. </w:t>
      </w:r>
      <w:r w:rsidR="00E06F3A">
        <w:t>Функциональные т</w:t>
      </w:r>
      <w:r>
        <w:t>ребования для графического интерфейса приложения</w:t>
      </w:r>
    </w:p>
    <w:p w14:paraId="6B21F478" w14:textId="6E8755F0" w:rsidR="00345B8C" w:rsidRDefault="00083C27" w:rsidP="009B5327">
      <w:pPr>
        <w:pStyle w:val="a9"/>
      </w:pPr>
      <w:r w:rsidRPr="00083C27">
        <w:t>Для определ</w:t>
      </w:r>
      <w:r w:rsidR="00571908">
        <w:t>ения</w:t>
      </w:r>
      <w:r w:rsidRPr="00083C27">
        <w:t xml:space="preserve"> и описа</w:t>
      </w:r>
      <w:r w:rsidR="00571908">
        <w:t>ния</w:t>
      </w:r>
      <w:r w:rsidRPr="00083C27">
        <w:t xml:space="preserve"> требовани</w:t>
      </w:r>
      <w:r w:rsidR="00D930EF">
        <w:t>й</w:t>
      </w:r>
      <w:r w:rsidRPr="00083C27">
        <w:t xml:space="preserve"> для графического интерфейса приложения</w:t>
      </w:r>
      <w:r w:rsidR="00857B22">
        <w:t xml:space="preserve"> была</w:t>
      </w:r>
      <w:r w:rsidRPr="00083C27">
        <w:t xml:space="preserve"> </w:t>
      </w:r>
      <w:r>
        <w:t>составлена</w:t>
      </w:r>
      <w:r w:rsidRPr="00083C27">
        <w:t xml:space="preserve"> таблица, содерж</w:t>
      </w:r>
      <w:r>
        <w:t>ащая</w:t>
      </w:r>
      <w:r w:rsidRPr="00083C27">
        <w:t xml:space="preserve"> информацию о роли пользователя, </w:t>
      </w:r>
      <w:r w:rsidR="00045017">
        <w:t xml:space="preserve">активном </w:t>
      </w:r>
      <w:r w:rsidRPr="00083C27">
        <w:t>экране, элементах приложения</w:t>
      </w:r>
      <w:r w:rsidR="0036591A">
        <w:t xml:space="preserve"> и</w:t>
      </w:r>
      <w:r w:rsidRPr="00083C27">
        <w:t xml:space="preserve"> их описании, функциях и возможных переходах на другие экраны.</w:t>
      </w:r>
    </w:p>
    <w:p w14:paraId="32FF9548" w14:textId="7524F664" w:rsidR="00EC1A6D" w:rsidRDefault="00EC1A6D" w:rsidP="008471CB">
      <w:pPr>
        <w:pStyle w:val="a9"/>
      </w:pPr>
      <w:r>
        <w:t>В таблице 1.5 приведены</w:t>
      </w:r>
      <w:r w:rsidR="00713604">
        <w:t xml:space="preserve"> ф</w:t>
      </w:r>
      <w:r w:rsidR="00713604" w:rsidRPr="00713604">
        <w:t>ункциональные</w:t>
      </w:r>
      <w:r>
        <w:t xml:space="preserve"> требования для графического интерфейса.</w:t>
      </w:r>
    </w:p>
    <w:p w14:paraId="120EB39D" w14:textId="77777777" w:rsidR="00EC1A6D" w:rsidRDefault="00EC1A6D" w:rsidP="008471CB">
      <w:pPr>
        <w:pStyle w:val="a9"/>
      </w:pPr>
    </w:p>
    <w:p w14:paraId="590D5A50" w14:textId="5921A6EC" w:rsidR="00EC1A6D" w:rsidRDefault="00EC1A6D" w:rsidP="00EC1A6D">
      <w:pPr>
        <w:pStyle w:val="a9"/>
      </w:pPr>
      <w:r>
        <w:t xml:space="preserve">Таблица 1.5 – </w:t>
      </w:r>
      <w:r w:rsidR="00E06F3A" w:rsidRPr="00E06F3A">
        <w:t>Функциональные</w:t>
      </w:r>
      <w:r w:rsidR="00E06F3A">
        <w:t xml:space="preserve"> т</w:t>
      </w:r>
      <w:r w:rsidR="00033D1E">
        <w:t>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509E6" w:rsidRPr="00686D01" w14:paraId="2D292667" w14:textId="77777777" w:rsidTr="00FC403B">
        <w:trPr>
          <w:tblHeader/>
        </w:trPr>
        <w:tc>
          <w:tcPr>
            <w:tcW w:w="1696" w:type="dxa"/>
          </w:tcPr>
          <w:p w14:paraId="420F6FB2" w14:textId="7F39E662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Р</w:t>
            </w:r>
            <w:r w:rsidR="00DD3DBC" w:rsidRPr="00686D01">
              <w:t>оль</w:t>
            </w:r>
          </w:p>
        </w:tc>
        <w:tc>
          <w:tcPr>
            <w:tcW w:w="1843" w:type="dxa"/>
          </w:tcPr>
          <w:p w14:paraId="653CE7AA" w14:textId="4C022A65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Э</w:t>
            </w:r>
            <w:r w:rsidR="00DD3DBC" w:rsidRPr="00686D01">
              <w:t>кран</w:t>
            </w:r>
          </w:p>
        </w:tc>
        <w:tc>
          <w:tcPr>
            <w:tcW w:w="3402" w:type="dxa"/>
          </w:tcPr>
          <w:p w14:paraId="6C904317" w14:textId="3931F007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Ф</w:t>
            </w:r>
            <w:r w:rsidR="00DD3DBC" w:rsidRPr="00686D01">
              <w:t>ункция</w:t>
            </w:r>
          </w:p>
        </w:tc>
        <w:tc>
          <w:tcPr>
            <w:tcW w:w="2268" w:type="dxa"/>
          </w:tcPr>
          <w:p w14:paraId="756ABD7E" w14:textId="26B7C641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Элем</w:t>
            </w:r>
            <w:r w:rsidR="00E24D72" w:rsidRPr="00686D01">
              <w:t>ент</w:t>
            </w:r>
            <w:r w:rsidRPr="00686D01">
              <w:t xml:space="preserve"> инте</w:t>
            </w:r>
            <w:r w:rsidR="00E24D72" w:rsidRPr="00686D01">
              <w:t>рфейса</w:t>
            </w:r>
          </w:p>
        </w:tc>
        <w:tc>
          <w:tcPr>
            <w:tcW w:w="3402" w:type="dxa"/>
          </w:tcPr>
          <w:p w14:paraId="1AF47998" w14:textId="72CAA369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Описан</w:t>
            </w:r>
            <w:r w:rsidR="00E24D72" w:rsidRPr="00686D01">
              <w:t>ие</w:t>
            </w:r>
            <w:r w:rsidRPr="00686D01">
              <w:t xml:space="preserve"> элем</w:t>
            </w:r>
            <w:r w:rsidR="00E24D72" w:rsidRPr="00686D01">
              <w:t>ента</w:t>
            </w:r>
          </w:p>
        </w:tc>
        <w:tc>
          <w:tcPr>
            <w:tcW w:w="1985" w:type="dxa"/>
          </w:tcPr>
          <w:p w14:paraId="2FE98892" w14:textId="114AEA6D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П</w:t>
            </w:r>
            <w:r w:rsidR="00DD3DBC" w:rsidRPr="00686D01">
              <w:t>ереход</w:t>
            </w:r>
          </w:p>
        </w:tc>
      </w:tr>
      <w:tr w:rsidR="005F2498" w14:paraId="01743841" w14:textId="77777777" w:rsidTr="003B095D">
        <w:tc>
          <w:tcPr>
            <w:tcW w:w="1696" w:type="dxa"/>
          </w:tcPr>
          <w:p w14:paraId="1EB2FD56" w14:textId="7A9C330B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AD7D65" w14:textId="62AE4E5B" w:rsidR="005F2498" w:rsidRPr="00686D01" w:rsidRDefault="005F2498" w:rsidP="00FA78B6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054EB3A6" w14:textId="77777777" w:rsidR="005F2498" w:rsidRDefault="005F2498" w:rsidP="00FA78B6">
            <w:pPr>
              <w:pStyle w:val="a9"/>
              <w:ind w:firstLine="0"/>
            </w:pPr>
            <w:r>
              <w:t>Отображение названия активного фрагмента приложения,</w:t>
            </w:r>
          </w:p>
          <w:p w14:paraId="41B06B86" w14:textId="62DDC0A4" w:rsidR="005F2498" w:rsidRPr="00955A64" w:rsidRDefault="005F2498" w:rsidP="00FA78B6">
            <w:pPr>
              <w:pStyle w:val="a9"/>
              <w:ind w:firstLine="0"/>
              <w:rPr>
                <w:lang w:val="en-US"/>
              </w:rPr>
            </w:pPr>
            <w:r>
              <w:t>Вызов интерфейса настроек</w:t>
            </w:r>
          </w:p>
        </w:tc>
        <w:tc>
          <w:tcPr>
            <w:tcW w:w="2268" w:type="dxa"/>
          </w:tcPr>
          <w:p w14:paraId="2819D9BC" w14:textId="51B6415C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и кнопкой вызова интерфейса настроек</w:t>
            </w:r>
          </w:p>
        </w:tc>
        <w:tc>
          <w:tcPr>
            <w:tcW w:w="3402" w:type="dxa"/>
          </w:tcPr>
          <w:p w14:paraId="02C2C3EA" w14:textId="32FD9758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для заголовков и кнопкой вызова интерфейса настроек</w:t>
            </w:r>
          </w:p>
        </w:tc>
        <w:tc>
          <w:tcPr>
            <w:tcW w:w="1985" w:type="dxa"/>
          </w:tcPr>
          <w:p w14:paraId="04E2877B" w14:textId="77777777" w:rsidR="005F2498" w:rsidRPr="00686D01" w:rsidRDefault="005F2498" w:rsidP="00FA78B6">
            <w:pPr>
              <w:pStyle w:val="a9"/>
              <w:ind w:firstLine="0"/>
            </w:pPr>
          </w:p>
        </w:tc>
      </w:tr>
      <w:tr w:rsidR="005F2498" w14:paraId="204BDBCE" w14:textId="77777777" w:rsidTr="003B095D">
        <w:tc>
          <w:tcPr>
            <w:tcW w:w="1696" w:type="dxa"/>
          </w:tcPr>
          <w:p w14:paraId="469A07E9" w14:textId="431566A3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2E5854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2FF4A75" w14:textId="53F6D369" w:rsidR="005F2498" w:rsidRDefault="005F2498" w:rsidP="00FA78B6">
            <w:pPr>
              <w:pStyle w:val="a9"/>
              <w:ind w:firstLine="0"/>
            </w:pPr>
            <w:r>
              <w:t>Переход на экран настроек</w:t>
            </w:r>
          </w:p>
        </w:tc>
        <w:tc>
          <w:tcPr>
            <w:tcW w:w="2268" w:type="dxa"/>
          </w:tcPr>
          <w:p w14:paraId="46D85055" w14:textId="6EB61B05" w:rsidR="005F2498" w:rsidRDefault="005F2498" w:rsidP="00FA78B6">
            <w:pPr>
              <w:pStyle w:val="a9"/>
              <w:ind w:firstLine="0"/>
            </w:pPr>
            <w:r>
              <w:t>Интерфейс настроек</w:t>
            </w:r>
          </w:p>
        </w:tc>
        <w:tc>
          <w:tcPr>
            <w:tcW w:w="3402" w:type="dxa"/>
          </w:tcPr>
          <w:p w14:paraId="738EA105" w14:textId="01841500" w:rsidR="005F2498" w:rsidRDefault="005F2498" w:rsidP="00FA78B6">
            <w:pPr>
              <w:pStyle w:val="a9"/>
              <w:ind w:firstLine="0"/>
            </w:pPr>
            <w:r>
              <w:t>Интерфейсное окно перехода на экран настроек</w:t>
            </w:r>
          </w:p>
        </w:tc>
        <w:tc>
          <w:tcPr>
            <w:tcW w:w="1985" w:type="dxa"/>
          </w:tcPr>
          <w:p w14:paraId="41C43C58" w14:textId="50CC90EA" w:rsidR="005F2498" w:rsidRPr="00686D01" w:rsidRDefault="005F2498" w:rsidP="00E509E6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5F2498" w14:paraId="697DE826" w14:textId="77777777" w:rsidTr="003B095D">
        <w:tc>
          <w:tcPr>
            <w:tcW w:w="1696" w:type="dxa"/>
          </w:tcPr>
          <w:p w14:paraId="5D5CF8B2" w14:textId="270F4B64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2BDAB8A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6AB608" w14:textId="1F7A565E" w:rsidR="005F2498" w:rsidRDefault="005F2498" w:rsidP="00FA78B6">
            <w:pPr>
              <w:pStyle w:val="a9"/>
              <w:ind w:firstLine="0"/>
            </w:pPr>
            <w:r>
              <w:t>Отображение встраиваемых экранов</w:t>
            </w:r>
          </w:p>
        </w:tc>
        <w:tc>
          <w:tcPr>
            <w:tcW w:w="2268" w:type="dxa"/>
          </w:tcPr>
          <w:p w14:paraId="05D63623" w14:textId="601C56E7" w:rsidR="005F2498" w:rsidRDefault="005F2498" w:rsidP="00FA78B6">
            <w:pPr>
              <w:pStyle w:val="a9"/>
              <w:ind w:firstLine="0"/>
            </w:pPr>
            <w:r>
              <w:t>Фрагмент</w:t>
            </w:r>
          </w:p>
        </w:tc>
        <w:tc>
          <w:tcPr>
            <w:tcW w:w="3402" w:type="dxa"/>
          </w:tcPr>
          <w:p w14:paraId="05E79F68" w14:textId="312A3A2A" w:rsidR="005F2498" w:rsidRDefault="005F2498" w:rsidP="00FA78B6">
            <w:pPr>
              <w:pStyle w:val="a9"/>
              <w:ind w:firstLine="0"/>
            </w:pPr>
            <w:r>
              <w:t>Контейнер графического интерфейса, позволяющий встраивать в основной экран дополнительные слои</w:t>
            </w:r>
          </w:p>
        </w:tc>
        <w:tc>
          <w:tcPr>
            <w:tcW w:w="1985" w:type="dxa"/>
          </w:tcPr>
          <w:p w14:paraId="21DAFF39" w14:textId="77777777" w:rsidR="005F2498" w:rsidRDefault="005F2498" w:rsidP="00E509E6">
            <w:pPr>
              <w:pStyle w:val="a9"/>
              <w:ind w:firstLine="0"/>
            </w:pPr>
          </w:p>
        </w:tc>
      </w:tr>
    </w:tbl>
    <w:p w14:paraId="0812E302" w14:textId="77777777" w:rsidR="0098287D" w:rsidRDefault="0098287D">
      <w:r>
        <w:br w:type="page"/>
      </w:r>
    </w:p>
    <w:p w14:paraId="0BED827F" w14:textId="1DCA5301" w:rsidR="0098287D" w:rsidRDefault="0098287D" w:rsidP="0098287D">
      <w:pPr>
        <w:pStyle w:val="a9"/>
      </w:pPr>
      <w:r>
        <w:lastRenderedPageBreak/>
        <w:t>Продолжение т</w:t>
      </w:r>
      <w:r>
        <w:t>аблиц</w:t>
      </w:r>
      <w:r>
        <w:t>ы</w:t>
      </w:r>
      <w:r>
        <w:t xml:space="preserve"> 1.5 – </w:t>
      </w:r>
      <w:r w:rsidRPr="00E06F3A">
        <w:t>Функциональные</w:t>
      </w:r>
      <w:r>
        <w:t xml:space="preserve">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85535" w14:paraId="24C90D27" w14:textId="77777777" w:rsidTr="003B095D">
        <w:tc>
          <w:tcPr>
            <w:tcW w:w="1696" w:type="dxa"/>
          </w:tcPr>
          <w:p w14:paraId="49A66C56" w14:textId="72CD420C" w:rsidR="00585535" w:rsidRPr="00686D01" w:rsidRDefault="00585535" w:rsidP="0058553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0970BBE" w14:textId="476BB5A1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DAA2C1A" w14:textId="0A23B14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46A9E23" w14:textId="16552885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9418380" w14:textId="5C00387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15E96BA" w14:textId="0F838913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C45C1" w14:paraId="5FBBF7E3" w14:textId="77777777" w:rsidTr="003B095D">
        <w:tc>
          <w:tcPr>
            <w:tcW w:w="1696" w:type="dxa"/>
          </w:tcPr>
          <w:p w14:paraId="542DD39B" w14:textId="10CBFC7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1BC39C" w14:textId="3833D3C1" w:rsidR="000C45C1" w:rsidRDefault="000C45C1" w:rsidP="000C45C1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2D2C43DD" w14:textId="0FE367D6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634496F" w14:textId="4015853B" w:rsidR="000C45C1" w:rsidRDefault="000C45C1" w:rsidP="000C45C1">
            <w:pPr>
              <w:pStyle w:val="a9"/>
              <w:ind w:firstLine="0"/>
            </w:pPr>
            <w:r>
              <w:t>Нижнее навигационное меню</w:t>
            </w:r>
          </w:p>
        </w:tc>
        <w:tc>
          <w:tcPr>
            <w:tcW w:w="3402" w:type="dxa"/>
          </w:tcPr>
          <w:p w14:paraId="6EF1DA20" w14:textId="4C72F014" w:rsidR="000C45C1" w:rsidRPr="00A63586" w:rsidRDefault="000C45C1" w:rsidP="000C45C1">
            <w:pPr>
              <w:pStyle w:val="a9"/>
              <w:ind w:firstLine="0"/>
            </w:pPr>
            <w:r>
              <w:t xml:space="preserve">Интерфейсное меню с тремя кнопками для смены экрана фрагмента </w:t>
            </w:r>
            <w:r w:rsidRPr="00A63586">
              <w:t>/</w:t>
            </w:r>
            <w:r>
              <w:t xml:space="preserve"> четырьмя кнопками (ответственный за мероприятие)</w:t>
            </w:r>
          </w:p>
        </w:tc>
        <w:tc>
          <w:tcPr>
            <w:tcW w:w="1985" w:type="dxa"/>
          </w:tcPr>
          <w:p w14:paraId="4F49DD4F" w14:textId="77777777" w:rsidR="000C45C1" w:rsidRDefault="000C45C1" w:rsidP="000C45C1">
            <w:pPr>
              <w:pStyle w:val="a9"/>
              <w:ind w:firstLine="0"/>
            </w:pPr>
          </w:p>
        </w:tc>
      </w:tr>
      <w:tr w:rsidR="000C45C1" w14:paraId="4EA6B14C" w14:textId="77777777" w:rsidTr="003B095D">
        <w:tc>
          <w:tcPr>
            <w:tcW w:w="1696" w:type="dxa"/>
          </w:tcPr>
          <w:p w14:paraId="78DFE43B" w14:textId="78A645F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43A8F0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B4E29D" w14:textId="43F204A3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7C66A2A8" w14:textId="3DDFDE12" w:rsidR="000C45C1" w:rsidRDefault="000C45C1" w:rsidP="000C45C1">
            <w:pPr>
              <w:pStyle w:val="a9"/>
              <w:ind w:firstLine="0"/>
            </w:pPr>
            <w:r>
              <w:t>Кнопка «Мои мероприятия»</w:t>
            </w:r>
          </w:p>
        </w:tc>
        <w:tc>
          <w:tcPr>
            <w:tcW w:w="3402" w:type="dxa"/>
          </w:tcPr>
          <w:p w14:paraId="087B1087" w14:textId="0537BE8D" w:rsidR="000C45C1" w:rsidRDefault="000C45C1" w:rsidP="000C45C1">
            <w:pPr>
              <w:pStyle w:val="a9"/>
              <w:ind w:firstLine="0"/>
            </w:pPr>
            <w:r>
              <w:t>Кнопка перехода во фрагмент «Мои мероприятия»</w:t>
            </w:r>
          </w:p>
        </w:tc>
        <w:tc>
          <w:tcPr>
            <w:tcW w:w="1985" w:type="dxa"/>
          </w:tcPr>
          <w:p w14:paraId="7435CA81" w14:textId="788F03EB" w:rsidR="000C45C1" w:rsidRDefault="000C45C1" w:rsidP="000C45C1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</w:tr>
      <w:tr w:rsidR="000C45C1" w14:paraId="60CA5AE0" w14:textId="77777777" w:rsidTr="003B095D">
        <w:tc>
          <w:tcPr>
            <w:tcW w:w="1696" w:type="dxa"/>
          </w:tcPr>
          <w:p w14:paraId="00B9047D" w14:textId="2E6876E7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EDF325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95B41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552A15D7" w14:textId="577DDA2D" w:rsidR="000C45C1" w:rsidRDefault="000C45C1" w:rsidP="000C45C1">
            <w:pPr>
              <w:pStyle w:val="a9"/>
              <w:ind w:firstLine="0"/>
            </w:pPr>
            <w:r>
              <w:t>Кнопка «Мероприятия»</w:t>
            </w:r>
          </w:p>
        </w:tc>
        <w:tc>
          <w:tcPr>
            <w:tcW w:w="3402" w:type="dxa"/>
          </w:tcPr>
          <w:p w14:paraId="4A94CA3F" w14:textId="24F2C948" w:rsidR="000C45C1" w:rsidRDefault="000C45C1" w:rsidP="000C45C1">
            <w:pPr>
              <w:pStyle w:val="a9"/>
              <w:ind w:firstLine="0"/>
            </w:pPr>
            <w:r>
              <w:t>Кнопка перехода во фрагмент «Мероприятия»</w:t>
            </w:r>
          </w:p>
        </w:tc>
        <w:tc>
          <w:tcPr>
            <w:tcW w:w="1985" w:type="dxa"/>
          </w:tcPr>
          <w:p w14:paraId="491FB75E" w14:textId="2F2775FD" w:rsidR="000C45C1" w:rsidRDefault="000C45C1" w:rsidP="000C45C1">
            <w:pPr>
              <w:pStyle w:val="a9"/>
              <w:ind w:firstLine="0"/>
            </w:pPr>
            <w:r>
              <w:t>Экрана фрагмент «Мероприятия»</w:t>
            </w:r>
          </w:p>
        </w:tc>
      </w:tr>
      <w:tr w:rsidR="000C45C1" w14:paraId="3E311CE5" w14:textId="77777777" w:rsidTr="003B095D">
        <w:tc>
          <w:tcPr>
            <w:tcW w:w="1696" w:type="dxa"/>
          </w:tcPr>
          <w:p w14:paraId="4E0D3963" w14:textId="559E2118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5F6806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3269EF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BAC91FE" w14:textId="761C6C22" w:rsidR="000C45C1" w:rsidRDefault="000C45C1" w:rsidP="000C45C1">
            <w:pPr>
              <w:pStyle w:val="a9"/>
              <w:ind w:firstLine="0"/>
            </w:pPr>
            <w:r>
              <w:t>Кнопка «Профиль»</w:t>
            </w:r>
          </w:p>
        </w:tc>
        <w:tc>
          <w:tcPr>
            <w:tcW w:w="3402" w:type="dxa"/>
          </w:tcPr>
          <w:p w14:paraId="46697C37" w14:textId="0146D47C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«Профиль»</w:t>
            </w:r>
          </w:p>
        </w:tc>
        <w:tc>
          <w:tcPr>
            <w:tcW w:w="1985" w:type="dxa"/>
          </w:tcPr>
          <w:p w14:paraId="57CF13A2" w14:textId="63B20232" w:rsidR="000C45C1" w:rsidRDefault="000C45C1" w:rsidP="000C45C1">
            <w:pPr>
              <w:pStyle w:val="a9"/>
              <w:ind w:firstLine="0"/>
            </w:pPr>
            <w:r>
              <w:t>Экрана фрагмент «Профиль»</w:t>
            </w:r>
          </w:p>
        </w:tc>
      </w:tr>
      <w:tr w:rsidR="000C45C1" w14:paraId="29310E31" w14:textId="77777777" w:rsidTr="003B095D">
        <w:tc>
          <w:tcPr>
            <w:tcW w:w="1696" w:type="dxa"/>
          </w:tcPr>
          <w:p w14:paraId="2E840C43" w14:textId="33602C79" w:rsidR="000C45C1" w:rsidRPr="00686D01" w:rsidRDefault="000C45C1" w:rsidP="000C45C1">
            <w:pPr>
              <w:pStyle w:val="a9"/>
              <w:ind w:firstLine="0"/>
            </w:pPr>
            <w:r>
              <w:t>О</w:t>
            </w:r>
            <w:r>
              <w:t>тветственный за мероприятие</w:t>
            </w:r>
          </w:p>
        </w:tc>
        <w:tc>
          <w:tcPr>
            <w:tcW w:w="1843" w:type="dxa"/>
            <w:vMerge/>
          </w:tcPr>
          <w:p w14:paraId="1AD72A14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5FC89" w14:textId="01BD1518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0865E140" w14:textId="62A737E7" w:rsidR="000C45C1" w:rsidRDefault="000C45C1" w:rsidP="000C45C1">
            <w:pPr>
              <w:pStyle w:val="a9"/>
              <w:ind w:firstLine="0"/>
            </w:pPr>
            <w:r>
              <w:t>Кнопка «</w:t>
            </w:r>
            <w:r>
              <w:t>Присутствие</w:t>
            </w:r>
            <w:r>
              <w:t>»</w:t>
            </w:r>
          </w:p>
        </w:tc>
        <w:tc>
          <w:tcPr>
            <w:tcW w:w="3402" w:type="dxa"/>
          </w:tcPr>
          <w:p w14:paraId="477F00AF" w14:textId="068E1142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«Присутствие»</w:t>
            </w:r>
          </w:p>
        </w:tc>
        <w:tc>
          <w:tcPr>
            <w:tcW w:w="1985" w:type="dxa"/>
          </w:tcPr>
          <w:p w14:paraId="6E4A0865" w14:textId="16C9AA21" w:rsidR="000C45C1" w:rsidRDefault="000C45C1" w:rsidP="000C45C1">
            <w:pPr>
              <w:pStyle w:val="a9"/>
              <w:ind w:firstLine="0"/>
            </w:pPr>
            <w:r w:rsidRPr="0094211C">
              <w:t>Экран фрагмента «Подтверждение присутствия»</w:t>
            </w:r>
          </w:p>
        </w:tc>
      </w:tr>
    </w:tbl>
    <w:p w14:paraId="4DEC7AE5" w14:textId="0677B3E6" w:rsidR="004413ED" w:rsidRDefault="004413ED"/>
    <w:p w14:paraId="393D3E9E" w14:textId="77777777" w:rsidR="004413ED" w:rsidRDefault="004413ED">
      <w:r>
        <w:br w:type="page"/>
      </w:r>
    </w:p>
    <w:p w14:paraId="483077FB" w14:textId="31E30C66" w:rsidR="004413ED" w:rsidRDefault="004413ED" w:rsidP="004413ED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413ED" w14:paraId="68AD6CCD" w14:textId="77777777" w:rsidTr="003B095D">
        <w:tc>
          <w:tcPr>
            <w:tcW w:w="1696" w:type="dxa"/>
          </w:tcPr>
          <w:p w14:paraId="733176EC" w14:textId="515CB67B" w:rsidR="004413ED" w:rsidRPr="00686D01" w:rsidRDefault="004413ED" w:rsidP="004413E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BAC2C20" w14:textId="6CD168C5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725B326" w14:textId="38AD3079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C568561" w14:textId="672962C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E47CC81" w14:textId="39C0524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37D4ADA" w14:textId="2222292B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413ED" w14:paraId="19DC84EE" w14:textId="77777777" w:rsidTr="003B095D">
        <w:tc>
          <w:tcPr>
            <w:tcW w:w="1696" w:type="dxa"/>
          </w:tcPr>
          <w:p w14:paraId="6E9C26E1" w14:textId="0C24B5E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78C723B" w14:textId="062A2CB1" w:rsidR="004413ED" w:rsidRDefault="004413ED" w:rsidP="004413ED">
            <w:pPr>
              <w:pStyle w:val="a9"/>
              <w:ind w:firstLine="0"/>
            </w:pPr>
            <w:r>
              <w:t>Экран фрагмента «Профиль» (без авторизации)</w:t>
            </w:r>
          </w:p>
        </w:tc>
        <w:tc>
          <w:tcPr>
            <w:tcW w:w="3402" w:type="dxa"/>
          </w:tcPr>
          <w:p w14:paraId="6207423C" w14:textId="0F86960D" w:rsidR="004413ED" w:rsidRDefault="004413ED" w:rsidP="004413ED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B84DAED" w14:textId="6E8A67E8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CF9BDA" w14:textId="7848AE26" w:rsidR="004413ED" w:rsidRDefault="004413ED" w:rsidP="004413ED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19AC74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6D82D342" w14:textId="77777777" w:rsidTr="003B095D">
        <w:tc>
          <w:tcPr>
            <w:tcW w:w="1696" w:type="dxa"/>
          </w:tcPr>
          <w:p w14:paraId="7CF0713E" w14:textId="77625DA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F354EA9" w14:textId="25696591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177C0B" w14:textId="2F64D7DD" w:rsidR="004413ED" w:rsidRDefault="004413ED" w:rsidP="004413ED">
            <w:pPr>
              <w:pStyle w:val="a9"/>
              <w:ind w:firstLine="0"/>
            </w:pPr>
            <w:r>
              <w:t>Отображение информации о состоянии авторизации для пользователя</w:t>
            </w:r>
          </w:p>
        </w:tc>
        <w:tc>
          <w:tcPr>
            <w:tcW w:w="2268" w:type="dxa"/>
          </w:tcPr>
          <w:p w14:paraId="3EFE72E2" w14:textId="6F6B313C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8A2D7B" w14:textId="39AF705D" w:rsidR="004413ED" w:rsidRDefault="004413ED" w:rsidP="004413ED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49FF984E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10B922C8" w14:textId="77777777" w:rsidTr="003B095D">
        <w:tc>
          <w:tcPr>
            <w:tcW w:w="1696" w:type="dxa"/>
          </w:tcPr>
          <w:p w14:paraId="2E168677" w14:textId="75FC2129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13151D5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D209C" w14:textId="6A0CF06B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1478DE69" w14:textId="098FF20A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7BF91E89" w14:textId="53243E62" w:rsidR="004413ED" w:rsidRDefault="004413ED" w:rsidP="004413ED">
            <w:pPr>
              <w:pStyle w:val="a9"/>
              <w:ind w:firstLine="0"/>
            </w:pPr>
            <w:r>
              <w:t>Текстовое поле ввода логина пользователя</w:t>
            </w:r>
          </w:p>
        </w:tc>
        <w:tc>
          <w:tcPr>
            <w:tcW w:w="1985" w:type="dxa"/>
          </w:tcPr>
          <w:p w14:paraId="1F15570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5E9E93F0" w14:textId="77777777" w:rsidTr="003B095D">
        <w:tc>
          <w:tcPr>
            <w:tcW w:w="1696" w:type="dxa"/>
          </w:tcPr>
          <w:p w14:paraId="5BE6CEFF" w14:textId="649114C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9FFB4E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78C40A" w14:textId="5AC69385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38059245" w14:textId="585D32F2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48C9245A" w14:textId="7161763E" w:rsidR="004413ED" w:rsidRDefault="004413ED" w:rsidP="004413ED">
            <w:pPr>
              <w:pStyle w:val="a9"/>
              <w:ind w:firstLine="0"/>
            </w:pPr>
            <w:r>
              <w:t>Текстовое поле ввода пароля пользователя</w:t>
            </w:r>
          </w:p>
        </w:tc>
        <w:tc>
          <w:tcPr>
            <w:tcW w:w="1985" w:type="dxa"/>
          </w:tcPr>
          <w:p w14:paraId="67846EE1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3A331158" w14:textId="77777777" w:rsidTr="003B095D">
        <w:tc>
          <w:tcPr>
            <w:tcW w:w="1696" w:type="dxa"/>
          </w:tcPr>
          <w:p w14:paraId="204B04D9" w14:textId="2CD641D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905CAA7" w14:textId="24D9171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3C4FFE" w14:textId="4B69718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1AD5AFB3" w14:textId="0A018E90" w:rsidR="004413ED" w:rsidRDefault="004413ED" w:rsidP="004413ED">
            <w:pPr>
              <w:pStyle w:val="a9"/>
              <w:ind w:firstLine="0"/>
            </w:pPr>
            <w:r>
              <w:t>Кнопка «Войти»</w:t>
            </w:r>
          </w:p>
        </w:tc>
        <w:tc>
          <w:tcPr>
            <w:tcW w:w="3402" w:type="dxa"/>
          </w:tcPr>
          <w:p w14:paraId="12C21336" w14:textId="0D561F63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введенного логина и пароля</w:t>
            </w:r>
          </w:p>
        </w:tc>
        <w:tc>
          <w:tcPr>
            <w:tcW w:w="1985" w:type="dxa"/>
          </w:tcPr>
          <w:p w14:paraId="3A67C666" w14:textId="40DBFB9C" w:rsidR="004413ED" w:rsidRDefault="004413ED" w:rsidP="004413ED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</w:tr>
      <w:tr w:rsidR="004413ED" w14:paraId="6DB791AE" w14:textId="77777777" w:rsidTr="003B095D">
        <w:tc>
          <w:tcPr>
            <w:tcW w:w="1696" w:type="dxa"/>
          </w:tcPr>
          <w:p w14:paraId="565F86BB" w14:textId="32A906D6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9C08D79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B00371E" w14:textId="22CF3FC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324F63C6" w14:textId="3FA917F1" w:rsidR="004413ED" w:rsidRDefault="004413ED" w:rsidP="004413ED">
            <w:pPr>
              <w:pStyle w:val="a9"/>
              <w:ind w:firstLine="0"/>
            </w:pPr>
            <w:r>
              <w:t>Кнопка «Войти через личный кабинет»</w:t>
            </w:r>
          </w:p>
        </w:tc>
        <w:tc>
          <w:tcPr>
            <w:tcW w:w="3402" w:type="dxa"/>
          </w:tcPr>
          <w:p w14:paraId="2AB36FA8" w14:textId="41B98F84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аккаунта личного кабинета</w:t>
            </w:r>
          </w:p>
        </w:tc>
        <w:tc>
          <w:tcPr>
            <w:tcW w:w="1985" w:type="dxa"/>
          </w:tcPr>
          <w:p w14:paraId="40CF59DF" w14:textId="7A9DDC5D" w:rsidR="004413ED" w:rsidRDefault="004413ED" w:rsidP="004413ED">
            <w:pPr>
              <w:pStyle w:val="a9"/>
              <w:ind w:firstLine="0"/>
            </w:pPr>
            <w:r w:rsidRPr="006E073C">
              <w:t>Диалоговое окно выбора варианта авторизации</w:t>
            </w:r>
          </w:p>
        </w:tc>
      </w:tr>
    </w:tbl>
    <w:p w14:paraId="06FD17A8" w14:textId="77777777" w:rsidR="009645B5" w:rsidRDefault="009645B5">
      <w:r>
        <w:br w:type="page"/>
      </w:r>
    </w:p>
    <w:p w14:paraId="188F67FC" w14:textId="77777777" w:rsidR="009645B5" w:rsidRDefault="009645B5" w:rsidP="009645B5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73C93" w14:paraId="4B17B16D" w14:textId="77777777" w:rsidTr="003B095D">
        <w:tc>
          <w:tcPr>
            <w:tcW w:w="1696" w:type="dxa"/>
          </w:tcPr>
          <w:p w14:paraId="69AF63C6" w14:textId="518D76DA" w:rsidR="00C73C93" w:rsidRPr="00686D01" w:rsidRDefault="00C73C93" w:rsidP="00C73C9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8938F48" w14:textId="3B15676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1FEC634C" w14:textId="3F2BDA7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AAA1F8B" w14:textId="1067F19A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B88F587" w14:textId="7EAC5E88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403AAC" w14:textId="35B39373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73C93" w14:paraId="789CD618" w14:textId="77777777" w:rsidTr="003B095D">
        <w:tc>
          <w:tcPr>
            <w:tcW w:w="1696" w:type="dxa"/>
          </w:tcPr>
          <w:p w14:paraId="2D0B750C" w14:textId="3B0C344D" w:rsidR="00C73C93" w:rsidRPr="00686D01" w:rsidRDefault="00C73C93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2B962819" w14:textId="222CED17" w:rsidR="00C73C93" w:rsidRDefault="00C73C93" w:rsidP="00C73C93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A8D1FA6" w14:textId="19B609E0" w:rsidR="00C73C93" w:rsidRDefault="00C73C93" w:rsidP="00C73C93">
            <w:pPr>
              <w:pStyle w:val="a9"/>
              <w:ind w:firstLine="0"/>
            </w:pPr>
            <w:r>
              <w:t>Отображение графического изображения авторизации</w:t>
            </w:r>
          </w:p>
        </w:tc>
        <w:tc>
          <w:tcPr>
            <w:tcW w:w="2268" w:type="dxa"/>
          </w:tcPr>
          <w:p w14:paraId="5303F19B" w14:textId="6773279A" w:rsidR="00C73C93" w:rsidRDefault="00C73C93" w:rsidP="00C73C9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9589A07" w14:textId="766D29D0" w:rsidR="00C73C93" w:rsidRDefault="00C73C93" w:rsidP="00C73C93">
            <w:pPr>
              <w:pStyle w:val="a9"/>
              <w:ind w:firstLine="0"/>
            </w:pPr>
            <w:r>
              <w:t>Изображение с иконкой авторизации</w:t>
            </w:r>
          </w:p>
        </w:tc>
        <w:tc>
          <w:tcPr>
            <w:tcW w:w="1985" w:type="dxa"/>
          </w:tcPr>
          <w:p w14:paraId="3719ECC3" w14:textId="77777777" w:rsidR="00C73C93" w:rsidRDefault="00C73C93" w:rsidP="00C73C93">
            <w:pPr>
              <w:pStyle w:val="a9"/>
              <w:ind w:firstLine="0"/>
            </w:pPr>
          </w:p>
        </w:tc>
      </w:tr>
      <w:tr w:rsidR="00C73C93" w14:paraId="5FEE0A70" w14:textId="77777777" w:rsidTr="003B095D">
        <w:tc>
          <w:tcPr>
            <w:tcW w:w="1696" w:type="dxa"/>
          </w:tcPr>
          <w:p w14:paraId="4F7AF327" w14:textId="5E3F330E" w:rsidR="00C73C93" w:rsidRPr="00686D01" w:rsidRDefault="00C73C93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ACF0525" w14:textId="14F4A8E5" w:rsidR="00C73C93" w:rsidRDefault="00C73C93" w:rsidP="00C73C93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3053E73" w14:textId="2FA15C43" w:rsidR="00C73C93" w:rsidRDefault="00C73C93" w:rsidP="00C73C93">
            <w:pPr>
              <w:pStyle w:val="a9"/>
              <w:ind w:firstLine="0"/>
            </w:pPr>
            <w:r>
              <w:t>Отображение информации о вариантах авторизации</w:t>
            </w:r>
          </w:p>
        </w:tc>
        <w:tc>
          <w:tcPr>
            <w:tcW w:w="2268" w:type="dxa"/>
          </w:tcPr>
          <w:p w14:paraId="6B398BBB" w14:textId="3D635503" w:rsidR="00C73C93" w:rsidRDefault="00C73C93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9B2697D" w14:textId="5AB2CC95" w:rsidR="00C73C93" w:rsidRDefault="00C73C93" w:rsidP="00C73C93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6C85B141" w14:textId="5BC43F08" w:rsidR="00C73C93" w:rsidRDefault="00C73C93" w:rsidP="00C73C93">
            <w:pPr>
              <w:pStyle w:val="a9"/>
              <w:ind w:firstLine="0"/>
            </w:pPr>
          </w:p>
        </w:tc>
      </w:tr>
      <w:tr w:rsidR="00C73C93" w14:paraId="1AB73F1A" w14:textId="77777777" w:rsidTr="003B095D">
        <w:tc>
          <w:tcPr>
            <w:tcW w:w="1696" w:type="dxa"/>
          </w:tcPr>
          <w:p w14:paraId="02E51699" w14:textId="55EC86FB" w:rsidR="00C73C93" w:rsidRPr="00686D01" w:rsidRDefault="00C73C93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9A0A7E7" w14:textId="77777777" w:rsidR="00C73C93" w:rsidRDefault="00C73C93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35604DE" w14:textId="32D7AB88" w:rsidR="00C73C93" w:rsidRDefault="00C73C93" w:rsidP="00C73C93">
            <w:pPr>
              <w:pStyle w:val="a9"/>
              <w:ind w:firstLine="0"/>
            </w:pPr>
            <w:r>
              <w:t>Отображение информации о варианте авторизации в качестве студента</w:t>
            </w:r>
          </w:p>
        </w:tc>
        <w:tc>
          <w:tcPr>
            <w:tcW w:w="2268" w:type="dxa"/>
          </w:tcPr>
          <w:p w14:paraId="660568C0" w14:textId="76434841" w:rsidR="00C73C93" w:rsidRDefault="00C73C93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8907F1D" w14:textId="0E37E991" w:rsidR="00C73C93" w:rsidRDefault="00C73C93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A6974EB" w14:textId="77777777" w:rsidR="00C73C93" w:rsidRDefault="00C73C93" w:rsidP="00C73C93">
            <w:pPr>
              <w:pStyle w:val="a9"/>
              <w:ind w:firstLine="0"/>
            </w:pPr>
          </w:p>
        </w:tc>
      </w:tr>
      <w:tr w:rsidR="00C73C93" w14:paraId="1D4D29BE" w14:textId="77777777" w:rsidTr="003B095D">
        <w:tc>
          <w:tcPr>
            <w:tcW w:w="1696" w:type="dxa"/>
          </w:tcPr>
          <w:p w14:paraId="7DFC8CEE" w14:textId="0B4E163B" w:rsidR="00C73C93" w:rsidRPr="00686D01" w:rsidRDefault="00C73C93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CB78EFB" w14:textId="77777777" w:rsidR="00C73C93" w:rsidRDefault="00C73C93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8F50B3A" w14:textId="4344E0B2" w:rsidR="00C73C93" w:rsidRDefault="00C73C93" w:rsidP="00C73C93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3BBC73F5" w14:textId="5A15D960" w:rsidR="00C73C93" w:rsidRDefault="00C73C93" w:rsidP="00C73C9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7B94735" w14:textId="5DEBB716" w:rsidR="00C73C93" w:rsidRDefault="00C73C93" w:rsidP="00C73C93">
            <w:pPr>
              <w:pStyle w:val="a9"/>
              <w:ind w:firstLine="0"/>
            </w:pPr>
            <w:r>
              <w:t>Радиокнопка выбора варианта авторизации в качестве студента</w:t>
            </w:r>
          </w:p>
        </w:tc>
        <w:tc>
          <w:tcPr>
            <w:tcW w:w="1985" w:type="dxa"/>
          </w:tcPr>
          <w:p w14:paraId="29EDA7DA" w14:textId="77593066" w:rsidR="00C73C93" w:rsidRDefault="00C73C93" w:rsidP="00C73C93">
            <w:pPr>
              <w:pStyle w:val="a9"/>
              <w:ind w:firstLine="0"/>
            </w:pPr>
            <w:r>
              <w:t>Экран фрагмента «Профиль» (авторизованный в качестве студента) при успешной авторизации в приложении</w:t>
            </w:r>
          </w:p>
        </w:tc>
      </w:tr>
      <w:tr w:rsidR="00C73C93" w14:paraId="1628ACBD" w14:textId="77777777" w:rsidTr="003B095D">
        <w:tc>
          <w:tcPr>
            <w:tcW w:w="1696" w:type="dxa"/>
          </w:tcPr>
          <w:p w14:paraId="0E2B8F1E" w14:textId="75A7E67D" w:rsidR="00C73C93" w:rsidRPr="00686D01" w:rsidRDefault="00C73C93" w:rsidP="00C73C93">
            <w:pPr>
              <w:pStyle w:val="a9"/>
              <w:ind w:firstLine="0"/>
            </w:pPr>
            <w:r>
              <w:t>О</w:t>
            </w:r>
            <w:r>
              <w:t>тветственный за мероприятие</w:t>
            </w:r>
          </w:p>
        </w:tc>
        <w:tc>
          <w:tcPr>
            <w:tcW w:w="1843" w:type="dxa"/>
            <w:vMerge/>
          </w:tcPr>
          <w:p w14:paraId="381E309D" w14:textId="77777777" w:rsidR="00C73C93" w:rsidRDefault="00C73C93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3BD225" w14:textId="5F0E5943" w:rsidR="00C73C93" w:rsidRDefault="00C73C93" w:rsidP="00C73C93">
            <w:pPr>
              <w:pStyle w:val="a9"/>
              <w:ind w:firstLine="0"/>
            </w:pPr>
            <w:r>
              <w:t xml:space="preserve">Отображение информации о варианте авторизации в качестве ответственного за мероприятие </w:t>
            </w:r>
          </w:p>
        </w:tc>
        <w:tc>
          <w:tcPr>
            <w:tcW w:w="2268" w:type="dxa"/>
          </w:tcPr>
          <w:p w14:paraId="06F9D0DA" w14:textId="3E0B1449" w:rsidR="00C73C93" w:rsidRDefault="00C73C93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CDF4F7" w14:textId="4A160CDC" w:rsidR="00C73C93" w:rsidRDefault="00C73C93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03B834B" w14:textId="77777777" w:rsidR="00C73C93" w:rsidRDefault="00C73C93" w:rsidP="00C73C93">
            <w:pPr>
              <w:pStyle w:val="a9"/>
              <w:ind w:firstLine="0"/>
            </w:pPr>
          </w:p>
        </w:tc>
      </w:tr>
    </w:tbl>
    <w:p w14:paraId="7E0544C2" w14:textId="77777777" w:rsidR="00942F86" w:rsidRDefault="00942F86" w:rsidP="00942F86">
      <w:pPr>
        <w:pStyle w:val="a9"/>
      </w:pPr>
      <w:r>
        <w:br w:type="page"/>
      </w:r>
    </w:p>
    <w:p w14:paraId="4144EB35" w14:textId="1377F711" w:rsidR="00942F86" w:rsidRDefault="00942F86" w:rsidP="00942F86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11FBE" w14:paraId="2EFC8BE6" w14:textId="77777777" w:rsidTr="003B095D">
        <w:tc>
          <w:tcPr>
            <w:tcW w:w="1696" w:type="dxa"/>
          </w:tcPr>
          <w:p w14:paraId="6FEACE07" w14:textId="6E80319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DEEE4EC" w14:textId="46FB7CBE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0D0E74E" w14:textId="38ED6DD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4696AC" w14:textId="079BFC1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0EF75C" w14:textId="0622EB8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D346B14" w14:textId="04B2667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E11FBE" w14:paraId="62064940" w14:textId="77777777" w:rsidTr="003B095D">
        <w:tc>
          <w:tcPr>
            <w:tcW w:w="1696" w:type="dxa"/>
          </w:tcPr>
          <w:p w14:paraId="5D5CEA2E" w14:textId="256DC0CE" w:rsidR="00E11FBE" w:rsidRPr="00686D01" w:rsidRDefault="00E11FBE" w:rsidP="00E11FBE">
            <w:pPr>
              <w:pStyle w:val="a9"/>
              <w:ind w:firstLine="0"/>
            </w:pPr>
            <w:r>
              <w:t>О</w:t>
            </w:r>
            <w:r>
              <w:t>тветственный за мероприятие</w:t>
            </w:r>
          </w:p>
        </w:tc>
        <w:tc>
          <w:tcPr>
            <w:tcW w:w="1843" w:type="dxa"/>
          </w:tcPr>
          <w:p w14:paraId="5090BFE0" w14:textId="564AEDB4" w:rsidR="00E11FBE" w:rsidRDefault="00E11FBE" w:rsidP="00E11FBE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5C1DD40F" w14:textId="70501162" w:rsidR="00E11FBE" w:rsidRDefault="00E11FBE" w:rsidP="00E11FBE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7F5D1B90" w14:textId="2EE3794C" w:rsidR="00E11FBE" w:rsidRDefault="00E11FBE" w:rsidP="00E11FBE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1F75488" w14:textId="0A8A7D6B" w:rsidR="00E11FBE" w:rsidRDefault="00E11FBE" w:rsidP="00E11FBE">
            <w:pPr>
              <w:pStyle w:val="a9"/>
              <w:ind w:firstLine="0"/>
            </w:pPr>
            <w:r>
              <w:t>Радиокнопка выбора варианта авторизации в качестве ответственного за мероприятие</w:t>
            </w:r>
          </w:p>
        </w:tc>
        <w:tc>
          <w:tcPr>
            <w:tcW w:w="1985" w:type="dxa"/>
          </w:tcPr>
          <w:p w14:paraId="7872AA90" w14:textId="3C1490C1" w:rsidR="00E11FBE" w:rsidRDefault="00E11FBE" w:rsidP="00E11FBE">
            <w:pPr>
              <w:pStyle w:val="a9"/>
              <w:ind w:firstLine="0"/>
            </w:pPr>
            <w:r>
              <w:t>Экран фрагмента «Профиль» (авторизованный в качестве ответственного за мероприятие) при успешной авторизации в приложении</w:t>
            </w:r>
          </w:p>
        </w:tc>
      </w:tr>
      <w:tr w:rsidR="00E11FBE" w14:paraId="44007320" w14:textId="77777777" w:rsidTr="003B095D">
        <w:tc>
          <w:tcPr>
            <w:tcW w:w="1696" w:type="dxa"/>
          </w:tcPr>
          <w:p w14:paraId="7A89597F" w14:textId="79ACACE5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23B6656" w14:textId="696D53A0" w:rsidR="00E11FBE" w:rsidRDefault="00E11FBE" w:rsidP="00E11F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3BD194D5" w14:textId="300B1DEA" w:rsidR="00E11FBE" w:rsidRDefault="00E11FBE" w:rsidP="00E11FBE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724793EF" w14:textId="358771F9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F031F86" w14:textId="282C40BD" w:rsidR="00E11FBE" w:rsidRDefault="00E11FBE" w:rsidP="00E11FBE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75DD4080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27DA9772" w14:textId="77777777" w:rsidTr="003B095D">
        <w:tc>
          <w:tcPr>
            <w:tcW w:w="1696" w:type="dxa"/>
          </w:tcPr>
          <w:p w14:paraId="5248BCE2" w14:textId="7535686C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B831B9E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C75D5A" w14:textId="34071EF9" w:rsidR="00E11FBE" w:rsidRDefault="00E11FBE" w:rsidP="00E11FBE">
            <w:pPr>
              <w:pStyle w:val="a9"/>
              <w:ind w:firstLine="0"/>
            </w:pPr>
            <w:r>
              <w:t xml:space="preserve">Отображение информации об авторизованном пользователе </w:t>
            </w:r>
          </w:p>
        </w:tc>
        <w:tc>
          <w:tcPr>
            <w:tcW w:w="2268" w:type="dxa"/>
          </w:tcPr>
          <w:p w14:paraId="1E55478C" w14:textId="5F8EDDC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8A69775" w14:textId="69EE34ED" w:rsidR="00E11FBE" w:rsidRDefault="00E11FBE" w:rsidP="00E11FBE">
            <w:pPr>
              <w:pStyle w:val="a9"/>
              <w:ind w:firstLine="0"/>
            </w:pPr>
            <w:r>
              <w:t>Текстовое поле с информацией об авторизованном пользователе (ФИО пользователя)</w:t>
            </w:r>
          </w:p>
        </w:tc>
        <w:tc>
          <w:tcPr>
            <w:tcW w:w="1985" w:type="dxa"/>
          </w:tcPr>
          <w:p w14:paraId="3A0D35ED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767BDC4E" w14:textId="77777777" w:rsidTr="003B095D">
        <w:tc>
          <w:tcPr>
            <w:tcW w:w="1696" w:type="dxa"/>
          </w:tcPr>
          <w:p w14:paraId="2BCBBADC" w14:textId="3BE68D73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1CC5586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F9DA15" w14:textId="73F90B2D" w:rsidR="00E11FBE" w:rsidRDefault="00E11FBE" w:rsidP="00E11FBE">
            <w:pPr>
              <w:pStyle w:val="a9"/>
              <w:ind w:firstLine="0"/>
            </w:pPr>
            <w:r>
              <w:t>Отображение информации об авторизованном пользователе</w:t>
            </w:r>
          </w:p>
        </w:tc>
        <w:tc>
          <w:tcPr>
            <w:tcW w:w="2268" w:type="dxa"/>
          </w:tcPr>
          <w:p w14:paraId="4A3040C1" w14:textId="342EAC0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30FFE2" w14:textId="4C1424AE" w:rsidR="00E11FBE" w:rsidRDefault="00E11FBE" w:rsidP="00E11FBE">
            <w:pPr>
              <w:pStyle w:val="a9"/>
              <w:ind w:firstLine="0"/>
            </w:pPr>
            <w:r>
              <w:t xml:space="preserve">Текстовое поле с информацией об авторизованном пользователе (учебная группа </w:t>
            </w:r>
            <w:r w:rsidRPr="008F1581">
              <w:t>/</w:t>
            </w:r>
            <w:r>
              <w:t xml:space="preserve"> роль ответственного за мероприятие)</w:t>
            </w:r>
          </w:p>
        </w:tc>
        <w:tc>
          <w:tcPr>
            <w:tcW w:w="1985" w:type="dxa"/>
          </w:tcPr>
          <w:p w14:paraId="4AD55DCA" w14:textId="77777777" w:rsidR="00E11FBE" w:rsidRDefault="00E11FBE" w:rsidP="00E11FBE">
            <w:pPr>
              <w:pStyle w:val="a9"/>
              <w:ind w:firstLine="0"/>
            </w:pPr>
          </w:p>
        </w:tc>
      </w:tr>
    </w:tbl>
    <w:p w14:paraId="7363AB43" w14:textId="77777777" w:rsidR="0094211C" w:rsidRDefault="0094211C">
      <w:r>
        <w:br w:type="page"/>
      </w:r>
    </w:p>
    <w:p w14:paraId="73F5A2AF" w14:textId="77777777" w:rsidR="0094211C" w:rsidRDefault="0094211C" w:rsidP="0094211C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D6EBE" w14:paraId="185F0FB0" w14:textId="77777777" w:rsidTr="003B095D">
        <w:tc>
          <w:tcPr>
            <w:tcW w:w="1696" w:type="dxa"/>
          </w:tcPr>
          <w:p w14:paraId="7C09DC5B" w14:textId="1401EB8E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157903D" w14:textId="28B65F15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452D55" w14:textId="776A80D1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E8E00E" w14:textId="4BDCCA1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7E8728B" w14:textId="70427B7F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B7F2945" w14:textId="4188A37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D6EBE" w14:paraId="7B9268B2" w14:textId="77777777" w:rsidTr="003B095D">
        <w:tc>
          <w:tcPr>
            <w:tcW w:w="1696" w:type="dxa"/>
          </w:tcPr>
          <w:p w14:paraId="4C65C3D5" w14:textId="7C1FA15D" w:rsidR="007D6EBE" w:rsidRPr="00686D01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  <w:tc>
          <w:tcPr>
            <w:tcW w:w="1843" w:type="dxa"/>
          </w:tcPr>
          <w:p w14:paraId="7716AAC0" w14:textId="604AA1B0" w:rsidR="007D6EBE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  <w:tc>
          <w:tcPr>
            <w:tcW w:w="3402" w:type="dxa"/>
          </w:tcPr>
          <w:p w14:paraId="3BA188ED" w14:textId="20EAB8B6" w:rsidR="007D6EBE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  <w:tc>
          <w:tcPr>
            <w:tcW w:w="2268" w:type="dxa"/>
          </w:tcPr>
          <w:p w14:paraId="3F0ECBA2" w14:textId="55E6362B" w:rsidR="007D6EBE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  <w:tc>
          <w:tcPr>
            <w:tcW w:w="3402" w:type="dxa"/>
          </w:tcPr>
          <w:p w14:paraId="35A6D008" w14:textId="01E3AE65" w:rsidR="007D6EBE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  <w:tc>
          <w:tcPr>
            <w:tcW w:w="1985" w:type="dxa"/>
          </w:tcPr>
          <w:p w14:paraId="5B879600" w14:textId="79CEEF12" w:rsidR="007D6EBE" w:rsidRDefault="007D6EBE" w:rsidP="007D6EBE">
            <w:pPr>
              <w:pStyle w:val="a9"/>
              <w:ind w:firstLine="0"/>
              <w:jc w:val="center"/>
            </w:pPr>
            <w:r w:rsidRPr="00147418">
              <w:t>Диалоговое окно выхода из профиля</w:t>
            </w:r>
          </w:p>
        </w:tc>
      </w:tr>
      <w:tr w:rsidR="007D6EBE" w14:paraId="4FBAAAE5" w14:textId="77777777" w:rsidTr="003B095D">
        <w:tc>
          <w:tcPr>
            <w:tcW w:w="1696" w:type="dxa"/>
          </w:tcPr>
          <w:p w14:paraId="7C9EB0D7" w14:textId="16CD48ED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6EF315F3" w14:textId="0AAA69D3" w:rsidR="007D6EBE" w:rsidRDefault="007D6EBE" w:rsidP="007D6E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7E9DF034" w14:textId="5C467FBC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0C14EE82" w14:textId="171DC730" w:rsidR="007D6EBE" w:rsidRDefault="007D6EBE" w:rsidP="007D6EBE">
            <w:pPr>
              <w:pStyle w:val="a9"/>
              <w:ind w:firstLine="0"/>
            </w:pPr>
            <w:r>
              <w:t>Кнопка «Выйти»</w:t>
            </w:r>
          </w:p>
        </w:tc>
        <w:tc>
          <w:tcPr>
            <w:tcW w:w="3402" w:type="dxa"/>
          </w:tcPr>
          <w:p w14:paraId="1A0EAF32" w14:textId="1FEA900F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4063CCF5" w14:textId="42959F91" w:rsidR="007D6EBE" w:rsidRDefault="007D6EBE" w:rsidP="007D6EBE">
            <w:pPr>
              <w:pStyle w:val="a9"/>
              <w:ind w:firstLine="0"/>
            </w:pPr>
            <w:r>
              <w:t>Диалоговое окно выхода</w:t>
            </w:r>
          </w:p>
        </w:tc>
      </w:tr>
      <w:tr w:rsidR="007D6EBE" w14:paraId="279E599C" w14:textId="77777777" w:rsidTr="003B095D">
        <w:tc>
          <w:tcPr>
            <w:tcW w:w="1696" w:type="dxa"/>
          </w:tcPr>
          <w:p w14:paraId="5777E98C" w14:textId="4E31E863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E477415" w14:textId="6DA6A42E" w:rsidR="007D6EBE" w:rsidRDefault="007D6EBE" w:rsidP="007D6EBE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063D0367" w14:textId="01721287" w:rsidR="007D6EBE" w:rsidRDefault="007D6EBE" w:rsidP="007D6EBE">
            <w:pPr>
              <w:pStyle w:val="a9"/>
              <w:ind w:firstLine="0"/>
            </w:pPr>
            <w:r>
              <w:t>Отображение графического изображения выхода из приложения</w:t>
            </w:r>
          </w:p>
        </w:tc>
        <w:tc>
          <w:tcPr>
            <w:tcW w:w="2268" w:type="dxa"/>
          </w:tcPr>
          <w:p w14:paraId="6DB83B9D" w14:textId="4ECE5D50" w:rsidR="007D6EBE" w:rsidRDefault="007D6EBE" w:rsidP="007D6EBE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FD3F4E3" w14:textId="0FCCD080" w:rsidR="007D6EBE" w:rsidRDefault="007D6EBE" w:rsidP="007D6EBE">
            <w:pPr>
              <w:pStyle w:val="a9"/>
              <w:ind w:firstLine="0"/>
            </w:pPr>
            <w:r>
              <w:t>Изображение с иконкой выхода из приложения</w:t>
            </w:r>
          </w:p>
        </w:tc>
        <w:tc>
          <w:tcPr>
            <w:tcW w:w="1985" w:type="dxa"/>
          </w:tcPr>
          <w:p w14:paraId="1166963D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65B53CB9" w14:textId="77777777" w:rsidTr="003B095D">
        <w:tc>
          <w:tcPr>
            <w:tcW w:w="1696" w:type="dxa"/>
          </w:tcPr>
          <w:p w14:paraId="00E07909" w14:textId="6BAD09EF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E900D0F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751DA88" w14:textId="16987D29" w:rsidR="007D6EBE" w:rsidRDefault="007D6EBE" w:rsidP="007D6EBE">
            <w:pPr>
              <w:pStyle w:val="a9"/>
              <w:ind w:firstLine="0"/>
            </w:pPr>
            <w:r>
              <w:t xml:space="preserve">Отображение информации о выходе из приложения </w:t>
            </w:r>
          </w:p>
        </w:tc>
        <w:tc>
          <w:tcPr>
            <w:tcW w:w="2268" w:type="dxa"/>
          </w:tcPr>
          <w:p w14:paraId="5A396FCB" w14:textId="14D6D792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8829729" w14:textId="7355BD14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(заголовок «Выход» диалогового окна)</w:t>
            </w:r>
          </w:p>
        </w:tc>
        <w:tc>
          <w:tcPr>
            <w:tcW w:w="1985" w:type="dxa"/>
          </w:tcPr>
          <w:p w14:paraId="74EDE69E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02D53824" w14:textId="77777777" w:rsidTr="003B095D">
        <w:tc>
          <w:tcPr>
            <w:tcW w:w="1696" w:type="dxa"/>
          </w:tcPr>
          <w:p w14:paraId="74E772D3" w14:textId="68630C35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2CFEE3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3B3C94" w14:textId="788EACF6" w:rsidR="007D6EBE" w:rsidRDefault="007D6EBE" w:rsidP="007D6EBE">
            <w:pPr>
              <w:pStyle w:val="a9"/>
              <w:ind w:firstLine="0"/>
            </w:pPr>
            <w:r>
              <w:t>Отображение информации о выходе из приложения</w:t>
            </w:r>
          </w:p>
        </w:tc>
        <w:tc>
          <w:tcPr>
            <w:tcW w:w="2268" w:type="dxa"/>
          </w:tcPr>
          <w:p w14:paraId="2E8FEC2F" w14:textId="7F1BB010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64888F" w14:textId="5131D940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 выходе из приложения)</w:t>
            </w:r>
          </w:p>
        </w:tc>
        <w:tc>
          <w:tcPr>
            <w:tcW w:w="1985" w:type="dxa"/>
          </w:tcPr>
          <w:p w14:paraId="45D7CCB6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193186B6" w14:textId="77777777" w:rsidTr="003B095D">
        <w:tc>
          <w:tcPr>
            <w:tcW w:w="1696" w:type="dxa"/>
          </w:tcPr>
          <w:p w14:paraId="48D75E45" w14:textId="3AD84D28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094868D2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E9EC0C" w14:textId="389E4353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5E116532" w14:textId="0C0F68B7" w:rsidR="007D6EBE" w:rsidRDefault="007D6EBE" w:rsidP="007D6EBE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5C640B06" w14:textId="7B17B748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0507D98C" w14:textId="40173C87" w:rsidR="007D6EBE" w:rsidRDefault="007D6EBE" w:rsidP="007D6EBE">
            <w:pPr>
              <w:pStyle w:val="a9"/>
              <w:ind w:firstLine="0"/>
            </w:pPr>
            <w:r>
              <w:t>Экрана фрагмент «Профиль» (без авторизации)</w:t>
            </w:r>
          </w:p>
        </w:tc>
      </w:tr>
    </w:tbl>
    <w:p w14:paraId="2BDB34C7" w14:textId="77777777" w:rsidR="00DA201E" w:rsidRDefault="00DA201E" w:rsidP="00DA201E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2F3F19" w14:paraId="6F64E8E8" w14:textId="77777777" w:rsidTr="003B095D">
        <w:tc>
          <w:tcPr>
            <w:tcW w:w="1696" w:type="dxa"/>
          </w:tcPr>
          <w:p w14:paraId="0509CA87" w14:textId="43F688D8" w:rsidR="002F3F19" w:rsidRPr="00686D01" w:rsidRDefault="002F3F19" w:rsidP="002F3F1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3AB5DA1" w14:textId="63EC9CDC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033D95B" w14:textId="074A8E53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26592B" w14:textId="5242B6EE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A3789AE" w14:textId="6470ABD0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FA9C7DB" w14:textId="517C4538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2F3F19" w14:paraId="554BC2DF" w14:textId="77777777" w:rsidTr="003B095D">
        <w:tc>
          <w:tcPr>
            <w:tcW w:w="1696" w:type="dxa"/>
          </w:tcPr>
          <w:p w14:paraId="1C09A619" w14:textId="1714D3B2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3935C67A" w14:textId="74A77A58" w:rsidR="002F3F19" w:rsidRDefault="002F3F19" w:rsidP="002F3F19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5F0C1567" w14:textId="4F897B30" w:rsidR="002F3F19" w:rsidRDefault="002F3F19" w:rsidP="002F3F19">
            <w:pPr>
              <w:pStyle w:val="a9"/>
              <w:ind w:firstLine="0"/>
            </w:pPr>
            <w:r>
              <w:t>Возврат в окно вызова</w:t>
            </w:r>
          </w:p>
        </w:tc>
        <w:tc>
          <w:tcPr>
            <w:tcW w:w="2268" w:type="dxa"/>
          </w:tcPr>
          <w:p w14:paraId="6D9DFD83" w14:textId="5CCD7ADE" w:rsidR="002F3F19" w:rsidRDefault="002F3F19" w:rsidP="002F3F19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1137669" w14:textId="430BA2DF" w:rsidR="002F3F19" w:rsidRDefault="002F3F19" w:rsidP="002F3F19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42B282AB" w14:textId="6D18456F" w:rsidR="002F3F19" w:rsidRDefault="002F3F19" w:rsidP="002F3F19">
            <w:pPr>
              <w:pStyle w:val="a9"/>
              <w:ind w:firstLine="0"/>
            </w:pPr>
            <w:r>
              <w:t>Экран фрагмента «Профиль» (сохранение состояния авторизации)</w:t>
            </w:r>
          </w:p>
        </w:tc>
      </w:tr>
      <w:tr w:rsidR="002F3F19" w14:paraId="732A968F" w14:textId="77777777" w:rsidTr="003B095D">
        <w:tc>
          <w:tcPr>
            <w:tcW w:w="1696" w:type="dxa"/>
          </w:tcPr>
          <w:p w14:paraId="567FBC4D" w14:textId="3757A834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67C743" w14:textId="637145FE" w:rsidR="002F3F19" w:rsidRDefault="002F3F19" w:rsidP="002F3F19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115447C2" w14:textId="6975F2C0" w:rsidR="002F3F19" w:rsidRPr="00C6293A" w:rsidRDefault="002F3F19" w:rsidP="002F3F19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9519F09" w14:textId="22351C07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7B4F19FF" w14:textId="4EDEBA72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«Настройки»</w:t>
            </w:r>
          </w:p>
        </w:tc>
        <w:tc>
          <w:tcPr>
            <w:tcW w:w="1985" w:type="dxa"/>
          </w:tcPr>
          <w:p w14:paraId="24A543E6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0D5464FF" w14:textId="77777777" w:rsidTr="003B095D">
        <w:tc>
          <w:tcPr>
            <w:tcW w:w="1696" w:type="dxa"/>
          </w:tcPr>
          <w:p w14:paraId="43DEDB25" w14:textId="38DCAF0E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789E332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FDDDD50" w14:textId="2B85D49A" w:rsidR="002F3F19" w:rsidRDefault="002F3F19" w:rsidP="002F3F19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5D803255" w14:textId="67E1E54E" w:rsidR="002F3F19" w:rsidRDefault="002F3F19" w:rsidP="002F3F19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1A17D2C7" w14:textId="5D280CDF" w:rsidR="002F3F19" w:rsidRDefault="002F3F19" w:rsidP="002F3F19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1EFDE55A" w14:textId="7C0441E7" w:rsidR="002F3F19" w:rsidRDefault="002F3F19" w:rsidP="002F3F19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2F3F19" w14:paraId="15447D4D" w14:textId="77777777" w:rsidTr="003B095D">
        <w:tc>
          <w:tcPr>
            <w:tcW w:w="1696" w:type="dxa"/>
          </w:tcPr>
          <w:p w14:paraId="79B3400F" w14:textId="05346F9A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AD6CD8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357BCD" w14:textId="0E08FB65" w:rsidR="002F3F19" w:rsidRDefault="002F3F19" w:rsidP="002F3F19">
            <w:pPr>
              <w:pStyle w:val="a9"/>
              <w:ind w:firstLine="0"/>
            </w:pPr>
            <w:r>
              <w:t xml:space="preserve">Отображение информации о пункте настроек </w:t>
            </w:r>
          </w:p>
        </w:tc>
        <w:tc>
          <w:tcPr>
            <w:tcW w:w="2268" w:type="dxa"/>
          </w:tcPr>
          <w:p w14:paraId="22DB3F84" w14:textId="03E0CA31" w:rsidR="002F3F19" w:rsidRDefault="002F3F19" w:rsidP="002F3F1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206ED6" w14:textId="7B082249" w:rsidR="002F3F19" w:rsidRDefault="002F3F19" w:rsidP="002F3F19">
            <w:pPr>
              <w:pStyle w:val="a9"/>
              <w:ind w:firstLine="0"/>
            </w:pPr>
            <w:r>
              <w:t>Текстовое поле с информацией о переключателе тем приложения</w:t>
            </w:r>
          </w:p>
        </w:tc>
        <w:tc>
          <w:tcPr>
            <w:tcW w:w="1985" w:type="dxa"/>
          </w:tcPr>
          <w:p w14:paraId="0748F750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1F815B3E" w14:textId="77777777" w:rsidTr="003B095D">
        <w:tc>
          <w:tcPr>
            <w:tcW w:w="1696" w:type="dxa"/>
          </w:tcPr>
          <w:p w14:paraId="7F87A027" w14:textId="47AA0D4F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117E651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EB6580" w14:textId="01258951" w:rsidR="002F3F19" w:rsidRDefault="002F3F19" w:rsidP="002F3F19">
            <w:pPr>
              <w:pStyle w:val="a9"/>
              <w:ind w:firstLine="0"/>
            </w:pPr>
            <w:r>
              <w:t>Изменение графической темы приложения</w:t>
            </w:r>
          </w:p>
        </w:tc>
        <w:tc>
          <w:tcPr>
            <w:tcW w:w="2268" w:type="dxa"/>
          </w:tcPr>
          <w:p w14:paraId="4DA1C28E" w14:textId="3CD705A7" w:rsidR="002F3F19" w:rsidRDefault="002F3F19" w:rsidP="002F3F19">
            <w:pPr>
              <w:pStyle w:val="a9"/>
              <w:ind w:firstLine="0"/>
            </w:pPr>
            <w:r>
              <w:t>Переключатель</w:t>
            </w:r>
          </w:p>
        </w:tc>
        <w:tc>
          <w:tcPr>
            <w:tcW w:w="3402" w:type="dxa"/>
          </w:tcPr>
          <w:p w14:paraId="51B1A05F" w14:textId="0E84C0BD" w:rsidR="002F3F19" w:rsidRDefault="002F3F19" w:rsidP="002F3F19">
            <w:pPr>
              <w:pStyle w:val="a9"/>
              <w:ind w:firstLine="0"/>
            </w:pPr>
            <w:r>
              <w:t>Переключатель графической темы приложения</w:t>
            </w:r>
          </w:p>
        </w:tc>
        <w:tc>
          <w:tcPr>
            <w:tcW w:w="1985" w:type="dxa"/>
          </w:tcPr>
          <w:p w14:paraId="26622DBC" w14:textId="77777777" w:rsidR="002F3F19" w:rsidRDefault="002F3F19" w:rsidP="002F3F19">
            <w:pPr>
              <w:pStyle w:val="a9"/>
              <w:ind w:firstLine="0"/>
            </w:pPr>
          </w:p>
        </w:tc>
      </w:tr>
    </w:tbl>
    <w:p w14:paraId="4ACDFCE0" w14:textId="77777777" w:rsidR="007F58E3" w:rsidRDefault="007F58E3">
      <w:r>
        <w:br w:type="page"/>
      </w:r>
    </w:p>
    <w:p w14:paraId="5B6AF291" w14:textId="77777777" w:rsidR="007F58E3" w:rsidRDefault="007F58E3" w:rsidP="007F58E3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F58E3" w14:paraId="50E51EF7" w14:textId="77777777" w:rsidTr="003B095D">
        <w:tc>
          <w:tcPr>
            <w:tcW w:w="1696" w:type="dxa"/>
          </w:tcPr>
          <w:p w14:paraId="2354EEC4" w14:textId="0FF593F7" w:rsidR="007F58E3" w:rsidRPr="00686D01" w:rsidRDefault="007F58E3" w:rsidP="007F58E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C58AD9F" w14:textId="5B3A1E5B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1096D20" w14:textId="5FAB68A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1AC3F97" w14:textId="4DDB3945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8104AF6" w14:textId="6E30DB0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418A7AB" w14:textId="634FF9B4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F58E3" w14:paraId="4939A846" w14:textId="77777777" w:rsidTr="003B095D">
        <w:tc>
          <w:tcPr>
            <w:tcW w:w="1696" w:type="dxa"/>
          </w:tcPr>
          <w:p w14:paraId="40961A1D" w14:textId="61CD6989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5974940A" w14:textId="77ACCF2C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686024BD" w14:textId="40AAB3C5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B6E5015" w14:textId="710AC79F" w:rsidR="007F58E3" w:rsidRDefault="007F58E3" w:rsidP="007F58E3">
            <w:pPr>
              <w:pStyle w:val="a9"/>
              <w:ind w:firstLine="0"/>
            </w:pPr>
            <w:r>
              <w:t>Кнопка «Изменить язык приложения»</w:t>
            </w:r>
          </w:p>
        </w:tc>
        <w:tc>
          <w:tcPr>
            <w:tcW w:w="3402" w:type="dxa"/>
          </w:tcPr>
          <w:p w14:paraId="62032545" w14:textId="67D6FCA2" w:rsidR="007F58E3" w:rsidRDefault="007F58E3" w:rsidP="007F58E3">
            <w:pPr>
              <w:pStyle w:val="a9"/>
              <w:ind w:firstLine="0"/>
            </w:pPr>
            <w:r>
              <w:t>Кнопка вызова диалогового окна для смены языка</w:t>
            </w:r>
          </w:p>
        </w:tc>
        <w:tc>
          <w:tcPr>
            <w:tcW w:w="1985" w:type="dxa"/>
          </w:tcPr>
          <w:p w14:paraId="2DB9BAA2" w14:textId="1C0353EC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</w:tr>
      <w:tr w:rsidR="007F58E3" w14:paraId="19CD909E" w14:textId="77777777" w:rsidTr="003B095D">
        <w:tc>
          <w:tcPr>
            <w:tcW w:w="1696" w:type="dxa"/>
          </w:tcPr>
          <w:p w14:paraId="43F973F3" w14:textId="2056A4CF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E2080B" w14:textId="3B706115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215B74E0" w14:textId="32454F21" w:rsidR="007F58E3" w:rsidRDefault="007F58E3" w:rsidP="007F58E3">
            <w:pPr>
              <w:pStyle w:val="a9"/>
              <w:ind w:firstLine="0"/>
            </w:pPr>
            <w:r>
              <w:t>Отображение графического изображения смены языка</w:t>
            </w:r>
          </w:p>
        </w:tc>
        <w:tc>
          <w:tcPr>
            <w:tcW w:w="2268" w:type="dxa"/>
          </w:tcPr>
          <w:p w14:paraId="4C9F77E9" w14:textId="1EBBB04E" w:rsidR="007F58E3" w:rsidRDefault="007F58E3" w:rsidP="007F58E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1CC80AE0" w14:textId="4C671A44" w:rsidR="007F58E3" w:rsidRDefault="007F58E3" w:rsidP="007F58E3">
            <w:pPr>
              <w:pStyle w:val="a9"/>
              <w:ind w:firstLine="0"/>
            </w:pPr>
            <w:r>
              <w:t>Изображение с иконкой смены языка</w:t>
            </w:r>
          </w:p>
        </w:tc>
        <w:tc>
          <w:tcPr>
            <w:tcW w:w="1985" w:type="dxa"/>
          </w:tcPr>
          <w:p w14:paraId="4155F610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01A73002" w14:textId="77777777" w:rsidTr="003B095D">
        <w:tc>
          <w:tcPr>
            <w:tcW w:w="1696" w:type="dxa"/>
          </w:tcPr>
          <w:p w14:paraId="7E31B7D7" w14:textId="36FD4C3A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66A705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12244A9" w14:textId="0E31C5B6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смене языка приложения </w:t>
            </w:r>
          </w:p>
        </w:tc>
        <w:tc>
          <w:tcPr>
            <w:tcW w:w="2268" w:type="dxa"/>
          </w:tcPr>
          <w:p w14:paraId="1AB0B2B5" w14:textId="72CDB22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7C47CC9" w14:textId="5ACA928E" w:rsidR="007F58E3" w:rsidRDefault="007F58E3" w:rsidP="007F58E3">
            <w:pPr>
              <w:pStyle w:val="a9"/>
              <w:ind w:firstLine="0"/>
            </w:pPr>
            <w:r>
              <w:t>Текстовое поле с информацией о смене языка приложения</w:t>
            </w:r>
          </w:p>
        </w:tc>
        <w:tc>
          <w:tcPr>
            <w:tcW w:w="1985" w:type="dxa"/>
          </w:tcPr>
          <w:p w14:paraId="17F3DE6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6929483D" w14:textId="77777777" w:rsidTr="003B095D">
        <w:tc>
          <w:tcPr>
            <w:tcW w:w="1696" w:type="dxa"/>
          </w:tcPr>
          <w:p w14:paraId="05E962C2" w14:textId="2E621B4C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57E53C7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60D5D3" w14:textId="23A37151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2FF7DE5D" w14:textId="1D674FD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31A600A" w14:textId="141ECC0D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35E339B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7F84DA7C" w14:textId="77777777" w:rsidTr="003B095D">
        <w:tc>
          <w:tcPr>
            <w:tcW w:w="1696" w:type="dxa"/>
          </w:tcPr>
          <w:p w14:paraId="6FC53F8C" w14:textId="04BDFE5E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D23D391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2786FAA" w14:textId="60418BC8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160AEB0" w14:textId="301C83FF" w:rsidR="007F58E3" w:rsidRDefault="007F58E3" w:rsidP="007F58E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51A7F4A" w14:textId="1BDC90E9" w:rsidR="007F58E3" w:rsidRDefault="007F58E3" w:rsidP="007F58E3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5491FC32" w14:textId="4AAAC515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7F58E3" w14:paraId="7C349453" w14:textId="77777777" w:rsidTr="003B095D">
        <w:tc>
          <w:tcPr>
            <w:tcW w:w="1696" w:type="dxa"/>
          </w:tcPr>
          <w:p w14:paraId="26BEBC76" w14:textId="07D401C4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E50C69E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E08DBC" w14:textId="54EDA1BA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70AA6CB1" w14:textId="3B624000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518A4D5" w14:textId="433E1B43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2D7853D3" w14:textId="77777777" w:rsidR="007F58E3" w:rsidRDefault="007F58E3" w:rsidP="007F58E3">
            <w:pPr>
              <w:pStyle w:val="a9"/>
              <w:ind w:firstLine="0"/>
            </w:pPr>
          </w:p>
        </w:tc>
      </w:tr>
    </w:tbl>
    <w:p w14:paraId="0F02861B" w14:textId="77777777" w:rsidR="00405B8A" w:rsidRDefault="00405B8A">
      <w:r>
        <w:br w:type="page"/>
      </w:r>
    </w:p>
    <w:p w14:paraId="0E562557" w14:textId="77777777" w:rsidR="00405B8A" w:rsidRDefault="00405B8A" w:rsidP="00405B8A">
      <w:pPr>
        <w:pStyle w:val="a9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5B8A" w14:paraId="37C53AC7" w14:textId="77777777" w:rsidTr="003B095D">
        <w:tc>
          <w:tcPr>
            <w:tcW w:w="1696" w:type="dxa"/>
          </w:tcPr>
          <w:p w14:paraId="1522A893" w14:textId="7E48229F" w:rsidR="00405B8A" w:rsidRPr="00686D01" w:rsidRDefault="00405B8A" w:rsidP="00405B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A9DD40" w14:textId="306522CD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899D5E4" w14:textId="32F4E1D3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0AF4633" w14:textId="77881CD6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F24D91C" w14:textId="3BC73EFE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3A9E50E" w14:textId="65C87CD9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5B8A" w14:paraId="4CBFC21B" w14:textId="77777777" w:rsidTr="003B095D">
        <w:tc>
          <w:tcPr>
            <w:tcW w:w="1696" w:type="dxa"/>
          </w:tcPr>
          <w:p w14:paraId="082B29B8" w14:textId="6B5476B8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7AEC2B2B" w14:textId="18B48CB1" w:rsidR="00405B8A" w:rsidRDefault="00405B8A" w:rsidP="00405B8A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5140FAB8" w14:textId="2CDACB20" w:rsidR="00405B8A" w:rsidRDefault="00405B8A" w:rsidP="00405B8A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4DF467A" w14:textId="60AF4B96" w:rsidR="00405B8A" w:rsidRDefault="00405B8A" w:rsidP="00405B8A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49F83CC" w14:textId="3FF3A5D7" w:rsidR="00405B8A" w:rsidRDefault="00405B8A" w:rsidP="00405B8A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368FFBE8" w14:textId="1457A081" w:rsidR="00405B8A" w:rsidRDefault="00405B8A" w:rsidP="00405B8A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405B8A" w14:paraId="4FB9F4FD" w14:textId="77777777" w:rsidTr="003B095D">
        <w:tc>
          <w:tcPr>
            <w:tcW w:w="1696" w:type="dxa"/>
          </w:tcPr>
          <w:p w14:paraId="738662F1" w14:textId="225B6BBA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58EAF4A" w14:textId="14DAF568" w:rsidR="00405B8A" w:rsidRDefault="00405B8A" w:rsidP="00405B8A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  <w:tc>
          <w:tcPr>
            <w:tcW w:w="3402" w:type="dxa"/>
          </w:tcPr>
          <w:p w14:paraId="4DE7678C" w14:textId="4AA6C8A0" w:rsidR="00405B8A" w:rsidRDefault="00405B8A" w:rsidP="00405B8A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17C5281" w14:textId="7B6B8AF2" w:rsidR="00405B8A" w:rsidRDefault="00405B8A" w:rsidP="00405B8A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976073D" w14:textId="67BE6A89" w:rsidR="00405B8A" w:rsidRDefault="00405B8A" w:rsidP="00405B8A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200089FA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4DF702B0" w14:textId="77777777" w:rsidTr="003B095D">
        <w:tc>
          <w:tcPr>
            <w:tcW w:w="1696" w:type="dxa"/>
          </w:tcPr>
          <w:p w14:paraId="2BF87E74" w14:textId="28409437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717FB3C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E177E" w14:textId="325DCE30" w:rsidR="00405B8A" w:rsidRDefault="00405B8A" w:rsidP="00405B8A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2DA82FCA" w14:textId="5EDD597B" w:rsidR="00405B8A" w:rsidRDefault="00405B8A" w:rsidP="00405B8A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283E2B55" w14:textId="0E74B2B3" w:rsidR="00405B8A" w:rsidRDefault="00405B8A" w:rsidP="00405B8A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74111246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5E9BD6CB" w14:textId="77777777" w:rsidTr="003B095D">
        <w:tc>
          <w:tcPr>
            <w:tcW w:w="1696" w:type="dxa"/>
          </w:tcPr>
          <w:p w14:paraId="182EEC23" w14:textId="5082CD0F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B25B828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16AE46" w14:textId="0593FED0" w:rsidR="00405B8A" w:rsidRDefault="00405B8A" w:rsidP="00405B8A">
            <w:pPr>
              <w:pStyle w:val="a9"/>
              <w:ind w:firstLine="0"/>
            </w:pPr>
            <w:r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6E2881CD" w14:textId="5C4B59B0" w:rsidR="00405B8A" w:rsidRDefault="00405B8A" w:rsidP="00405B8A">
            <w:pPr>
              <w:pStyle w:val="a9"/>
              <w:ind w:firstLine="0"/>
            </w:pPr>
            <w:r>
              <w:t>Карточки мероприятий</w:t>
            </w:r>
          </w:p>
        </w:tc>
        <w:tc>
          <w:tcPr>
            <w:tcW w:w="3402" w:type="dxa"/>
          </w:tcPr>
          <w:p w14:paraId="23089587" w14:textId="1F51FADE" w:rsidR="00405B8A" w:rsidRDefault="00405B8A" w:rsidP="00405B8A">
            <w:pPr>
              <w:pStyle w:val="a9"/>
              <w:ind w:firstLine="0"/>
            </w:pPr>
            <w:r>
              <w:t>Карточки мероприятий с пройденной регистрацией с возможностью перехода на выбранное мероприятие</w:t>
            </w:r>
          </w:p>
        </w:tc>
        <w:tc>
          <w:tcPr>
            <w:tcW w:w="1985" w:type="dxa"/>
          </w:tcPr>
          <w:p w14:paraId="1B5D1FDB" w14:textId="6A7BF877" w:rsidR="00405B8A" w:rsidRPr="0032540E" w:rsidRDefault="00405B8A" w:rsidP="00405B8A">
            <w:pPr>
              <w:pStyle w:val="a9"/>
              <w:ind w:firstLine="0"/>
            </w:pPr>
            <w:r w:rsidRPr="0094211C">
              <w:t xml:space="preserve">Экран мероприятия с пройденной регистрацией / </w:t>
            </w:r>
            <w:r w:rsidRPr="0094211C">
              <w:t>Экран информации о мероприятии</w:t>
            </w:r>
            <w:r w:rsidRPr="0094211C">
              <w:t xml:space="preserve"> (ответственный за мероприятие)</w:t>
            </w:r>
          </w:p>
        </w:tc>
      </w:tr>
    </w:tbl>
    <w:p w14:paraId="56C6CC7A" w14:textId="77777777" w:rsidR="00B0103C" w:rsidRDefault="00B0103C">
      <w:r>
        <w:br w:type="page"/>
      </w:r>
    </w:p>
    <w:p w14:paraId="28F034FF" w14:textId="7E4BAEFF" w:rsidR="00B0103C" w:rsidRDefault="00B0103C" w:rsidP="00B0103C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B0103C" w14:paraId="159F4906" w14:textId="77777777" w:rsidTr="003B095D">
        <w:tc>
          <w:tcPr>
            <w:tcW w:w="1696" w:type="dxa"/>
          </w:tcPr>
          <w:p w14:paraId="68D81EED" w14:textId="7756900C" w:rsidR="00B0103C" w:rsidRPr="00686D01" w:rsidRDefault="00B0103C" w:rsidP="00B0103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6275CD0" w14:textId="4EE1093B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6F2074EC" w14:textId="2A2BF36D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B326803" w14:textId="73267203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7CD12AE" w14:textId="24F0DFFE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41528403" w14:textId="47CDD356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B0103C" w14:paraId="680285FF" w14:textId="77777777" w:rsidTr="003B095D">
        <w:tc>
          <w:tcPr>
            <w:tcW w:w="1696" w:type="dxa"/>
          </w:tcPr>
          <w:p w14:paraId="1B8C1977" w14:textId="3057416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B9BD66" w14:textId="38688985" w:rsidR="00B0103C" w:rsidRDefault="00B0103C" w:rsidP="00B0103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38A3E3B9" w14:textId="5A08C7B0" w:rsidR="00B0103C" w:rsidRDefault="00B0103C" w:rsidP="00B0103C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0263F8BE" w14:textId="1DE19C02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04A3DE8" w14:textId="696FA870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4B35BF8E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CCBDCBB" w14:textId="77777777" w:rsidTr="003B095D">
        <w:tc>
          <w:tcPr>
            <w:tcW w:w="1696" w:type="dxa"/>
          </w:tcPr>
          <w:p w14:paraId="43DB788E" w14:textId="2D3650C3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5ACAF29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C88DFC" w14:textId="18A4930C" w:rsidR="00B0103C" w:rsidRDefault="00B0103C" w:rsidP="00B0103C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14FBF170" w14:textId="7CA9FE82" w:rsidR="00B0103C" w:rsidRDefault="00B0103C" w:rsidP="00B0103C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206A16F4" w14:textId="2095C88D" w:rsidR="00B0103C" w:rsidRDefault="00B0103C" w:rsidP="00B0103C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20FF4A23" w14:textId="2D3B7E80" w:rsidR="00B0103C" w:rsidRDefault="00B0103C" w:rsidP="00B0103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B0103C" w14:paraId="26F85FA1" w14:textId="77777777" w:rsidTr="003B095D">
        <w:tc>
          <w:tcPr>
            <w:tcW w:w="1696" w:type="dxa"/>
          </w:tcPr>
          <w:p w14:paraId="35878404" w14:textId="17C52322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AE051DD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15EE7" w14:textId="54359DB2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192B909" w14:textId="287681A9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4D13E25" w14:textId="415AA46A" w:rsidR="00B0103C" w:rsidRDefault="00B0103C" w:rsidP="00B0103C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1A4A1445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01865B" w14:textId="77777777" w:rsidTr="003B095D">
        <w:tc>
          <w:tcPr>
            <w:tcW w:w="1696" w:type="dxa"/>
          </w:tcPr>
          <w:p w14:paraId="21795EAF" w14:textId="00E1951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832261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BCA8C" w14:textId="4CC2F475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EC62B4F" w14:textId="6E2912B4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378565B" w14:textId="0CCC1C19" w:rsidR="00B0103C" w:rsidRDefault="00B0103C" w:rsidP="00B0103C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6A95C709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43FCE123" w14:textId="77777777" w:rsidTr="003B095D">
        <w:tc>
          <w:tcPr>
            <w:tcW w:w="1696" w:type="dxa"/>
          </w:tcPr>
          <w:p w14:paraId="488BFB9E" w14:textId="69223121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D40BCD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7990873" w14:textId="37C86310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44E61226" w14:textId="1D8D251F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5304B6" w14:textId="6D79F459" w:rsidR="00B0103C" w:rsidRDefault="00B0103C" w:rsidP="00B0103C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10E889D8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D9CC4D6" w14:textId="77777777" w:rsidTr="003B095D">
        <w:tc>
          <w:tcPr>
            <w:tcW w:w="1696" w:type="dxa"/>
          </w:tcPr>
          <w:p w14:paraId="5755C1FF" w14:textId="5FC3B6A6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003C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40B19E6" w14:textId="3648ABE1" w:rsidR="00B0103C" w:rsidRPr="003747D8" w:rsidRDefault="00B0103C" w:rsidP="00B0103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68ED9273" w14:textId="01E85C91" w:rsidR="00B0103C" w:rsidRDefault="00B0103C" w:rsidP="00B0103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D183664" w14:textId="5F1788B3" w:rsidR="00B0103C" w:rsidRPr="00006F6D" w:rsidRDefault="00B0103C" w:rsidP="00B0103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24EB9AC2" w14:textId="58D11047" w:rsidR="00B0103C" w:rsidRPr="002B2F5D" w:rsidRDefault="00B0103C" w:rsidP="00B0103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</w:tr>
      <w:tr w:rsidR="00B0103C" w14:paraId="06687343" w14:textId="77777777" w:rsidTr="003B095D">
        <w:tc>
          <w:tcPr>
            <w:tcW w:w="1696" w:type="dxa"/>
          </w:tcPr>
          <w:p w14:paraId="02384713" w14:textId="7242E6A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40B44CC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5B15FB" w14:textId="1CA43E75" w:rsidR="00B0103C" w:rsidRPr="00633C90" w:rsidRDefault="00B0103C" w:rsidP="00B0103C">
            <w:pPr>
              <w:pStyle w:val="a9"/>
              <w:ind w:firstLine="0"/>
            </w:pPr>
            <w:r>
              <w:t xml:space="preserve">Сохранение информации о мероприятии в </w:t>
            </w:r>
            <w:r>
              <w:rPr>
                <w:lang w:val="en-US"/>
              </w:rPr>
              <w:t>pdf</w:t>
            </w:r>
            <w:r>
              <w:t>-файл</w:t>
            </w:r>
          </w:p>
        </w:tc>
        <w:tc>
          <w:tcPr>
            <w:tcW w:w="2268" w:type="dxa"/>
          </w:tcPr>
          <w:p w14:paraId="64674727" w14:textId="3EC7075C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69217E81" w14:textId="770BC0E1" w:rsidR="00B0103C" w:rsidRDefault="00B0103C" w:rsidP="00B0103C">
            <w:pPr>
              <w:pStyle w:val="a9"/>
              <w:ind w:firstLine="0"/>
            </w:pPr>
            <w:r>
              <w:t>Кнопка с изображением значка сохранения</w:t>
            </w:r>
          </w:p>
        </w:tc>
        <w:tc>
          <w:tcPr>
            <w:tcW w:w="1985" w:type="dxa"/>
          </w:tcPr>
          <w:p w14:paraId="44FF04D0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1A8A4B" w14:textId="77777777" w:rsidTr="003B095D">
        <w:tc>
          <w:tcPr>
            <w:tcW w:w="1696" w:type="dxa"/>
          </w:tcPr>
          <w:p w14:paraId="44A1ADC3" w14:textId="0B987C0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993E5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C56F65" w14:textId="62B27E60" w:rsidR="00B0103C" w:rsidRDefault="00B0103C" w:rsidP="00B0103C">
            <w:pPr>
              <w:pStyle w:val="a9"/>
              <w:ind w:firstLine="0"/>
            </w:pPr>
            <w:r>
              <w:t xml:space="preserve">Отправка информации о мероприятии в формате </w:t>
            </w:r>
            <w:r>
              <w:rPr>
                <w:lang w:val="en-US"/>
              </w:rPr>
              <w:t>pdf</w:t>
            </w:r>
            <w:r>
              <w:t>-файла</w:t>
            </w:r>
          </w:p>
        </w:tc>
        <w:tc>
          <w:tcPr>
            <w:tcW w:w="2268" w:type="dxa"/>
          </w:tcPr>
          <w:p w14:paraId="764F3E38" w14:textId="1F748BE5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912E3F3" w14:textId="7628ADB8" w:rsidR="00B0103C" w:rsidRDefault="00B0103C" w:rsidP="00B0103C">
            <w:pPr>
              <w:pStyle w:val="a9"/>
              <w:ind w:firstLine="0"/>
            </w:pPr>
            <w:r>
              <w:t>Кнопка с изображением значка отправки</w:t>
            </w:r>
          </w:p>
        </w:tc>
        <w:tc>
          <w:tcPr>
            <w:tcW w:w="1985" w:type="dxa"/>
          </w:tcPr>
          <w:p w14:paraId="44BFD9FD" w14:textId="77777777" w:rsidR="00B0103C" w:rsidRDefault="00B0103C" w:rsidP="00B0103C">
            <w:pPr>
              <w:pStyle w:val="a9"/>
              <w:ind w:firstLine="0"/>
            </w:pPr>
          </w:p>
        </w:tc>
      </w:tr>
    </w:tbl>
    <w:p w14:paraId="0EB6A022" w14:textId="77777777" w:rsidR="00CB1BD7" w:rsidRDefault="00CB1BD7" w:rsidP="00CB1BD7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B1BD7" w14:paraId="5B6F6F07" w14:textId="77777777" w:rsidTr="003B095D">
        <w:tc>
          <w:tcPr>
            <w:tcW w:w="1696" w:type="dxa"/>
          </w:tcPr>
          <w:p w14:paraId="4A0D85A0" w14:textId="660E2487" w:rsidR="00CB1BD7" w:rsidRPr="00686D01" w:rsidRDefault="00CB1BD7" w:rsidP="00CB1BD7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3CC1D7A" w14:textId="479C4C53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8937656" w14:textId="5228DA9A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C2F90BD" w14:textId="0457269B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7D09826" w14:textId="1E70C7E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869BC74" w14:textId="67B28AB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B1BD7" w14:paraId="557096FF" w14:textId="77777777" w:rsidTr="003B095D">
        <w:tc>
          <w:tcPr>
            <w:tcW w:w="1696" w:type="dxa"/>
          </w:tcPr>
          <w:p w14:paraId="08380863" w14:textId="73DAD1B6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A666B9" w14:textId="4A0BAF60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52BFC037" w14:textId="3D540E43" w:rsidR="00CB1BD7" w:rsidRDefault="00CB1BD7" w:rsidP="00CB1BD7">
            <w:pPr>
              <w:pStyle w:val="a9"/>
              <w:ind w:firstLine="0"/>
            </w:pPr>
            <w:r>
              <w:t>Сохранение данных о мероприятии в календаре</w:t>
            </w:r>
          </w:p>
        </w:tc>
        <w:tc>
          <w:tcPr>
            <w:tcW w:w="2268" w:type="dxa"/>
          </w:tcPr>
          <w:p w14:paraId="213DE53C" w14:textId="305D68A5" w:rsidR="00CB1BD7" w:rsidRDefault="00CB1BD7" w:rsidP="00CB1BD7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E8FEDCF" w14:textId="47B51A62" w:rsidR="00CB1BD7" w:rsidRDefault="00CB1BD7" w:rsidP="00CB1BD7">
            <w:pPr>
              <w:pStyle w:val="a9"/>
              <w:ind w:firstLine="0"/>
            </w:pPr>
            <w:r>
              <w:t>Кнопка с изображением значка календаря</w:t>
            </w:r>
          </w:p>
        </w:tc>
        <w:tc>
          <w:tcPr>
            <w:tcW w:w="1985" w:type="dxa"/>
          </w:tcPr>
          <w:p w14:paraId="52A3152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5E746212" w14:textId="77777777" w:rsidTr="003B095D">
        <w:tc>
          <w:tcPr>
            <w:tcW w:w="1696" w:type="dxa"/>
          </w:tcPr>
          <w:p w14:paraId="5B5D9631" w14:textId="2CAC23A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057C2AC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D41767" w14:textId="049EB9BD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09298DF" w14:textId="58482DB9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2FF5D4F" w14:textId="1500E738" w:rsidR="00CB1BD7" w:rsidRDefault="00CB1BD7" w:rsidP="00CB1BD7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19AB5F51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0348E665" w14:textId="77777777" w:rsidTr="003B095D">
        <w:tc>
          <w:tcPr>
            <w:tcW w:w="1696" w:type="dxa"/>
          </w:tcPr>
          <w:p w14:paraId="31E32D7F" w14:textId="62E0DDA3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73553C9F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80397A6" w14:textId="6E2C1554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CDD86C2" w14:textId="2C3B28CF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8796F2" w14:textId="74995940" w:rsidR="00CB1BD7" w:rsidRDefault="00CB1BD7" w:rsidP="00CB1BD7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71B68CEA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256F1B1E" w14:textId="77777777" w:rsidTr="003B095D">
        <w:tc>
          <w:tcPr>
            <w:tcW w:w="1696" w:type="dxa"/>
          </w:tcPr>
          <w:p w14:paraId="1EBB6E0F" w14:textId="67A3AED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77A063A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4DA235" w14:textId="17F1E818" w:rsidR="00CB1BD7" w:rsidRDefault="00CB1BD7" w:rsidP="00CB1BD7">
            <w:pPr>
              <w:pStyle w:val="a9"/>
              <w:ind w:firstLine="0"/>
            </w:pPr>
            <w:r>
              <w:t>Переход в экран мероприятия</w:t>
            </w:r>
          </w:p>
        </w:tc>
        <w:tc>
          <w:tcPr>
            <w:tcW w:w="2268" w:type="dxa"/>
          </w:tcPr>
          <w:p w14:paraId="20549B81" w14:textId="3F0135DC" w:rsidR="00CB1BD7" w:rsidRDefault="00CB1BD7" w:rsidP="00CB1BD7">
            <w:pPr>
              <w:pStyle w:val="a9"/>
              <w:ind w:firstLine="0"/>
            </w:pPr>
            <w:r>
              <w:t>Кнопка «Страница мероприятия»</w:t>
            </w:r>
          </w:p>
        </w:tc>
        <w:tc>
          <w:tcPr>
            <w:tcW w:w="3402" w:type="dxa"/>
          </w:tcPr>
          <w:p w14:paraId="68DE6BF1" w14:textId="031DAE40" w:rsidR="00CB1BD7" w:rsidRDefault="00CB1BD7" w:rsidP="00CB1BD7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37DFF2B7" w14:textId="33F3E9D0" w:rsidR="00CB1BD7" w:rsidRDefault="00CB1BD7" w:rsidP="00CB1BD7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CB1BD7" w14:paraId="0CA728C5" w14:textId="77777777" w:rsidTr="003B095D">
        <w:tc>
          <w:tcPr>
            <w:tcW w:w="1696" w:type="dxa"/>
          </w:tcPr>
          <w:p w14:paraId="32701010" w14:textId="0D77A59C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24F834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5293D1" w14:textId="70CC5F2C" w:rsidR="00CB1BD7" w:rsidRDefault="00CB1BD7" w:rsidP="00CB1BD7">
            <w:pPr>
              <w:pStyle w:val="a9"/>
              <w:ind w:firstLine="0"/>
            </w:pPr>
            <w:r>
              <w:t>Отмена регистрации на мероприятие</w:t>
            </w:r>
          </w:p>
        </w:tc>
        <w:tc>
          <w:tcPr>
            <w:tcW w:w="2268" w:type="dxa"/>
          </w:tcPr>
          <w:p w14:paraId="7BFDAA37" w14:textId="3ACFC5B7" w:rsidR="00CB1BD7" w:rsidRDefault="00CB1BD7" w:rsidP="00CB1BD7">
            <w:pPr>
              <w:pStyle w:val="a9"/>
              <w:ind w:firstLine="0"/>
            </w:pPr>
            <w:r>
              <w:t>Кнопка «Отменить регистрацию»</w:t>
            </w:r>
          </w:p>
        </w:tc>
        <w:tc>
          <w:tcPr>
            <w:tcW w:w="3402" w:type="dxa"/>
          </w:tcPr>
          <w:p w14:paraId="4D77F265" w14:textId="25159109" w:rsidR="00CB1BD7" w:rsidRDefault="00CB1BD7" w:rsidP="00CB1BD7">
            <w:pPr>
              <w:pStyle w:val="a9"/>
              <w:ind w:firstLine="0"/>
            </w:pPr>
            <w:r>
              <w:t>Кнопка отмены регистрации на мероприятие</w:t>
            </w:r>
          </w:p>
        </w:tc>
        <w:tc>
          <w:tcPr>
            <w:tcW w:w="1985" w:type="dxa"/>
          </w:tcPr>
          <w:p w14:paraId="0D9AF49F" w14:textId="5A275BC9" w:rsidR="00CB1BD7" w:rsidRDefault="00CB1BD7" w:rsidP="00CB1BD7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</w:tr>
      <w:tr w:rsidR="00CB1BD7" w14:paraId="33C59227" w14:textId="77777777" w:rsidTr="003B095D">
        <w:tc>
          <w:tcPr>
            <w:tcW w:w="1696" w:type="dxa"/>
          </w:tcPr>
          <w:p w14:paraId="03D3B91B" w14:textId="496DF918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C70E260" w14:textId="3CCFA08E" w:rsidR="00CB1BD7" w:rsidRDefault="00CB1BD7" w:rsidP="00CB1BD7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41A9651A" w14:textId="412FCC91" w:rsidR="00CB1BD7" w:rsidRDefault="00CB1BD7" w:rsidP="00CB1BD7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1A986366" w14:textId="61C7B9BB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32A086F" w14:textId="329DBC37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5E9275F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7B99B697" w14:textId="77777777" w:rsidTr="003B095D">
        <w:tc>
          <w:tcPr>
            <w:tcW w:w="1696" w:type="dxa"/>
          </w:tcPr>
          <w:p w14:paraId="3D84A5D4" w14:textId="1AF9EFF4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4DA90AE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FED34CE" w14:textId="4B407911" w:rsidR="00CB1BD7" w:rsidRDefault="00CB1BD7" w:rsidP="00CB1BD7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7A0FBB9E" w14:textId="0371571F" w:rsidR="00CB1BD7" w:rsidRDefault="00CB1BD7" w:rsidP="00CB1BD7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489D951C" w14:textId="2E2800DA" w:rsidR="00CB1BD7" w:rsidRDefault="00CB1BD7" w:rsidP="00CB1BD7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06E1E9F" w14:textId="04760B7E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52F56D8F" w14:textId="77777777" w:rsidR="005D6DAC" w:rsidRDefault="005D6DAC" w:rsidP="005D6DAC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D6DAC" w14:paraId="62749FD1" w14:textId="77777777" w:rsidTr="003B095D">
        <w:tc>
          <w:tcPr>
            <w:tcW w:w="1696" w:type="dxa"/>
          </w:tcPr>
          <w:p w14:paraId="6615F7D3" w14:textId="7046B002" w:rsidR="005D6DAC" w:rsidRPr="00686D01" w:rsidRDefault="005D6DAC" w:rsidP="005D6DA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3D13AAF" w14:textId="62DB2FE4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CC52E08" w14:textId="0DC91EB7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83B674" w14:textId="77AC00A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EFB8045" w14:textId="1CA142DC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174A1EC" w14:textId="718EBD1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5D6DAC" w14:paraId="1D79183D" w14:textId="77777777" w:rsidTr="003B095D">
        <w:tc>
          <w:tcPr>
            <w:tcW w:w="1696" w:type="dxa"/>
          </w:tcPr>
          <w:p w14:paraId="7D666934" w14:textId="01771C24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5CDEDE2F" w14:textId="23F147CD" w:rsidR="005D6DAC" w:rsidRDefault="005D6DAC" w:rsidP="005D6DA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6CFE994C" w14:textId="5BD4EAF8" w:rsidR="005D6DAC" w:rsidRDefault="005D6DAC" w:rsidP="005D6DA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7E4BEBD8" w14:textId="12471F90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1A3CBC2" w14:textId="4D928744" w:rsidR="005D6DAC" w:rsidRDefault="005D6DAC" w:rsidP="005D6DA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43CCA8EB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8A4A6A1" w14:textId="77777777" w:rsidTr="003B095D">
        <w:tc>
          <w:tcPr>
            <w:tcW w:w="1696" w:type="dxa"/>
          </w:tcPr>
          <w:p w14:paraId="52FD2F47" w14:textId="517F42E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560BA4F0" w14:textId="3045EB02" w:rsidR="005D6DAC" w:rsidRDefault="005D6DAC" w:rsidP="005D6DAC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  <w:tc>
          <w:tcPr>
            <w:tcW w:w="3402" w:type="dxa"/>
          </w:tcPr>
          <w:p w14:paraId="17C3657B" w14:textId="5AD2270D" w:rsidR="005D6DAC" w:rsidRDefault="005D6DAC" w:rsidP="005D6DAC">
            <w:pPr>
              <w:pStyle w:val="a9"/>
              <w:ind w:firstLine="0"/>
            </w:pPr>
            <w:r>
              <w:t>Отображение графического изображения отмены регистрации на мероприятие</w:t>
            </w:r>
          </w:p>
        </w:tc>
        <w:tc>
          <w:tcPr>
            <w:tcW w:w="2268" w:type="dxa"/>
          </w:tcPr>
          <w:p w14:paraId="3E18CE70" w14:textId="0C826817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8B485B6" w14:textId="1090B006" w:rsidR="005D6DAC" w:rsidRDefault="005D6DAC" w:rsidP="005D6DAC">
            <w:pPr>
              <w:pStyle w:val="a9"/>
              <w:ind w:firstLine="0"/>
            </w:pPr>
            <w:r>
              <w:t>Изображение с иконкой отмены регистрации на мероприятие</w:t>
            </w:r>
          </w:p>
        </w:tc>
        <w:tc>
          <w:tcPr>
            <w:tcW w:w="1985" w:type="dxa"/>
          </w:tcPr>
          <w:p w14:paraId="207A8DF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5224956A" w14:textId="77777777" w:rsidTr="003B095D">
        <w:tc>
          <w:tcPr>
            <w:tcW w:w="1696" w:type="dxa"/>
          </w:tcPr>
          <w:p w14:paraId="7F9931EC" w14:textId="1A36901B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31D16DB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02AD97" w14:textId="7E8DBF31" w:rsidR="005D6DAC" w:rsidRDefault="005D6DAC" w:rsidP="005D6DAC">
            <w:pPr>
              <w:pStyle w:val="a9"/>
              <w:ind w:firstLine="0"/>
            </w:pPr>
            <w:r>
              <w:t xml:space="preserve">Отображение информации об отмене регистрации </w:t>
            </w:r>
          </w:p>
        </w:tc>
        <w:tc>
          <w:tcPr>
            <w:tcW w:w="2268" w:type="dxa"/>
          </w:tcPr>
          <w:p w14:paraId="47CA787C" w14:textId="5395CC6A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D7D05FD" w14:textId="6B1DC7CB" w:rsidR="005D6DAC" w:rsidRDefault="005D6DAC" w:rsidP="005D6DAC">
            <w:pPr>
              <w:pStyle w:val="a9"/>
              <w:ind w:firstLine="0"/>
            </w:pPr>
            <w:r>
              <w:t>Текстовое поле с информацией об отмены регистрации (заголовок «Внимание» диалогового окна)</w:t>
            </w:r>
          </w:p>
        </w:tc>
        <w:tc>
          <w:tcPr>
            <w:tcW w:w="1985" w:type="dxa"/>
          </w:tcPr>
          <w:p w14:paraId="005B85B1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0FA711DA" w14:textId="77777777" w:rsidTr="003B095D">
        <w:tc>
          <w:tcPr>
            <w:tcW w:w="1696" w:type="dxa"/>
          </w:tcPr>
          <w:p w14:paraId="6084F39A" w14:textId="3A43283C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8238FA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D0CD74" w14:textId="04A7ED4E" w:rsidR="005D6DAC" w:rsidRDefault="005D6DAC" w:rsidP="005D6DAC">
            <w:pPr>
              <w:pStyle w:val="a9"/>
              <w:ind w:firstLine="0"/>
            </w:pPr>
            <w:r>
              <w:t>Отображение информации об отмене регистрации</w:t>
            </w:r>
          </w:p>
        </w:tc>
        <w:tc>
          <w:tcPr>
            <w:tcW w:w="2268" w:type="dxa"/>
          </w:tcPr>
          <w:p w14:paraId="2A668D92" w14:textId="3B7EA16E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B51D6E2" w14:textId="4CAC82BE" w:rsidR="005D6DAC" w:rsidRDefault="005D6DAC" w:rsidP="005D6DAC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об отмене регистрации)</w:t>
            </w:r>
          </w:p>
        </w:tc>
        <w:tc>
          <w:tcPr>
            <w:tcW w:w="1985" w:type="dxa"/>
          </w:tcPr>
          <w:p w14:paraId="4DAD627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517C56E" w14:textId="77777777" w:rsidTr="003B095D">
        <w:tc>
          <w:tcPr>
            <w:tcW w:w="1696" w:type="dxa"/>
          </w:tcPr>
          <w:p w14:paraId="17648887" w14:textId="3D6B6A20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6D65C97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8AAD383" w14:textId="3B985793" w:rsidR="005D6DAC" w:rsidRDefault="005D6DAC" w:rsidP="005D6DAC">
            <w:pPr>
              <w:pStyle w:val="a9"/>
              <w:ind w:firstLine="0"/>
            </w:pPr>
            <w:r>
              <w:t>Запуск механизма отмены регистрации, переход в основной экран приложения</w:t>
            </w:r>
          </w:p>
        </w:tc>
        <w:tc>
          <w:tcPr>
            <w:tcW w:w="2268" w:type="dxa"/>
          </w:tcPr>
          <w:p w14:paraId="7C812D71" w14:textId="3C853EE6" w:rsidR="005D6DAC" w:rsidRDefault="005D6DAC" w:rsidP="005D6DAC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02B934A0" w14:textId="10DED7CB" w:rsidR="005D6DAC" w:rsidRDefault="005D6DAC" w:rsidP="005D6DAC">
            <w:pPr>
              <w:pStyle w:val="a9"/>
              <w:ind w:firstLine="0"/>
            </w:pPr>
            <w:r>
              <w:t>Кнопка запуска механизма отмены регистрации</w:t>
            </w:r>
          </w:p>
        </w:tc>
        <w:tc>
          <w:tcPr>
            <w:tcW w:w="1985" w:type="dxa"/>
          </w:tcPr>
          <w:p w14:paraId="1624993F" w14:textId="296D95F5" w:rsidR="005D6DAC" w:rsidRDefault="005D6DAC" w:rsidP="005D6DA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5D6DAC" w14:paraId="49544513" w14:textId="77777777" w:rsidTr="003B095D">
        <w:tc>
          <w:tcPr>
            <w:tcW w:w="1696" w:type="dxa"/>
          </w:tcPr>
          <w:p w14:paraId="4BFDD8A3" w14:textId="5CD32FC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46CD096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8AEF7F" w14:textId="0E225D78" w:rsidR="005D6DAC" w:rsidRDefault="005D6DAC" w:rsidP="005D6DAC">
            <w:pPr>
              <w:pStyle w:val="a9"/>
              <w:ind w:firstLine="0"/>
            </w:pPr>
            <w:r>
              <w:t>Закрытие диалогового окна</w:t>
            </w:r>
          </w:p>
        </w:tc>
        <w:tc>
          <w:tcPr>
            <w:tcW w:w="2268" w:type="dxa"/>
          </w:tcPr>
          <w:p w14:paraId="1612AF49" w14:textId="198D8573" w:rsidR="005D6DAC" w:rsidRDefault="005D6DAC" w:rsidP="005D6DAC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5DB3652" w14:textId="01274323" w:rsidR="005D6DAC" w:rsidRDefault="005D6DAC" w:rsidP="005D6DAC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25BFC779" w14:textId="6E5BA5B7" w:rsidR="005D6DAC" w:rsidRDefault="005D6DAC" w:rsidP="005D6DA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0659919B" w14:textId="77777777" w:rsidR="00085A00" w:rsidRDefault="00085A0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167591D3" w14:textId="77777777" w:rsidR="00085A00" w:rsidRDefault="00085A00" w:rsidP="00085A00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85A00" w14:paraId="656A429B" w14:textId="77777777" w:rsidTr="003B095D">
        <w:tc>
          <w:tcPr>
            <w:tcW w:w="1696" w:type="dxa"/>
          </w:tcPr>
          <w:p w14:paraId="4B35FDC0" w14:textId="51D4030D" w:rsidR="00085A00" w:rsidRPr="00686D01" w:rsidRDefault="00085A00" w:rsidP="00085A00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548E81" w14:textId="4D85FAB7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EBF04F" w14:textId="27F02369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D6EF3DF" w14:textId="428B405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8E7E70" w14:textId="732F671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9957305" w14:textId="7C922335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85A00" w14:paraId="334A66E9" w14:textId="77777777" w:rsidTr="003B095D">
        <w:tc>
          <w:tcPr>
            <w:tcW w:w="1696" w:type="dxa"/>
          </w:tcPr>
          <w:p w14:paraId="40EAB4C2" w14:textId="76BC1DA1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7253B90" w14:textId="6DD9F174" w:rsidR="00085A00" w:rsidRDefault="00085A00" w:rsidP="00085A00">
            <w:pPr>
              <w:pStyle w:val="a9"/>
              <w:ind w:firstLine="0"/>
            </w:pPr>
            <w:r>
              <w:t xml:space="preserve">Экран фрагмента «Мероприятия» </w:t>
            </w:r>
          </w:p>
        </w:tc>
        <w:tc>
          <w:tcPr>
            <w:tcW w:w="3402" w:type="dxa"/>
          </w:tcPr>
          <w:p w14:paraId="3A6AC8EC" w14:textId="26FB53F0" w:rsidR="00085A00" w:rsidRDefault="00085A00" w:rsidP="00085A00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2DAAD5C2" w14:textId="12CFDF74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D74D05" w14:textId="4BBC20A2" w:rsidR="00085A00" w:rsidRDefault="00085A00" w:rsidP="00085A00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17B26E9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0EF2FB54" w14:textId="77777777" w:rsidTr="003B095D">
        <w:tc>
          <w:tcPr>
            <w:tcW w:w="1696" w:type="dxa"/>
          </w:tcPr>
          <w:p w14:paraId="485AC55F" w14:textId="29C9A1E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D52A759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AF95E" w14:textId="64E5AF34" w:rsidR="00085A00" w:rsidRDefault="00085A00" w:rsidP="00085A00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F6D648A" w14:textId="5A7F5B9E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B6D05B" w14:textId="353100BF" w:rsidR="00085A00" w:rsidRDefault="00085A00" w:rsidP="00085A00">
            <w:pPr>
              <w:pStyle w:val="a9"/>
              <w:ind w:firstLine="0"/>
            </w:pPr>
            <w:r>
              <w:t>Текстовое поле с надписью «Фильтры»</w:t>
            </w:r>
          </w:p>
        </w:tc>
        <w:tc>
          <w:tcPr>
            <w:tcW w:w="1985" w:type="dxa"/>
          </w:tcPr>
          <w:p w14:paraId="1A64252D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79EE9B59" w14:textId="77777777" w:rsidTr="003B095D">
        <w:tc>
          <w:tcPr>
            <w:tcW w:w="1696" w:type="dxa"/>
          </w:tcPr>
          <w:p w14:paraId="1AA0800A" w14:textId="3754CA80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A5CADCB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083F406" w14:textId="328F412E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11357BA0" w14:textId="59303079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4BD45CE6" w14:textId="6FCD24BB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«Внешние»</w:t>
            </w:r>
          </w:p>
        </w:tc>
        <w:tc>
          <w:tcPr>
            <w:tcW w:w="1985" w:type="dxa"/>
          </w:tcPr>
          <w:p w14:paraId="2CFCD11A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13582DC7" w14:textId="77777777" w:rsidTr="003B095D">
        <w:tc>
          <w:tcPr>
            <w:tcW w:w="1696" w:type="dxa"/>
          </w:tcPr>
          <w:p w14:paraId="51CA9B6B" w14:textId="4AE9511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4B93BE6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3BD334" w14:textId="518EFDB3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5F2233E7" w14:textId="26E1C0EF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3E2DFFBB" w14:textId="5F10B5B5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«Внутренние»</w:t>
            </w:r>
          </w:p>
        </w:tc>
        <w:tc>
          <w:tcPr>
            <w:tcW w:w="1985" w:type="dxa"/>
          </w:tcPr>
          <w:p w14:paraId="05B88879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1D64B95" w14:textId="77777777" w:rsidTr="003B095D">
        <w:tc>
          <w:tcPr>
            <w:tcW w:w="1696" w:type="dxa"/>
          </w:tcPr>
          <w:p w14:paraId="38E0D807" w14:textId="73D8A8DB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4CC48E1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4AC64" w14:textId="3E5B1226" w:rsidR="00085A00" w:rsidRDefault="00085A00" w:rsidP="00085A00">
            <w:pPr>
              <w:pStyle w:val="a9"/>
              <w:ind w:firstLine="0"/>
            </w:pPr>
            <w:r>
              <w:t>Отмена фильтрации</w:t>
            </w:r>
          </w:p>
        </w:tc>
        <w:tc>
          <w:tcPr>
            <w:tcW w:w="2268" w:type="dxa"/>
          </w:tcPr>
          <w:p w14:paraId="50264B33" w14:textId="42ADA73F" w:rsidR="00085A00" w:rsidRDefault="00085A00" w:rsidP="00085A00">
            <w:pPr>
              <w:pStyle w:val="a9"/>
              <w:ind w:firstLine="0"/>
            </w:pPr>
            <w:r>
              <w:t>Кнопка отмены фильтрации мероприятий</w:t>
            </w:r>
          </w:p>
        </w:tc>
        <w:tc>
          <w:tcPr>
            <w:tcW w:w="3402" w:type="dxa"/>
          </w:tcPr>
          <w:p w14:paraId="681FB951" w14:textId="6F3BAFCA" w:rsidR="00085A00" w:rsidRDefault="00085A00" w:rsidP="00085A00">
            <w:pPr>
              <w:pStyle w:val="a9"/>
              <w:ind w:firstLine="0"/>
            </w:pPr>
            <w:r>
              <w:t>Кнопка отображения мероприятий всех типов</w:t>
            </w:r>
          </w:p>
        </w:tc>
        <w:tc>
          <w:tcPr>
            <w:tcW w:w="1985" w:type="dxa"/>
          </w:tcPr>
          <w:p w14:paraId="241557C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BDE3124" w14:textId="77777777" w:rsidTr="003B095D">
        <w:tc>
          <w:tcPr>
            <w:tcW w:w="1696" w:type="dxa"/>
          </w:tcPr>
          <w:p w14:paraId="751E737C" w14:textId="59D2E107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C414C84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0213027" w14:textId="7F97FC45" w:rsidR="00085A00" w:rsidRDefault="00085A00" w:rsidP="00085A00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74413DF4" w14:textId="04B5D171" w:rsidR="00085A00" w:rsidRDefault="00085A00" w:rsidP="00085A00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05F2A82A" w14:textId="4E307E98" w:rsidR="00085A00" w:rsidRDefault="00085A00" w:rsidP="00085A00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92A03BC" w14:textId="77777777" w:rsidR="00085A00" w:rsidRDefault="00085A00" w:rsidP="00085A00">
            <w:pPr>
              <w:pStyle w:val="a9"/>
              <w:ind w:firstLine="0"/>
            </w:pPr>
          </w:p>
        </w:tc>
      </w:tr>
    </w:tbl>
    <w:p w14:paraId="2B86A614" w14:textId="77777777" w:rsidR="00A35679" w:rsidRDefault="00A35679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8189673" w14:textId="77777777" w:rsidR="00A35679" w:rsidRDefault="00A35679" w:rsidP="00A35679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35679" w14:paraId="01022E20" w14:textId="77777777" w:rsidTr="003B095D">
        <w:tc>
          <w:tcPr>
            <w:tcW w:w="1696" w:type="dxa"/>
          </w:tcPr>
          <w:p w14:paraId="1FB2323E" w14:textId="4ABA22D7" w:rsidR="00A35679" w:rsidRPr="00686D01" w:rsidRDefault="00A35679" w:rsidP="00A3567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23E3185" w14:textId="61D7632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6FE693F" w14:textId="1F04A3B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187CFE" w14:textId="100992A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7FCD5A" w14:textId="5A4CBF9A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F5CE8F" w14:textId="4D5F5F1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35679" w14:paraId="7C65FBA6" w14:textId="77777777" w:rsidTr="003B095D">
        <w:tc>
          <w:tcPr>
            <w:tcW w:w="1696" w:type="dxa"/>
          </w:tcPr>
          <w:p w14:paraId="461016DB" w14:textId="0A0FB2F8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249B53C" w14:textId="0087293F" w:rsidR="00A35679" w:rsidRDefault="00D912F3" w:rsidP="00A35679">
            <w:pPr>
              <w:pStyle w:val="a9"/>
              <w:ind w:firstLine="0"/>
            </w:pPr>
            <w:r>
              <w:t>Экран фрагмента «Мероприятия»</w:t>
            </w:r>
          </w:p>
        </w:tc>
        <w:tc>
          <w:tcPr>
            <w:tcW w:w="3402" w:type="dxa"/>
          </w:tcPr>
          <w:p w14:paraId="10BAAB4C" w14:textId="714F4438" w:rsidR="00A35679" w:rsidRDefault="00A35679" w:rsidP="00A35679">
            <w:pPr>
              <w:pStyle w:val="a9"/>
              <w:ind w:firstLine="0"/>
            </w:pPr>
            <w:r>
              <w:t>Переход на страницу мероприятия</w:t>
            </w:r>
          </w:p>
        </w:tc>
        <w:tc>
          <w:tcPr>
            <w:tcW w:w="2268" w:type="dxa"/>
          </w:tcPr>
          <w:p w14:paraId="644A36AF" w14:textId="446F9C57" w:rsidR="00A35679" w:rsidRDefault="00A35679" w:rsidP="00A35679">
            <w:pPr>
              <w:pStyle w:val="a9"/>
              <w:ind w:firstLine="0"/>
            </w:pPr>
            <w:r>
              <w:t>Кнопка «Открыть описание»</w:t>
            </w:r>
          </w:p>
        </w:tc>
        <w:tc>
          <w:tcPr>
            <w:tcW w:w="3402" w:type="dxa"/>
          </w:tcPr>
          <w:p w14:paraId="0E20BAA2" w14:textId="12A882EF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18A49146" w14:textId="50C0A9F1" w:rsidR="00A35679" w:rsidRDefault="00A35679" w:rsidP="00A35679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A35679" w14:paraId="501C3E2F" w14:textId="77777777" w:rsidTr="003B095D">
        <w:tc>
          <w:tcPr>
            <w:tcW w:w="1696" w:type="dxa"/>
          </w:tcPr>
          <w:p w14:paraId="6F740B9C" w14:textId="310F3814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1EE46B3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1B1193" w14:textId="4CA795AB" w:rsidR="00A35679" w:rsidRDefault="00A35679" w:rsidP="00A35679">
            <w:pPr>
              <w:pStyle w:val="a9"/>
              <w:ind w:firstLine="0"/>
            </w:pPr>
            <w:r>
              <w:t>Регистрация студента на мероприятие</w:t>
            </w:r>
          </w:p>
        </w:tc>
        <w:tc>
          <w:tcPr>
            <w:tcW w:w="2268" w:type="dxa"/>
          </w:tcPr>
          <w:p w14:paraId="527E185B" w14:textId="34BA2AA5" w:rsidR="00A35679" w:rsidRDefault="00A35679" w:rsidP="00A35679">
            <w:pPr>
              <w:pStyle w:val="a9"/>
              <w:ind w:firstLine="0"/>
            </w:pPr>
            <w:r>
              <w:t>Кнопка «Участвовать»</w:t>
            </w:r>
          </w:p>
        </w:tc>
        <w:tc>
          <w:tcPr>
            <w:tcW w:w="3402" w:type="dxa"/>
          </w:tcPr>
          <w:p w14:paraId="4A7940BC" w14:textId="565992DA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28B558CB" w14:textId="24091C65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</w:tr>
      <w:tr w:rsidR="00A35679" w14:paraId="4CBFEC2B" w14:textId="77777777" w:rsidTr="003B095D">
        <w:tc>
          <w:tcPr>
            <w:tcW w:w="1696" w:type="dxa"/>
          </w:tcPr>
          <w:p w14:paraId="668A7421" w14:textId="5255D84D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95F4C5" w14:textId="5C4FAAD6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5BDC2127" w14:textId="5F741DB0" w:rsidR="00A35679" w:rsidRDefault="00A35679" w:rsidP="00A35679">
            <w:pPr>
              <w:pStyle w:val="a9"/>
              <w:ind w:firstLine="0"/>
            </w:pPr>
            <w:r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F0AB1D" w14:textId="45170BD0" w:rsidR="00A35679" w:rsidRDefault="00A35679" w:rsidP="00A35679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9E1381F" w14:textId="004A19FF" w:rsidR="00A35679" w:rsidRDefault="00A35679" w:rsidP="00A35679">
            <w:pPr>
              <w:pStyle w:val="a9"/>
              <w:ind w:firstLine="0"/>
            </w:pPr>
            <w:r>
              <w:t>Изображение с иконкой регистрации</w:t>
            </w:r>
          </w:p>
        </w:tc>
        <w:tc>
          <w:tcPr>
            <w:tcW w:w="1985" w:type="dxa"/>
          </w:tcPr>
          <w:p w14:paraId="5032ED21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59A0DE78" w14:textId="77777777" w:rsidTr="003B095D">
        <w:tc>
          <w:tcPr>
            <w:tcW w:w="1696" w:type="dxa"/>
          </w:tcPr>
          <w:p w14:paraId="5D0F92A2" w14:textId="4257F583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9793A0D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4DF75" w14:textId="7D3B1B75" w:rsidR="00A35679" w:rsidRDefault="00A35679" w:rsidP="00A35679">
            <w:pPr>
              <w:pStyle w:val="a9"/>
              <w:ind w:firstLine="0"/>
            </w:pPr>
            <w:r>
              <w:t>Отображение информации о регистрации</w:t>
            </w:r>
          </w:p>
        </w:tc>
        <w:tc>
          <w:tcPr>
            <w:tcW w:w="2268" w:type="dxa"/>
          </w:tcPr>
          <w:p w14:paraId="07ED8A70" w14:textId="5A7ED16A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EE492C6" w14:textId="3B0F48FD" w:rsidR="00A35679" w:rsidRDefault="00A35679" w:rsidP="00A35679">
            <w:pPr>
              <w:pStyle w:val="a9"/>
              <w:ind w:firstLine="0"/>
            </w:pPr>
            <w:r>
              <w:t>Текстовое поле с информацией о регистрации</w:t>
            </w:r>
          </w:p>
        </w:tc>
        <w:tc>
          <w:tcPr>
            <w:tcW w:w="1985" w:type="dxa"/>
          </w:tcPr>
          <w:p w14:paraId="61DF9696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0A18DE3E" w14:textId="77777777" w:rsidTr="003B095D">
        <w:tc>
          <w:tcPr>
            <w:tcW w:w="1696" w:type="dxa"/>
          </w:tcPr>
          <w:p w14:paraId="1E601A2F" w14:textId="43727FE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D94F58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6C5CDBF" w14:textId="3CBE13E2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3D72C5A5" w14:textId="1AE8BB12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71519B0" w14:textId="0EA28546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участника</w:t>
            </w:r>
          </w:p>
        </w:tc>
        <w:tc>
          <w:tcPr>
            <w:tcW w:w="1985" w:type="dxa"/>
          </w:tcPr>
          <w:p w14:paraId="7F877177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7439CB5" w14:textId="77777777" w:rsidTr="003B095D">
        <w:tc>
          <w:tcPr>
            <w:tcW w:w="1696" w:type="dxa"/>
          </w:tcPr>
          <w:p w14:paraId="7712954F" w14:textId="1AA093B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EF6FF06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4A23E75" w14:textId="31C11E8C" w:rsidR="00A35679" w:rsidRDefault="00A35679" w:rsidP="00A35679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5F42C799" w14:textId="58BDAF9C" w:rsidR="00A35679" w:rsidRDefault="00A35679" w:rsidP="00A35679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1FF02229" w14:textId="73ABA2F0" w:rsidR="00A35679" w:rsidRDefault="00A35679" w:rsidP="00A35679">
            <w:pPr>
              <w:pStyle w:val="a9"/>
              <w:ind w:firstLine="0"/>
            </w:pPr>
            <w:r>
              <w:t>Радиокнопка выбора варианта регистрации в качестве участника</w:t>
            </w:r>
          </w:p>
        </w:tc>
        <w:tc>
          <w:tcPr>
            <w:tcW w:w="1985" w:type="dxa"/>
          </w:tcPr>
          <w:p w14:paraId="5A5B2FBF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AA68C6D" w14:textId="77777777" w:rsidTr="003B095D">
        <w:tc>
          <w:tcPr>
            <w:tcW w:w="1696" w:type="dxa"/>
          </w:tcPr>
          <w:p w14:paraId="77DFC24A" w14:textId="1D4E7C37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E2D7882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74F529" w14:textId="65A49F2B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4EEDE8E1" w14:textId="29285B17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80BE86A" w14:textId="5FA79DB0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зрителя</w:t>
            </w:r>
          </w:p>
        </w:tc>
        <w:tc>
          <w:tcPr>
            <w:tcW w:w="1985" w:type="dxa"/>
          </w:tcPr>
          <w:p w14:paraId="1BDFFAD5" w14:textId="262E2770" w:rsidR="00A35679" w:rsidRDefault="00A35679" w:rsidP="00A35679">
            <w:pPr>
              <w:pStyle w:val="a9"/>
              <w:ind w:firstLine="0"/>
            </w:pPr>
            <w:r>
              <w:t>Экран фрагмента «Мероприятия»</w:t>
            </w:r>
          </w:p>
        </w:tc>
      </w:tr>
    </w:tbl>
    <w:p w14:paraId="31EB732C" w14:textId="77777777" w:rsidR="00C17065" w:rsidRDefault="00C17065">
      <w:r>
        <w:br w:type="page"/>
      </w:r>
    </w:p>
    <w:p w14:paraId="3CFEDA4A" w14:textId="77777777" w:rsidR="00C17065" w:rsidRDefault="00C17065" w:rsidP="00C17065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17065" w14:paraId="67FAB90F" w14:textId="77777777" w:rsidTr="003B095D">
        <w:tc>
          <w:tcPr>
            <w:tcW w:w="1696" w:type="dxa"/>
          </w:tcPr>
          <w:p w14:paraId="296CF0D6" w14:textId="4BABC21D" w:rsidR="00C17065" w:rsidRPr="00686D01" w:rsidRDefault="00C17065" w:rsidP="00C1706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3600B79" w14:textId="1742A21D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6A4F09C" w14:textId="7251E24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AF475F" w14:textId="4A62193A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F51D1E9" w14:textId="306EADB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0EEE603" w14:textId="210A6786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17065" w14:paraId="3E401DE3" w14:textId="77777777" w:rsidTr="003B095D">
        <w:tc>
          <w:tcPr>
            <w:tcW w:w="1696" w:type="dxa"/>
          </w:tcPr>
          <w:p w14:paraId="626623A3" w14:textId="67000313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03720FBE" w14:textId="310A4A71" w:rsidR="00C17065" w:rsidRDefault="00C17065" w:rsidP="00C17065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49D2923D" w14:textId="59B3BB07" w:rsidR="00C17065" w:rsidRDefault="00C17065" w:rsidP="00C17065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2E40FA10" w14:textId="5F1AE4F7" w:rsidR="00C17065" w:rsidRDefault="00C17065" w:rsidP="00C17065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0DC611BB" w14:textId="5ED5E3F4" w:rsidR="00C17065" w:rsidRDefault="00C17065" w:rsidP="00C17065">
            <w:pPr>
              <w:pStyle w:val="a9"/>
              <w:ind w:firstLine="0"/>
            </w:pPr>
            <w:r>
              <w:t>Радиокнопка выбора варианта регистрации в качестве зрителя</w:t>
            </w:r>
          </w:p>
        </w:tc>
        <w:tc>
          <w:tcPr>
            <w:tcW w:w="1985" w:type="dxa"/>
          </w:tcPr>
          <w:p w14:paraId="02A2E537" w14:textId="53ABB360" w:rsidR="00C17065" w:rsidRDefault="00C17065" w:rsidP="00C17065">
            <w:pPr>
              <w:pStyle w:val="a9"/>
              <w:ind w:firstLine="0"/>
            </w:pPr>
            <w:r>
              <w:t>Экран фрагмента «Мероприятия»</w:t>
            </w:r>
          </w:p>
        </w:tc>
      </w:tr>
      <w:tr w:rsidR="00C17065" w14:paraId="273B240C" w14:textId="77777777" w:rsidTr="003B095D">
        <w:tc>
          <w:tcPr>
            <w:tcW w:w="1696" w:type="dxa"/>
          </w:tcPr>
          <w:p w14:paraId="3CC75C11" w14:textId="413EBC3D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723D769" w14:textId="764D5AA3" w:rsidR="00C17065" w:rsidRDefault="00C17065" w:rsidP="00C17065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450BABD0" w14:textId="5E625F58" w:rsidR="00C17065" w:rsidRDefault="00C17065" w:rsidP="00C17065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BCB2E24" w14:textId="7EF0950C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CB60446" w14:textId="6E92E4A5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1DCEF289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57CDDDCE" w14:textId="77777777" w:rsidTr="003B095D">
        <w:tc>
          <w:tcPr>
            <w:tcW w:w="1696" w:type="dxa"/>
          </w:tcPr>
          <w:p w14:paraId="22E2B5A1" w14:textId="1EC835D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5EB016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1962A96" w14:textId="145A6E61" w:rsidR="00C17065" w:rsidRDefault="00C17065" w:rsidP="00C17065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38EC9A3A" w14:textId="6C492A05" w:rsidR="00C17065" w:rsidRDefault="00C17065" w:rsidP="00C17065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67E585D3" w14:textId="4DDDF727" w:rsidR="00C17065" w:rsidRDefault="00C17065" w:rsidP="00C17065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B4BD8ED" w14:textId="73C1BBFF" w:rsidR="00C17065" w:rsidRDefault="00C17065" w:rsidP="00C17065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C17065" w14:paraId="56041BD1" w14:textId="77777777" w:rsidTr="003B095D">
        <w:tc>
          <w:tcPr>
            <w:tcW w:w="1696" w:type="dxa"/>
          </w:tcPr>
          <w:p w14:paraId="7132581E" w14:textId="01C67677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36B76CD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CB972B6" w14:textId="3F10C17A" w:rsidR="00C17065" w:rsidRDefault="00C17065" w:rsidP="00C17065">
            <w:pPr>
              <w:pStyle w:val="a9"/>
              <w:ind w:firstLine="0"/>
            </w:pPr>
            <w:r>
              <w:t>Отображение изображений мероприятия</w:t>
            </w:r>
          </w:p>
        </w:tc>
        <w:tc>
          <w:tcPr>
            <w:tcW w:w="2268" w:type="dxa"/>
          </w:tcPr>
          <w:p w14:paraId="31727A99" w14:textId="11331EB9" w:rsidR="00C17065" w:rsidRDefault="00C17065" w:rsidP="00C17065">
            <w:pPr>
              <w:pStyle w:val="a9"/>
              <w:ind w:firstLine="0"/>
            </w:pPr>
            <w:r>
              <w:t>Карусель изображений</w:t>
            </w:r>
          </w:p>
        </w:tc>
        <w:tc>
          <w:tcPr>
            <w:tcW w:w="3402" w:type="dxa"/>
          </w:tcPr>
          <w:p w14:paraId="0FD60831" w14:textId="60378772" w:rsidR="00C17065" w:rsidRDefault="00C17065" w:rsidP="00C17065">
            <w:pPr>
              <w:pStyle w:val="a9"/>
              <w:ind w:firstLine="0"/>
            </w:pPr>
            <w:r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2104F3A7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4445B705" w14:textId="77777777" w:rsidTr="003B095D">
        <w:tc>
          <w:tcPr>
            <w:tcW w:w="1696" w:type="dxa"/>
          </w:tcPr>
          <w:p w14:paraId="0FC2FC49" w14:textId="35BB624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65524D5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2CE94" w14:textId="575F7E64" w:rsidR="00C17065" w:rsidRDefault="00C17065" w:rsidP="00C17065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E6BDD62" w14:textId="05809966" w:rsidR="00C17065" w:rsidRDefault="00C17065" w:rsidP="00C17065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B18B55E" w14:textId="31899414" w:rsidR="00C17065" w:rsidRDefault="00C17065" w:rsidP="00C17065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5DF2BCE6" w14:textId="77777777" w:rsidR="00C17065" w:rsidRDefault="00C17065" w:rsidP="00C17065">
            <w:pPr>
              <w:pStyle w:val="a9"/>
              <w:ind w:firstLine="0"/>
            </w:pPr>
          </w:p>
        </w:tc>
      </w:tr>
    </w:tbl>
    <w:p w14:paraId="3AA9ABD0" w14:textId="77777777" w:rsidR="00990369" w:rsidRDefault="00990369">
      <w:r>
        <w:br w:type="page"/>
      </w:r>
    </w:p>
    <w:p w14:paraId="1F9F158C" w14:textId="77777777" w:rsidR="00990369" w:rsidRDefault="00990369" w:rsidP="00990369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990369" w14:paraId="5471A0BA" w14:textId="77777777" w:rsidTr="003B095D">
        <w:tc>
          <w:tcPr>
            <w:tcW w:w="1696" w:type="dxa"/>
          </w:tcPr>
          <w:p w14:paraId="736C44C0" w14:textId="1E8C3720" w:rsidR="00990369" w:rsidRPr="00686D01" w:rsidRDefault="00990369" w:rsidP="0099036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B965EFB" w14:textId="042B97ED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C685F1" w14:textId="177015A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50D68AF" w14:textId="41FB3DC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E75DE69" w14:textId="5E7D9ECF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AE23E01" w14:textId="144248CA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990369" w14:paraId="03EFAF49" w14:textId="77777777" w:rsidTr="003B095D">
        <w:tc>
          <w:tcPr>
            <w:tcW w:w="1696" w:type="dxa"/>
          </w:tcPr>
          <w:p w14:paraId="418B1122" w14:textId="70B6670E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F1D28C9" w14:textId="0C5018C3" w:rsidR="00990369" w:rsidRDefault="00990369" w:rsidP="00990369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6CB25BEB" w14:textId="7884B86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117D295B" w14:textId="16A30B88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9A83997" w14:textId="07FE183B" w:rsidR="00990369" w:rsidRDefault="00990369" w:rsidP="00990369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15B60BCF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5150992" w14:textId="77777777" w:rsidTr="003B095D">
        <w:tc>
          <w:tcPr>
            <w:tcW w:w="1696" w:type="dxa"/>
          </w:tcPr>
          <w:p w14:paraId="24F9D10B" w14:textId="209C8171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D5614C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027354" w14:textId="39F44F4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80F4BBD" w14:textId="6C9200FA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DD94CA0" w14:textId="383C5AC7" w:rsidR="00990369" w:rsidRDefault="00990369" w:rsidP="00990369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445D9474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AECFA35" w14:textId="77777777" w:rsidTr="003B095D">
        <w:tc>
          <w:tcPr>
            <w:tcW w:w="1696" w:type="dxa"/>
          </w:tcPr>
          <w:p w14:paraId="1D244802" w14:textId="2F1EA18C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3EB28F4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8EE345" w14:textId="3BB438B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7B1A49B" w14:textId="0BF0E834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2504C6A5" w14:textId="3408C1F2" w:rsidR="00990369" w:rsidRDefault="00990369" w:rsidP="00990369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434576D7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3CF14B9" w14:textId="77777777" w:rsidTr="003B095D">
        <w:tc>
          <w:tcPr>
            <w:tcW w:w="1696" w:type="dxa"/>
          </w:tcPr>
          <w:p w14:paraId="5047B6DE" w14:textId="45283500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A3F46E6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88FE71C" w14:textId="4F053D73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3A1D2D2" w14:textId="17134B22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2219E3A" w14:textId="5A360F79" w:rsidR="00990369" w:rsidRDefault="00990369" w:rsidP="00990369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6EBFEC09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28121A0A" w14:textId="77777777" w:rsidTr="003B095D">
        <w:tc>
          <w:tcPr>
            <w:tcW w:w="1696" w:type="dxa"/>
          </w:tcPr>
          <w:p w14:paraId="4A5AD5FF" w14:textId="3286233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9D07AD8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576D3" w14:textId="7A8C3D62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2AC6BFE" w14:textId="711BCDC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BB7EC7B" w14:textId="72481460" w:rsidR="00990369" w:rsidRDefault="00990369" w:rsidP="00990369">
            <w:pPr>
              <w:pStyle w:val="a9"/>
              <w:ind w:firstLine="0"/>
            </w:pPr>
            <w:r>
              <w:t>Текстовое поле «Уже участвуют:»</w:t>
            </w:r>
          </w:p>
        </w:tc>
        <w:tc>
          <w:tcPr>
            <w:tcW w:w="1985" w:type="dxa"/>
          </w:tcPr>
          <w:p w14:paraId="29F7F22B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1284C03C" w14:textId="77777777" w:rsidTr="003B095D">
        <w:tc>
          <w:tcPr>
            <w:tcW w:w="1696" w:type="dxa"/>
          </w:tcPr>
          <w:p w14:paraId="597DB0DF" w14:textId="5F026D4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5F7408A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73CCB1" w14:textId="38B94AA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A8084FC" w14:textId="3771F58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F7A737E" w14:textId="545ACD7A" w:rsidR="00990369" w:rsidRDefault="00990369" w:rsidP="00990369">
            <w:pPr>
              <w:pStyle w:val="a9"/>
              <w:ind w:firstLine="0"/>
            </w:pPr>
            <w:r>
              <w:t>Текстовое поле с количеством зарегистрированных участников мероприятия</w:t>
            </w:r>
          </w:p>
        </w:tc>
        <w:tc>
          <w:tcPr>
            <w:tcW w:w="1985" w:type="dxa"/>
          </w:tcPr>
          <w:p w14:paraId="37AD683D" w14:textId="77777777" w:rsidR="00990369" w:rsidRDefault="00990369" w:rsidP="00990369">
            <w:pPr>
              <w:pStyle w:val="a9"/>
              <w:ind w:firstLine="0"/>
            </w:pPr>
          </w:p>
        </w:tc>
      </w:tr>
    </w:tbl>
    <w:p w14:paraId="6F49F4F7" w14:textId="77777777" w:rsidR="008E35DF" w:rsidRDefault="008E35DF">
      <w:r>
        <w:br w:type="page"/>
      </w:r>
    </w:p>
    <w:p w14:paraId="512AC5B4" w14:textId="77777777" w:rsidR="008E35DF" w:rsidRDefault="008E35DF" w:rsidP="008E35DF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8E35DF" w14:paraId="13EC9661" w14:textId="77777777" w:rsidTr="003B095D">
        <w:tc>
          <w:tcPr>
            <w:tcW w:w="1696" w:type="dxa"/>
          </w:tcPr>
          <w:p w14:paraId="00059828" w14:textId="6D5C8465" w:rsidR="008E35DF" w:rsidRPr="00686D01" w:rsidRDefault="008E35DF" w:rsidP="008E35DF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AAD80F" w14:textId="11500118" w:rsidR="008E35DF" w:rsidRPr="008E35DF" w:rsidRDefault="008E35DF" w:rsidP="008E35DF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22FAF60" w14:textId="4546A67F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A67BF88" w14:textId="426E397E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92B8D16" w14:textId="19A06B12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D0662C" w14:textId="3A385247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8E35DF" w14:paraId="47897845" w14:textId="77777777" w:rsidTr="003B095D">
        <w:tc>
          <w:tcPr>
            <w:tcW w:w="1696" w:type="dxa"/>
          </w:tcPr>
          <w:p w14:paraId="09CF69A2" w14:textId="7B27AE6F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514294A" w14:textId="0347A1DE" w:rsidR="008E35DF" w:rsidRDefault="008E35DF" w:rsidP="008E35DF">
            <w:pPr>
              <w:pStyle w:val="a9"/>
              <w:ind w:firstLine="0"/>
            </w:pPr>
            <w:r w:rsidRPr="008E35DF">
              <w:t>Экран мероприятия</w:t>
            </w:r>
          </w:p>
        </w:tc>
        <w:tc>
          <w:tcPr>
            <w:tcW w:w="3402" w:type="dxa"/>
          </w:tcPr>
          <w:p w14:paraId="2180F9FD" w14:textId="02C6D656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C032D5C" w14:textId="21194882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F00314" w14:textId="268C6E5C" w:rsidR="008E35DF" w:rsidRDefault="008E35DF" w:rsidP="008E35DF">
            <w:pPr>
              <w:pStyle w:val="a9"/>
              <w:ind w:firstLine="0"/>
            </w:pPr>
            <w:r>
              <w:t>Текстовое поле «Регистрация доступна до»</w:t>
            </w:r>
          </w:p>
        </w:tc>
        <w:tc>
          <w:tcPr>
            <w:tcW w:w="1985" w:type="dxa"/>
          </w:tcPr>
          <w:p w14:paraId="22B2FC65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1510C440" w14:textId="77777777" w:rsidTr="003B095D">
        <w:tc>
          <w:tcPr>
            <w:tcW w:w="1696" w:type="dxa"/>
          </w:tcPr>
          <w:p w14:paraId="7FD7D723" w14:textId="3C5BD082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6656562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AEF2A41" w14:textId="1CB6942C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434EEA8" w14:textId="235F0A71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B48437" w14:textId="5AC5415C" w:rsidR="008E35DF" w:rsidRDefault="008E35DF" w:rsidP="008E35DF">
            <w:pPr>
              <w:pStyle w:val="a9"/>
              <w:ind w:firstLine="0"/>
            </w:pPr>
            <w:r>
              <w:t>Текстовое поле с датой и временем конца регистрации</w:t>
            </w:r>
          </w:p>
        </w:tc>
        <w:tc>
          <w:tcPr>
            <w:tcW w:w="1985" w:type="dxa"/>
          </w:tcPr>
          <w:p w14:paraId="6140FC02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6F5CFC26" w14:textId="77777777" w:rsidTr="003B095D">
        <w:tc>
          <w:tcPr>
            <w:tcW w:w="1696" w:type="dxa"/>
          </w:tcPr>
          <w:p w14:paraId="3F4597D4" w14:textId="512F8CE7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BDE6BEA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EDEF049" w14:textId="5F7CF51B" w:rsidR="008E35DF" w:rsidRPr="000D3652" w:rsidRDefault="008E35DF" w:rsidP="008E35DF">
            <w:pPr>
              <w:pStyle w:val="a9"/>
              <w:ind w:firstLine="0"/>
            </w:pPr>
            <w:r>
              <w:t xml:space="preserve">Регистрация на мероприятие </w:t>
            </w:r>
            <w:r w:rsidRPr="000D3652">
              <w:t>/</w:t>
            </w:r>
            <w:r>
              <w:t xml:space="preserve"> Переход на э</w:t>
            </w:r>
            <w:r w:rsidRPr="00501FCC">
              <w:t>кран мероприятия с пройденной рег</w:t>
            </w:r>
            <w:r>
              <w:t>и</w:t>
            </w:r>
            <w:r w:rsidRPr="00501FCC">
              <w:t>страцией</w:t>
            </w:r>
          </w:p>
        </w:tc>
        <w:tc>
          <w:tcPr>
            <w:tcW w:w="2268" w:type="dxa"/>
          </w:tcPr>
          <w:p w14:paraId="59B4F929" w14:textId="10684112" w:rsidR="008E35DF" w:rsidRDefault="008E35DF" w:rsidP="008E35DF">
            <w:pPr>
              <w:pStyle w:val="a9"/>
              <w:ind w:firstLine="0"/>
            </w:pPr>
            <w:r>
              <w:t xml:space="preserve">Кнопка «Участвовать» </w:t>
            </w:r>
            <w:r w:rsidRPr="00144E6E">
              <w:t>/</w:t>
            </w:r>
            <w:r>
              <w:t xml:space="preserve"> Кнопка «Просмотреть </w:t>
            </w:r>
            <w:r>
              <w:rPr>
                <w:lang w:val="en-US"/>
              </w:rPr>
              <w:t>QR</w:t>
            </w:r>
            <w:r>
              <w:t>-код»</w:t>
            </w:r>
          </w:p>
        </w:tc>
        <w:tc>
          <w:tcPr>
            <w:tcW w:w="3402" w:type="dxa"/>
          </w:tcPr>
          <w:p w14:paraId="0EC76F2B" w14:textId="337FCBC8" w:rsidR="008E35DF" w:rsidRDefault="008E35DF" w:rsidP="008E35DF">
            <w:pPr>
              <w:pStyle w:val="a9"/>
              <w:ind w:firstLine="0"/>
            </w:pPr>
            <w:r>
              <w:t>В зависимости от состояния (пользователь (не) зарегистрирован изменяется текстовая надпись на кнопке и функционал)</w:t>
            </w:r>
          </w:p>
        </w:tc>
        <w:tc>
          <w:tcPr>
            <w:tcW w:w="1985" w:type="dxa"/>
          </w:tcPr>
          <w:p w14:paraId="14006CDC" w14:textId="36A912D9" w:rsidR="008E35DF" w:rsidRPr="000631FA" w:rsidRDefault="008E35DF" w:rsidP="008E35DF">
            <w:pPr>
              <w:pStyle w:val="a9"/>
              <w:ind w:firstLine="0"/>
            </w:pPr>
            <w:r>
              <w:t xml:space="preserve">Диалоговое окно регистрации </w:t>
            </w:r>
            <w:r w:rsidRPr="000631FA">
              <w:t>/</w:t>
            </w:r>
            <w:r>
              <w:t xml:space="preserve"> Экран мероприятия с пройденной регистрацией</w:t>
            </w:r>
          </w:p>
        </w:tc>
      </w:tr>
      <w:tr w:rsidR="008E35DF" w14:paraId="31540161" w14:textId="77777777" w:rsidTr="003B095D">
        <w:tc>
          <w:tcPr>
            <w:tcW w:w="1696" w:type="dxa"/>
          </w:tcPr>
          <w:p w14:paraId="5D4241E7" w14:textId="1909434B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1E71DBF" w14:textId="018D904F" w:rsidR="008E35DF" w:rsidRPr="001B3D6D" w:rsidRDefault="008E35DF" w:rsidP="008E35DF">
            <w:pPr>
              <w:pStyle w:val="a9"/>
              <w:ind w:firstLine="0"/>
            </w:pPr>
            <w:r w:rsidRPr="001B3D6D">
              <w:t>Экран фрагмента «Подтверждение присутствия»</w:t>
            </w:r>
          </w:p>
        </w:tc>
        <w:tc>
          <w:tcPr>
            <w:tcW w:w="3402" w:type="dxa"/>
          </w:tcPr>
          <w:p w14:paraId="2A6D18A2" w14:textId="5E25A78C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названия фрагмента</w:t>
            </w:r>
          </w:p>
        </w:tc>
        <w:tc>
          <w:tcPr>
            <w:tcW w:w="2268" w:type="dxa"/>
          </w:tcPr>
          <w:p w14:paraId="3656B613" w14:textId="65999666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793CBB9" w14:textId="502BC083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BFB435C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75F8D9A" w14:textId="77777777" w:rsidTr="003B095D">
        <w:tc>
          <w:tcPr>
            <w:tcW w:w="1696" w:type="dxa"/>
          </w:tcPr>
          <w:p w14:paraId="7EC5C1B9" w14:textId="53338F34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3A5CE19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E03A2D" w14:textId="39854C4A" w:rsidR="008E35DF" w:rsidRPr="001B3D6D" w:rsidRDefault="008E35DF" w:rsidP="008E35DF">
            <w:pPr>
              <w:pStyle w:val="a9"/>
              <w:ind w:firstLine="0"/>
            </w:pPr>
            <w:r w:rsidRPr="001B3D6D">
              <w:t>Поиск мероприятия по названию</w:t>
            </w:r>
          </w:p>
        </w:tc>
        <w:tc>
          <w:tcPr>
            <w:tcW w:w="2268" w:type="dxa"/>
          </w:tcPr>
          <w:p w14:paraId="57248073" w14:textId="49CC7F89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«Поиск мероприятия»</w:t>
            </w:r>
          </w:p>
        </w:tc>
        <w:tc>
          <w:tcPr>
            <w:tcW w:w="3402" w:type="dxa"/>
          </w:tcPr>
          <w:p w14:paraId="2E60AD25" w14:textId="45457DA4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DDF3776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0A0D77A" w14:textId="77777777" w:rsidTr="003B095D">
        <w:tc>
          <w:tcPr>
            <w:tcW w:w="1696" w:type="dxa"/>
          </w:tcPr>
          <w:p w14:paraId="77C7F75A" w14:textId="7C0998ED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D69308E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7890F9" w14:textId="15F1D260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475E950C" w14:textId="79205F86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</w:t>
            </w:r>
          </w:p>
        </w:tc>
        <w:tc>
          <w:tcPr>
            <w:tcW w:w="3402" w:type="dxa"/>
          </w:tcPr>
          <w:p w14:paraId="1288B91D" w14:textId="57B749FA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мероприятий, доступные для модерирования</w:t>
            </w:r>
          </w:p>
        </w:tc>
        <w:tc>
          <w:tcPr>
            <w:tcW w:w="1985" w:type="dxa"/>
          </w:tcPr>
          <w:p w14:paraId="22325984" w14:textId="02D6976B" w:rsidR="008E35DF" w:rsidRPr="001B3D6D" w:rsidRDefault="008E35DF" w:rsidP="008E35DF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</w:tr>
    </w:tbl>
    <w:p w14:paraId="6DB6C7C6" w14:textId="77777777" w:rsidR="004063BD" w:rsidRDefault="004063BD">
      <w:r>
        <w:br w:type="page"/>
      </w:r>
    </w:p>
    <w:p w14:paraId="5C65523C" w14:textId="77777777" w:rsidR="004063BD" w:rsidRDefault="004063BD" w:rsidP="004063BD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63BD" w14:paraId="66A8BE2C" w14:textId="77777777" w:rsidTr="003B095D">
        <w:tc>
          <w:tcPr>
            <w:tcW w:w="1696" w:type="dxa"/>
          </w:tcPr>
          <w:p w14:paraId="59CF9125" w14:textId="162E2E87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B002FBC" w14:textId="04BBB89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133EA02" w14:textId="30A5B155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FA516BB" w14:textId="5F90C4FF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65F320" w14:textId="4FE2508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12D01BE" w14:textId="3838992C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63BD" w14:paraId="62556EA8" w14:textId="77777777" w:rsidTr="003B095D">
        <w:tc>
          <w:tcPr>
            <w:tcW w:w="1696" w:type="dxa"/>
          </w:tcPr>
          <w:p w14:paraId="3577117A" w14:textId="173CB08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3E64AF7" w14:textId="18E1FA1E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  <w:tc>
          <w:tcPr>
            <w:tcW w:w="3402" w:type="dxa"/>
          </w:tcPr>
          <w:p w14:paraId="24D6BC46" w14:textId="3B2E3296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5D019B66" w14:textId="7657818D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1B38D52" w14:textId="2E8BEB52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Верхнее меню со встроенным текстовым полем «Сканер </w:t>
            </w:r>
            <w:r w:rsidRPr="001B3D6D">
              <w:rPr>
                <w:lang w:val="en-US"/>
              </w:rPr>
              <w:t>QR</w:t>
            </w:r>
            <w:r w:rsidRPr="001B3D6D">
              <w:t>-кода»</w:t>
            </w:r>
          </w:p>
        </w:tc>
        <w:tc>
          <w:tcPr>
            <w:tcW w:w="1985" w:type="dxa"/>
          </w:tcPr>
          <w:p w14:paraId="00414089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72FB55DE" w14:textId="77777777" w:rsidTr="003B095D">
        <w:tc>
          <w:tcPr>
            <w:tcW w:w="1696" w:type="dxa"/>
          </w:tcPr>
          <w:p w14:paraId="0283074A" w14:textId="0E4D5C1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7BB6517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220EF" w14:textId="490A47FC" w:rsidR="004063BD" w:rsidRPr="001B3D6D" w:rsidRDefault="004063BD" w:rsidP="004063BD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1756723A" w14:textId="2A7873DA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68E938" w14:textId="6A013BD9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55C7F47D" w14:textId="39136332" w:rsidR="004063BD" w:rsidRPr="001B3D6D" w:rsidRDefault="004063BD" w:rsidP="004063BD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4063BD" w14:paraId="1EE1122D" w14:textId="77777777" w:rsidTr="003B095D">
        <w:tc>
          <w:tcPr>
            <w:tcW w:w="1696" w:type="dxa"/>
          </w:tcPr>
          <w:p w14:paraId="2F1A2C85" w14:textId="48D30D3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2AC25C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6F074E" w14:textId="327EDB37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F782AE8" w14:textId="47AC8FAB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012CB98" w14:textId="48D61185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 «</w:t>
            </w:r>
            <w:r w:rsidRPr="001B3D6D">
              <w:rPr>
                <w:lang w:val="en-US"/>
              </w:rPr>
              <w:t>QR</w:t>
            </w:r>
            <w:r w:rsidRPr="001B3D6D">
              <w:t>-код должен находиться в рамке для сканирования»</w:t>
            </w:r>
          </w:p>
        </w:tc>
        <w:tc>
          <w:tcPr>
            <w:tcW w:w="1985" w:type="dxa"/>
          </w:tcPr>
          <w:p w14:paraId="6C193A5E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2691ADD1" w14:textId="77777777" w:rsidTr="003B095D">
        <w:tc>
          <w:tcPr>
            <w:tcW w:w="1696" w:type="dxa"/>
          </w:tcPr>
          <w:p w14:paraId="3B830A5C" w14:textId="63AFB50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D31463D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604B54" w14:textId="23ED1DE6" w:rsidR="004063BD" w:rsidRPr="001B3D6D" w:rsidRDefault="004063BD" w:rsidP="004063B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4736C60F" w14:textId="4DC08F84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QR-</w:t>
            </w:r>
            <w:r w:rsidRPr="001B3D6D">
              <w:t>кода</w:t>
            </w:r>
          </w:p>
        </w:tc>
        <w:tc>
          <w:tcPr>
            <w:tcW w:w="3402" w:type="dxa"/>
          </w:tcPr>
          <w:p w14:paraId="1B59008C" w14:textId="689D9F15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</w:t>
            </w:r>
            <w:r w:rsidRPr="001B3D6D">
              <w:t>-кода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076BF32" w14:textId="129F114B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4063BD" w14:paraId="0B52F106" w14:textId="77777777" w:rsidTr="003B095D">
        <w:tc>
          <w:tcPr>
            <w:tcW w:w="1696" w:type="dxa"/>
          </w:tcPr>
          <w:p w14:paraId="3DC5FDCC" w14:textId="66C19008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</w:tcPr>
          <w:p w14:paraId="6FA650E6" w14:textId="12217D74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5A7A86EE" w14:textId="07643011" w:rsidR="004063BD" w:rsidRPr="001B3D6D" w:rsidRDefault="004063BD" w:rsidP="004063BD">
            <w:pPr>
              <w:pStyle w:val="a9"/>
              <w:ind w:firstLine="0"/>
              <w:rPr>
                <w:lang w:val="en-US"/>
              </w:rPr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29975093" w14:textId="29949FFE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CFAD166" w14:textId="78B89E3B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«Результат сканера»</w:t>
            </w:r>
          </w:p>
        </w:tc>
        <w:tc>
          <w:tcPr>
            <w:tcW w:w="1985" w:type="dxa"/>
          </w:tcPr>
          <w:p w14:paraId="2D400029" w14:textId="77777777" w:rsidR="004063BD" w:rsidRPr="001B3D6D" w:rsidRDefault="004063BD" w:rsidP="004063BD">
            <w:pPr>
              <w:pStyle w:val="a9"/>
              <w:ind w:firstLine="0"/>
            </w:pPr>
          </w:p>
        </w:tc>
      </w:tr>
    </w:tbl>
    <w:p w14:paraId="217CD740" w14:textId="77777777" w:rsidR="0002095D" w:rsidRDefault="0002095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08BCE24" w14:textId="77777777" w:rsidR="0002095D" w:rsidRDefault="0002095D" w:rsidP="0002095D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2095D" w14:paraId="0898FFCF" w14:textId="77777777" w:rsidTr="003B095D">
        <w:tc>
          <w:tcPr>
            <w:tcW w:w="1696" w:type="dxa"/>
          </w:tcPr>
          <w:p w14:paraId="483B5140" w14:textId="0F56141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6A8E1B0" w14:textId="744E539B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E6E3D2" w14:textId="7BEA4E8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FBEC2B0" w14:textId="66D47121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3F93C8" w14:textId="7F04ED34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154230" w14:textId="7B0CEB82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2095D" w14:paraId="36267A0D" w14:textId="77777777" w:rsidTr="003B095D">
        <w:tc>
          <w:tcPr>
            <w:tcW w:w="1696" w:type="dxa"/>
          </w:tcPr>
          <w:p w14:paraId="07F53BA4" w14:textId="2ABF7AB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5FDA87D" w14:textId="02962220" w:rsidR="0002095D" w:rsidRPr="001B3D6D" w:rsidRDefault="0002095D" w:rsidP="0002095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4F35C02A" w14:textId="4F272C1C" w:rsidR="0002095D" w:rsidRPr="001B3D6D" w:rsidRDefault="0002095D" w:rsidP="0002095D">
            <w:pPr>
              <w:pStyle w:val="a9"/>
              <w:ind w:firstLine="0"/>
            </w:pPr>
            <w:r w:rsidRPr="001B3D6D">
              <w:t>Переход в Экран сканера QR-кодов мероприятия</w:t>
            </w:r>
          </w:p>
        </w:tc>
        <w:tc>
          <w:tcPr>
            <w:tcW w:w="2268" w:type="dxa"/>
          </w:tcPr>
          <w:p w14:paraId="5C19F5A8" w14:textId="38A6A77C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F2052C" w14:textId="6C7412EA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61BD4C56" w14:textId="508310C5" w:rsidR="0002095D" w:rsidRPr="001B3D6D" w:rsidRDefault="0002095D" w:rsidP="0002095D">
            <w:pPr>
              <w:pStyle w:val="a9"/>
              <w:ind w:firstLine="0"/>
            </w:pPr>
            <w:r w:rsidRPr="001B3D6D">
              <w:t>Экран сканера QR-кодов мероприятия</w:t>
            </w:r>
          </w:p>
        </w:tc>
      </w:tr>
      <w:tr w:rsidR="0002095D" w14:paraId="30082C3D" w14:textId="77777777" w:rsidTr="003B095D">
        <w:tc>
          <w:tcPr>
            <w:tcW w:w="1696" w:type="dxa"/>
          </w:tcPr>
          <w:p w14:paraId="4651E0F1" w14:textId="0ED3A955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E2F6567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B51F0D2" w14:textId="39E9C5E2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фотографии студента</w:t>
            </w:r>
          </w:p>
        </w:tc>
        <w:tc>
          <w:tcPr>
            <w:tcW w:w="2268" w:type="dxa"/>
          </w:tcPr>
          <w:p w14:paraId="619057F1" w14:textId="0CFD4E3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798AA678" w14:textId="00FCAE96" w:rsidR="0002095D" w:rsidRPr="001B3D6D" w:rsidRDefault="0002095D" w:rsidP="0002095D">
            <w:pPr>
              <w:pStyle w:val="a9"/>
              <w:ind w:firstLine="0"/>
            </w:pPr>
            <w:r w:rsidRPr="001B3D6D">
              <w:t>Круглое изображение из профиля студента</w:t>
            </w:r>
          </w:p>
        </w:tc>
        <w:tc>
          <w:tcPr>
            <w:tcW w:w="1985" w:type="dxa"/>
          </w:tcPr>
          <w:p w14:paraId="57213557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11A504AB" w14:textId="77777777" w:rsidTr="003B095D">
        <w:tc>
          <w:tcPr>
            <w:tcW w:w="1696" w:type="dxa"/>
          </w:tcPr>
          <w:p w14:paraId="7D251365" w14:textId="6913D61A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265FF42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DFE3A4D" w14:textId="15D22276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D0F8612" w14:textId="3980D705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797422B" w14:textId="31E55DB8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ФИО из профиля студента</w:t>
            </w:r>
          </w:p>
        </w:tc>
        <w:tc>
          <w:tcPr>
            <w:tcW w:w="1985" w:type="dxa"/>
          </w:tcPr>
          <w:p w14:paraId="30D25F76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2DDBF6A4" w14:textId="77777777" w:rsidTr="003B095D">
        <w:tc>
          <w:tcPr>
            <w:tcW w:w="1696" w:type="dxa"/>
          </w:tcPr>
          <w:p w14:paraId="608FCE0D" w14:textId="39099470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7E0B320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2448367" w14:textId="71F3C921" w:rsidR="0002095D" w:rsidRPr="001B3D6D" w:rsidRDefault="0002095D" w:rsidP="0002095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2971E9C6" w14:textId="2FFD9F6F" w:rsidR="0002095D" w:rsidRPr="001B3D6D" w:rsidRDefault="0002095D" w:rsidP="0002095D">
            <w:pPr>
              <w:pStyle w:val="a9"/>
              <w:ind w:firstLine="0"/>
            </w:pPr>
            <w:r w:rsidRPr="001B3D6D">
              <w:t>Кнопка «Подтвердить присутствие»</w:t>
            </w:r>
          </w:p>
        </w:tc>
        <w:tc>
          <w:tcPr>
            <w:tcW w:w="3402" w:type="dxa"/>
          </w:tcPr>
          <w:p w14:paraId="1222253A" w14:textId="2B584762" w:rsidR="0002095D" w:rsidRPr="001B3D6D" w:rsidRDefault="0002095D" w:rsidP="0002095D">
            <w:pPr>
              <w:pStyle w:val="a9"/>
              <w:ind w:firstLine="0"/>
            </w:pPr>
            <w:r w:rsidRPr="001B3D6D">
              <w:t>Кнопка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2FAE2CF" w14:textId="0A9A2E7C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 / Диалоговое окно неудачного подтверждения</w:t>
            </w:r>
          </w:p>
        </w:tc>
      </w:tr>
      <w:tr w:rsidR="0002095D" w14:paraId="7821BE73" w14:textId="77777777" w:rsidTr="003B095D">
        <w:tc>
          <w:tcPr>
            <w:tcW w:w="1696" w:type="dxa"/>
          </w:tcPr>
          <w:p w14:paraId="1B23ADC8" w14:textId="3F90633B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2CE92C5" w14:textId="4FCCA4AB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</w:t>
            </w:r>
          </w:p>
        </w:tc>
        <w:tc>
          <w:tcPr>
            <w:tcW w:w="3402" w:type="dxa"/>
          </w:tcPr>
          <w:p w14:paraId="09E1637D" w14:textId="454C1E9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B276AC" w14:textId="143EA54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277F6A2B" w14:textId="14796CBF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 с иконкой успешного подтверждения присутствия студента</w:t>
            </w:r>
          </w:p>
        </w:tc>
        <w:tc>
          <w:tcPr>
            <w:tcW w:w="1985" w:type="dxa"/>
          </w:tcPr>
          <w:p w14:paraId="5E18CA9D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60839C64" w14:textId="77777777" w:rsidTr="003B095D">
        <w:tc>
          <w:tcPr>
            <w:tcW w:w="1696" w:type="dxa"/>
          </w:tcPr>
          <w:p w14:paraId="419444AD" w14:textId="213BA06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01B8746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16DE1" w14:textId="705189F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C814ED7" w14:textId="4B68D89C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7BA82EC" w14:textId="29BDFA6F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«Успех»</w:t>
            </w:r>
          </w:p>
        </w:tc>
        <w:tc>
          <w:tcPr>
            <w:tcW w:w="1985" w:type="dxa"/>
          </w:tcPr>
          <w:p w14:paraId="193D521B" w14:textId="77777777" w:rsidR="0002095D" w:rsidRPr="001B3D6D" w:rsidRDefault="0002095D" w:rsidP="0002095D">
            <w:pPr>
              <w:pStyle w:val="a9"/>
              <w:ind w:firstLine="0"/>
            </w:pPr>
          </w:p>
        </w:tc>
      </w:tr>
    </w:tbl>
    <w:p w14:paraId="5F10F982" w14:textId="77777777" w:rsidR="007B19B2" w:rsidRDefault="007B19B2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58F001B" w14:textId="77777777" w:rsidR="007B19B2" w:rsidRDefault="007B19B2" w:rsidP="007B19B2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B19B2" w14:paraId="1FD8D518" w14:textId="77777777" w:rsidTr="003B095D">
        <w:tc>
          <w:tcPr>
            <w:tcW w:w="1696" w:type="dxa"/>
          </w:tcPr>
          <w:p w14:paraId="646E484C" w14:textId="4915FAB2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5D882BE" w14:textId="6B3F4FBC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E1CABE3" w14:textId="76E2CDAA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CFAD67D" w14:textId="75F8E206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E036E00" w14:textId="6803F657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49FC1C1" w14:textId="7B0E52AD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B19B2" w14:paraId="798186FC" w14:textId="77777777" w:rsidTr="003B095D">
        <w:tc>
          <w:tcPr>
            <w:tcW w:w="1696" w:type="dxa"/>
          </w:tcPr>
          <w:p w14:paraId="34138637" w14:textId="078584AF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C10B64F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82ED5BB" w14:textId="09D64FD8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7CA4978" w14:textId="541FE6F5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712E9A" w14:textId="5E08991B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«Участие в мероприятии успешно подтверждено»</w:t>
            </w:r>
          </w:p>
        </w:tc>
        <w:tc>
          <w:tcPr>
            <w:tcW w:w="1985" w:type="dxa"/>
          </w:tcPr>
          <w:p w14:paraId="7F1591A6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2BEF3D09" w14:textId="77777777" w:rsidTr="003B095D">
        <w:tc>
          <w:tcPr>
            <w:tcW w:w="1696" w:type="dxa"/>
          </w:tcPr>
          <w:p w14:paraId="79247126" w14:textId="283FEB51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615A589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C2D73" w14:textId="4F5EA8BC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41E83C7D" w14:textId="4A037DD1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05656B98" w14:textId="1AC9EB4E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1EDD5414" w14:textId="0229F295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7B19B2" w14:paraId="349ECA46" w14:textId="77777777" w:rsidTr="003B095D">
        <w:tc>
          <w:tcPr>
            <w:tcW w:w="1696" w:type="dxa"/>
          </w:tcPr>
          <w:p w14:paraId="14055DD6" w14:textId="37334FAD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CED8CDF" w14:textId="787F513C" w:rsidR="007B19B2" w:rsidRPr="001B3D6D" w:rsidRDefault="007B19B2" w:rsidP="007B19B2">
            <w:pPr>
              <w:pStyle w:val="a9"/>
              <w:ind w:firstLine="0"/>
            </w:pPr>
            <w:r w:rsidRPr="001B3D6D">
              <w:t>Диалоговое окно неудачного подтверждения</w:t>
            </w:r>
          </w:p>
        </w:tc>
        <w:tc>
          <w:tcPr>
            <w:tcW w:w="3402" w:type="dxa"/>
          </w:tcPr>
          <w:p w14:paraId="30420E58" w14:textId="075EB6DC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712D1CCF" w14:textId="5799D649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6AB71F0B" w14:textId="5358CB9F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 с иконкой неудачного подтверждения присутствия студента</w:t>
            </w:r>
          </w:p>
        </w:tc>
        <w:tc>
          <w:tcPr>
            <w:tcW w:w="1985" w:type="dxa"/>
          </w:tcPr>
          <w:p w14:paraId="0E2ECDEE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09F5970A" w14:textId="77777777" w:rsidTr="003B095D">
        <w:tc>
          <w:tcPr>
            <w:tcW w:w="1696" w:type="dxa"/>
          </w:tcPr>
          <w:p w14:paraId="4AC2BCB7" w14:textId="4684841A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BCE97CA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FA1FC05" w14:textId="7FAD2126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4E2B46" w14:textId="2FDDBD78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5DF0600" w14:textId="420D3E4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«Ошибка»</w:t>
            </w:r>
          </w:p>
        </w:tc>
        <w:tc>
          <w:tcPr>
            <w:tcW w:w="1985" w:type="dxa"/>
          </w:tcPr>
          <w:p w14:paraId="07F62BA9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11A6DAED" w14:textId="77777777" w:rsidTr="003B095D">
        <w:tc>
          <w:tcPr>
            <w:tcW w:w="1696" w:type="dxa"/>
          </w:tcPr>
          <w:p w14:paraId="2DB0074B" w14:textId="64CCB4A2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514859D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F56A8D0" w14:textId="54AB4457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0A96DFB3" w14:textId="4969ADC6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91088FA" w14:textId="21D72BC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«Не удалось подтвердить участие пользователя в данном мероприятии»</w:t>
            </w:r>
          </w:p>
        </w:tc>
        <w:tc>
          <w:tcPr>
            <w:tcW w:w="1985" w:type="dxa"/>
          </w:tcPr>
          <w:p w14:paraId="6A63CC70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441E7956" w14:textId="77777777" w:rsidTr="003B095D">
        <w:tc>
          <w:tcPr>
            <w:tcW w:w="1696" w:type="dxa"/>
          </w:tcPr>
          <w:p w14:paraId="492981B3" w14:textId="1C3A86DE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861946E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2882916" w14:textId="0490E2CE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2C9D04C3" w14:textId="45599D53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1ECC8987" w14:textId="19F5649A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27C4CDF8" w14:textId="76212D8D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</w:tbl>
    <w:p w14:paraId="1AB59CCD" w14:textId="77777777" w:rsidR="00E43A7C" w:rsidRDefault="00E43A7C">
      <w:r>
        <w:br w:type="page"/>
      </w:r>
    </w:p>
    <w:p w14:paraId="5CA5368F" w14:textId="77777777" w:rsidR="00E43A7C" w:rsidRDefault="00E43A7C" w:rsidP="00E43A7C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43A7C" w14:paraId="4961A7B1" w14:textId="77777777" w:rsidTr="003B095D">
        <w:tc>
          <w:tcPr>
            <w:tcW w:w="1696" w:type="dxa"/>
          </w:tcPr>
          <w:p w14:paraId="784D8DA4" w14:textId="679E265D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23FBF40" w14:textId="3932B658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98DFC6" w14:textId="698A31C5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DCDB3DA" w14:textId="75A450AB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07799508" w14:textId="3BB7A4DC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E56F77F" w14:textId="0F3C65C4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E43A7C" w14:paraId="048DC1B5" w14:textId="77777777" w:rsidTr="003B095D">
        <w:tc>
          <w:tcPr>
            <w:tcW w:w="1696" w:type="dxa"/>
          </w:tcPr>
          <w:p w14:paraId="6021B4B4" w14:textId="0C54A83A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81E3CC7" w14:textId="312371E0" w:rsidR="00E43A7C" w:rsidRPr="001B3D6D" w:rsidRDefault="00E43A7C" w:rsidP="00E43A7C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0B0E5A8A" w14:textId="606FCE1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40B4151B" w14:textId="321C9794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79A96C2" w14:textId="16D6829C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6096642B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0DBF5DF2" w14:textId="77777777" w:rsidTr="003B095D">
        <w:tc>
          <w:tcPr>
            <w:tcW w:w="1696" w:type="dxa"/>
          </w:tcPr>
          <w:p w14:paraId="4D4CE870" w14:textId="26C667AD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7DE68F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02B591" w14:textId="46BE2704" w:rsidR="00E43A7C" w:rsidRPr="001B3D6D" w:rsidRDefault="00E43A7C" w:rsidP="00E43A7C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61FC6FAA" w14:textId="07EB9874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2C54AD7E" w14:textId="74443F01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4790815B" w14:textId="7E937852" w:rsidR="00E43A7C" w:rsidRPr="001B3D6D" w:rsidRDefault="00E43A7C" w:rsidP="00E43A7C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E43A7C" w14:paraId="1E4DD004" w14:textId="77777777" w:rsidTr="003B095D">
        <w:tc>
          <w:tcPr>
            <w:tcW w:w="1696" w:type="dxa"/>
          </w:tcPr>
          <w:p w14:paraId="0183D73F" w14:textId="248430F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9E5468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D0980B" w14:textId="7931F14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изображений мероприятия</w:t>
            </w:r>
          </w:p>
        </w:tc>
        <w:tc>
          <w:tcPr>
            <w:tcW w:w="2268" w:type="dxa"/>
          </w:tcPr>
          <w:p w14:paraId="7C65B6DC" w14:textId="0C027B54" w:rsidR="00E43A7C" w:rsidRPr="001B3D6D" w:rsidRDefault="00E43A7C" w:rsidP="00E43A7C">
            <w:pPr>
              <w:pStyle w:val="a9"/>
              <w:ind w:firstLine="0"/>
            </w:pPr>
            <w:r w:rsidRPr="001B3D6D">
              <w:t>Карусель изображений</w:t>
            </w:r>
          </w:p>
        </w:tc>
        <w:tc>
          <w:tcPr>
            <w:tcW w:w="3402" w:type="dxa"/>
          </w:tcPr>
          <w:p w14:paraId="65250018" w14:textId="5641F817" w:rsidR="00E43A7C" w:rsidRPr="001B3D6D" w:rsidRDefault="00E43A7C" w:rsidP="00E43A7C">
            <w:pPr>
              <w:pStyle w:val="a9"/>
              <w:ind w:firstLine="0"/>
            </w:pPr>
            <w:r w:rsidRPr="001B3D6D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57818164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2BAD3454" w14:textId="77777777" w:rsidTr="003B095D">
        <w:tc>
          <w:tcPr>
            <w:tcW w:w="1696" w:type="dxa"/>
          </w:tcPr>
          <w:p w14:paraId="2A31F881" w14:textId="7E563FE6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A17388A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E0F181" w14:textId="3BD77B7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B9DC6DF" w14:textId="54A99B9D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EE306CC" w14:textId="09C3C622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368872E9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5943F194" w14:textId="77777777" w:rsidTr="003B095D">
        <w:tc>
          <w:tcPr>
            <w:tcW w:w="1696" w:type="dxa"/>
          </w:tcPr>
          <w:p w14:paraId="2EBD52A2" w14:textId="4DDE5D27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017DBB5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E5473D7" w14:textId="180ADDBA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28ECC4B7" w14:textId="73E8F7C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E437082" w14:textId="77FA2B58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«Название мероприятия:»</w:t>
            </w:r>
          </w:p>
        </w:tc>
        <w:tc>
          <w:tcPr>
            <w:tcW w:w="1985" w:type="dxa"/>
          </w:tcPr>
          <w:p w14:paraId="1C3FDE68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D3E1C6F" w14:textId="77777777" w:rsidTr="003B095D">
        <w:tc>
          <w:tcPr>
            <w:tcW w:w="1696" w:type="dxa"/>
          </w:tcPr>
          <w:p w14:paraId="1E97A4A4" w14:textId="66A89215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A93F44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9102E2C" w14:textId="7693FE90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CC84605" w14:textId="2699DC0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A330736" w14:textId="779A491C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62A84A7A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5340AC4" w14:textId="77777777" w:rsidTr="003B095D">
        <w:tc>
          <w:tcPr>
            <w:tcW w:w="1696" w:type="dxa"/>
          </w:tcPr>
          <w:p w14:paraId="7C3C5709" w14:textId="6BF9259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E3F5AC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5495A3" w14:textId="03DCEF6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FD52FF" w14:textId="4DDA17CA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565F719" w14:textId="673D740B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«Теги мероприятия:»</w:t>
            </w:r>
          </w:p>
        </w:tc>
        <w:tc>
          <w:tcPr>
            <w:tcW w:w="1985" w:type="dxa"/>
          </w:tcPr>
          <w:p w14:paraId="23C55AAB" w14:textId="77777777" w:rsidR="00E43A7C" w:rsidRPr="001B3D6D" w:rsidRDefault="00E43A7C" w:rsidP="00E43A7C">
            <w:pPr>
              <w:pStyle w:val="a9"/>
              <w:ind w:firstLine="0"/>
            </w:pPr>
          </w:p>
        </w:tc>
      </w:tr>
    </w:tbl>
    <w:p w14:paraId="5DE4E61E" w14:textId="77777777" w:rsidR="00C045AD" w:rsidRDefault="00C045AD" w:rsidP="00C045AD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045AD" w:rsidRPr="008003C9" w14:paraId="36B53DC2" w14:textId="77777777" w:rsidTr="003B095D">
        <w:tc>
          <w:tcPr>
            <w:tcW w:w="1696" w:type="dxa"/>
          </w:tcPr>
          <w:p w14:paraId="23040B7D" w14:textId="33CE1CD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3989C2" w14:textId="0536638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66BF07" w14:textId="129483E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7BB4A95" w14:textId="6694797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7290434" w14:textId="6905FBC3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B932312" w14:textId="259866F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045AD" w:rsidRPr="008003C9" w14:paraId="77C2EF8D" w14:textId="77777777" w:rsidTr="003B095D">
        <w:tc>
          <w:tcPr>
            <w:tcW w:w="1696" w:type="dxa"/>
          </w:tcPr>
          <w:p w14:paraId="349EA7D4" w14:textId="502301C5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5992DFB" w14:textId="196378FA" w:rsidR="00C045AD" w:rsidRPr="001B3D6D" w:rsidRDefault="00C045AD" w:rsidP="00C045AD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2085D858" w14:textId="7262313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9C9597F" w14:textId="3C0673A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C7B3973" w14:textId="5EE5D56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со списком тегов мероприятия</w:t>
            </w:r>
          </w:p>
        </w:tc>
        <w:tc>
          <w:tcPr>
            <w:tcW w:w="1985" w:type="dxa"/>
          </w:tcPr>
          <w:p w14:paraId="2E57C23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8E63B57" w14:textId="77777777" w:rsidTr="003B095D">
        <w:tc>
          <w:tcPr>
            <w:tcW w:w="1696" w:type="dxa"/>
          </w:tcPr>
          <w:p w14:paraId="0C6CF52D" w14:textId="6A07B12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B068A0D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EAF23B" w14:textId="15CB445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45BB5A5" w14:textId="3208D71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D547094" w14:textId="161AC2D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«Дата и время проведения мероприятия»</w:t>
            </w:r>
          </w:p>
        </w:tc>
        <w:tc>
          <w:tcPr>
            <w:tcW w:w="1985" w:type="dxa"/>
          </w:tcPr>
          <w:p w14:paraId="0B6FBE5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0CC3CEB6" w14:textId="77777777" w:rsidTr="003B095D">
        <w:tc>
          <w:tcPr>
            <w:tcW w:w="1696" w:type="dxa"/>
          </w:tcPr>
          <w:p w14:paraId="137F5EBC" w14:textId="442486D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8621BE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6D44874" w14:textId="32F6A5E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8EC4915" w14:textId="3B46D22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BBC7449" w14:textId="14A80A83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информацией о дате и времени проведения мероприятия</w:t>
            </w:r>
          </w:p>
        </w:tc>
        <w:tc>
          <w:tcPr>
            <w:tcW w:w="1985" w:type="dxa"/>
          </w:tcPr>
          <w:p w14:paraId="47C5DD3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4985BC95" w14:textId="77777777" w:rsidTr="003B095D">
        <w:tc>
          <w:tcPr>
            <w:tcW w:w="1696" w:type="dxa"/>
          </w:tcPr>
          <w:p w14:paraId="4EDDE625" w14:textId="485636EE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D304F7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24450" w14:textId="1EC72CB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5B3569A" w14:textId="5A0BEBE2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C0E2BDD" w14:textId="185E4E2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«Описание мероприятия:»</w:t>
            </w:r>
          </w:p>
        </w:tc>
        <w:tc>
          <w:tcPr>
            <w:tcW w:w="1985" w:type="dxa"/>
          </w:tcPr>
          <w:p w14:paraId="16B56F91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1BBA5298" w14:textId="77777777" w:rsidTr="003B095D">
        <w:tc>
          <w:tcPr>
            <w:tcW w:w="1696" w:type="dxa"/>
          </w:tcPr>
          <w:p w14:paraId="2AA06EBB" w14:textId="2E862B38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C4C42A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2A65CFF" w14:textId="6DD7BFCA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34A5F07" w14:textId="08E5891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72C78D3" w14:textId="1061393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описанием мероприятия</w:t>
            </w:r>
          </w:p>
        </w:tc>
        <w:tc>
          <w:tcPr>
            <w:tcW w:w="1985" w:type="dxa"/>
          </w:tcPr>
          <w:p w14:paraId="2023E2A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25C1765" w14:textId="77777777" w:rsidTr="003B095D">
        <w:tc>
          <w:tcPr>
            <w:tcW w:w="1696" w:type="dxa"/>
          </w:tcPr>
          <w:p w14:paraId="55FF60B7" w14:textId="6C34C641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12E41F8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6A599BE" w14:textId="1B8360E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A07CEE9" w14:textId="1A2A582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899A605" w14:textId="6125CD69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«Место проведения:»</w:t>
            </w:r>
          </w:p>
        </w:tc>
        <w:tc>
          <w:tcPr>
            <w:tcW w:w="1985" w:type="dxa"/>
          </w:tcPr>
          <w:p w14:paraId="198304CE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365646F" w14:textId="77777777" w:rsidTr="003B095D">
        <w:tc>
          <w:tcPr>
            <w:tcW w:w="1696" w:type="dxa"/>
          </w:tcPr>
          <w:p w14:paraId="31FA5F40" w14:textId="3FA68D52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D24E0C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CF4965" w14:textId="4054CAB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D3F7624" w14:textId="0FF2BD2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A423BC" w14:textId="1EB557F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местом проведения мероприятия</w:t>
            </w:r>
          </w:p>
        </w:tc>
        <w:tc>
          <w:tcPr>
            <w:tcW w:w="1985" w:type="dxa"/>
          </w:tcPr>
          <w:p w14:paraId="21FBC947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2B2B395F" w14:textId="77777777" w:rsidTr="003B095D">
        <w:tc>
          <w:tcPr>
            <w:tcW w:w="1696" w:type="dxa"/>
          </w:tcPr>
          <w:p w14:paraId="73CAE6A4" w14:textId="7388573B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9FF0622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9B1733" w14:textId="5E4A930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3D5D8FD" w14:textId="6DF810D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DF25D77" w14:textId="28CA0C9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«Регистрация доступна с:»</w:t>
            </w:r>
          </w:p>
        </w:tc>
        <w:tc>
          <w:tcPr>
            <w:tcW w:w="1985" w:type="dxa"/>
          </w:tcPr>
          <w:p w14:paraId="05F88C4E" w14:textId="77777777" w:rsidR="00C045AD" w:rsidRPr="001B3D6D" w:rsidRDefault="00C045AD" w:rsidP="00C045AD">
            <w:pPr>
              <w:pStyle w:val="a9"/>
              <w:ind w:firstLine="0"/>
            </w:pPr>
          </w:p>
        </w:tc>
      </w:tr>
    </w:tbl>
    <w:p w14:paraId="21823B1C" w14:textId="77777777" w:rsidR="00A05D41" w:rsidRDefault="00A05D41">
      <w:r>
        <w:br w:type="page"/>
      </w:r>
    </w:p>
    <w:p w14:paraId="4270B667" w14:textId="77777777" w:rsidR="00A05D41" w:rsidRDefault="00A05D41" w:rsidP="00A05D41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05D41" w:rsidRPr="008003C9" w14:paraId="0011BB8C" w14:textId="77777777" w:rsidTr="003B095D">
        <w:tc>
          <w:tcPr>
            <w:tcW w:w="1696" w:type="dxa"/>
          </w:tcPr>
          <w:p w14:paraId="533C7719" w14:textId="32AFA482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1B1E980" w14:textId="1746CFB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157B129" w14:textId="129C6E90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0C344DAF" w14:textId="164A492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D94F99B" w14:textId="3AE62C66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673890A3" w14:textId="2B4211DC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05D41" w:rsidRPr="008003C9" w14:paraId="3DE98228" w14:textId="77777777" w:rsidTr="003B095D">
        <w:tc>
          <w:tcPr>
            <w:tcW w:w="1696" w:type="dxa"/>
          </w:tcPr>
          <w:p w14:paraId="3444AB5B" w14:textId="50876779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96EA497" w14:textId="2530A663" w:rsidR="00A05D41" w:rsidRPr="001B3D6D" w:rsidRDefault="00A05D41" w:rsidP="00A05D41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34AD093A" w14:textId="08DE612B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D47BDC6" w14:textId="56425BBA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4484E9C" w14:textId="09FFD19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старта регистрации на мероприятие</w:t>
            </w:r>
          </w:p>
        </w:tc>
        <w:tc>
          <w:tcPr>
            <w:tcW w:w="1985" w:type="dxa"/>
          </w:tcPr>
          <w:p w14:paraId="14FCB647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174F45EB" w14:textId="77777777" w:rsidTr="003B095D">
        <w:tc>
          <w:tcPr>
            <w:tcW w:w="1696" w:type="dxa"/>
          </w:tcPr>
          <w:p w14:paraId="4233137F" w14:textId="75995C4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C7FB63F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7F50D4" w14:textId="0D1C1F90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14C827F" w14:textId="0AF385F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F3725CA" w14:textId="2BF88303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«Регистрация доступна до:»</w:t>
            </w:r>
          </w:p>
        </w:tc>
        <w:tc>
          <w:tcPr>
            <w:tcW w:w="1985" w:type="dxa"/>
          </w:tcPr>
          <w:p w14:paraId="01B1A68E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550CF960" w14:textId="77777777" w:rsidTr="003B095D">
        <w:tc>
          <w:tcPr>
            <w:tcW w:w="1696" w:type="dxa"/>
          </w:tcPr>
          <w:p w14:paraId="573A01EB" w14:textId="177703E4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687208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CEB78B2" w14:textId="6C21AC16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0820BB2" w14:textId="62D3AAE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8078CFE" w14:textId="1A84429D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конца регистрации на мероприятие</w:t>
            </w:r>
          </w:p>
        </w:tc>
        <w:tc>
          <w:tcPr>
            <w:tcW w:w="1985" w:type="dxa"/>
          </w:tcPr>
          <w:p w14:paraId="54B8EA9A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75F62D6B" w14:textId="77777777" w:rsidTr="003B095D">
        <w:tc>
          <w:tcPr>
            <w:tcW w:w="1696" w:type="dxa"/>
          </w:tcPr>
          <w:p w14:paraId="6DC7B323" w14:textId="5AC1CE8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13028B3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960C8E" w14:textId="490B5924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A6C7FE6" w14:textId="53679950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F736C01" w14:textId="6F41A778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«Организаторы»</w:t>
            </w:r>
          </w:p>
        </w:tc>
        <w:tc>
          <w:tcPr>
            <w:tcW w:w="1985" w:type="dxa"/>
          </w:tcPr>
          <w:p w14:paraId="4A0326D9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370A3D92" w14:textId="77777777" w:rsidTr="003B095D">
        <w:tc>
          <w:tcPr>
            <w:tcW w:w="1696" w:type="dxa"/>
          </w:tcPr>
          <w:p w14:paraId="003952DE" w14:textId="013B4B3B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22CBED4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A19CFC" w14:textId="340C7551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8107332" w14:textId="5CFD772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A20248C" w14:textId="40191B54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со списком организаторов мероприятия</w:t>
            </w:r>
          </w:p>
        </w:tc>
        <w:tc>
          <w:tcPr>
            <w:tcW w:w="1985" w:type="dxa"/>
          </w:tcPr>
          <w:p w14:paraId="7E26F176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49A1CB72" w14:textId="77777777" w:rsidTr="003B095D">
        <w:tc>
          <w:tcPr>
            <w:tcW w:w="1696" w:type="dxa"/>
          </w:tcPr>
          <w:p w14:paraId="1EE8CDB4" w14:textId="7D31F970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42826B0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36125E5" w14:textId="4493BEFB" w:rsidR="00A05D41" w:rsidRPr="001B3D6D" w:rsidRDefault="00A05D41" w:rsidP="00A05D41">
            <w:pPr>
              <w:pStyle w:val="a9"/>
              <w:ind w:firstLine="0"/>
            </w:pPr>
            <w:r w:rsidRPr="001B3D6D">
              <w:t>Переход в Экран статистики посещаемости мероприятия</w:t>
            </w:r>
          </w:p>
        </w:tc>
        <w:tc>
          <w:tcPr>
            <w:tcW w:w="2268" w:type="dxa"/>
          </w:tcPr>
          <w:p w14:paraId="70F7BAF9" w14:textId="12D414C1" w:rsidR="00A05D41" w:rsidRPr="001B3D6D" w:rsidRDefault="00A05D41" w:rsidP="00A05D41">
            <w:pPr>
              <w:pStyle w:val="a9"/>
              <w:ind w:firstLine="0"/>
            </w:pPr>
            <w:r w:rsidRPr="001B3D6D">
              <w:t>Кнопка «Статистика мероприятия»</w:t>
            </w:r>
          </w:p>
        </w:tc>
        <w:tc>
          <w:tcPr>
            <w:tcW w:w="3402" w:type="dxa"/>
          </w:tcPr>
          <w:p w14:paraId="6ACCDB2A" w14:textId="3819F6A2" w:rsidR="00A05D41" w:rsidRPr="001B3D6D" w:rsidRDefault="00A05D41" w:rsidP="00A05D41">
            <w:pPr>
              <w:pStyle w:val="a9"/>
              <w:ind w:firstLine="0"/>
            </w:pPr>
            <w:r w:rsidRPr="001B3D6D">
              <w:t>Кнопка для перехода в экран статистики мероприятия</w:t>
            </w:r>
          </w:p>
        </w:tc>
        <w:tc>
          <w:tcPr>
            <w:tcW w:w="1985" w:type="dxa"/>
          </w:tcPr>
          <w:p w14:paraId="5000CC13" w14:textId="25C672B3" w:rsidR="00A05D41" w:rsidRPr="001B3D6D" w:rsidRDefault="00A05D41" w:rsidP="00A05D41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</w:tr>
    </w:tbl>
    <w:p w14:paraId="2CF72783" w14:textId="77777777" w:rsidR="007A518A" w:rsidRDefault="007A518A">
      <w:r>
        <w:br w:type="page"/>
      </w:r>
    </w:p>
    <w:p w14:paraId="279FD4A7" w14:textId="77777777" w:rsidR="007A518A" w:rsidRDefault="007A518A" w:rsidP="007A518A">
      <w:pPr>
        <w:pStyle w:val="a9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A518A" w:rsidRPr="008003C9" w14:paraId="5BED82D1" w14:textId="77777777" w:rsidTr="003B095D">
        <w:tc>
          <w:tcPr>
            <w:tcW w:w="1696" w:type="dxa"/>
          </w:tcPr>
          <w:p w14:paraId="6549B8AF" w14:textId="530AE06F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83F0A0F" w14:textId="6350DAB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571BE4A" w14:textId="2FE46B63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79DD261" w14:textId="68F88FE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C9CC799" w14:textId="22B66492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5A23C3C" w14:textId="4A3CF6FA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A518A" w:rsidRPr="008003C9" w14:paraId="27977645" w14:textId="77777777" w:rsidTr="003B095D">
        <w:tc>
          <w:tcPr>
            <w:tcW w:w="1696" w:type="dxa"/>
          </w:tcPr>
          <w:p w14:paraId="5F06A662" w14:textId="77045B5D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1D29F2DE" w14:textId="6E7D0306" w:rsidR="007A518A" w:rsidRPr="001B3D6D" w:rsidRDefault="007A518A" w:rsidP="007A518A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  <w:tc>
          <w:tcPr>
            <w:tcW w:w="3402" w:type="dxa"/>
          </w:tcPr>
          <w:p w14:paraId="6D56EC63" w14:textId="56A3EF34" w:rsidR="007A518A" w:rsidRPr="001B3D6D" w:rsidRDefault="007A518A" w:rsidP="007A518A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3AB78594" w14:textId="61EDAE8E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Экран информации о мероприятии</w:t>
            </w:r>
          </w:p>
        </w:tc>
        <w:tc>
          <w:tcPr>
            <w:tcW w:w="3402" w:type="dxa"/>
          </w:tcPr>
          <w:p w14:paraId="2D8C6319" w14:textId="3839D129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7DC271DF" w14:textId="77777777" w:rsidR="007A518A" w:rsidRPr="001B3D6D" w:rsidRDefault="007A518A" w:rsidP="007A518A">
            <w:pPr>
              <w:pStyle w:val="a9"/>
              <w:ind w:firstLine="0"/>
            </w:pPr>
          </w:p>
        </w:tc>
      </w:tr>
      <w:tr w:rsidR="007A518A" w:rsidRPr="008003C9" w14:paraId="1D733313" w14:textId="77777777" w:rsidTr="003B095D">
        <w:tc>
          <w:tcPr>
            <w:tcW w:w="1696" w:type="dxa"/>
          </w:tcPr>
          <w:p w14:paraId="78A0EB16" w14:textId="76E980EF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067A9C5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E8D14B" w14:textId="7EAA496D" w:rsidR="007A518A" w:rsidRPr="001B3D6D" w:rsidRDefault="007A518A" w:rsidP="007A518A">
            <w:pPr>
              <w:pStyle w:val="a9"/>
              <w:ind w:firstLine="0"/>
            </w:pPr>
            <w:r w:rsidRPr="001B3D6D">
              <w:t>Переход в Экран информации о мероприятии</w:t>
            </w:r>
          </w:p>
        </w:tc>
        <w:tc>
          <w:tcPr>
            <w:tcW w:w="2268" w:type="dxa"/>
          </w:tcPr>
          <w:p w14:paraId="05B20537" w14:textId="07CB6D95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197EAFBA" w14:textId="0668109D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 в Экран информации о мероприятии</w:t>
            </w:r>
          </w:p>
        </w:tc>
        <w:tc>
          <w:tcPr>
            <w:tcW w:w="1985" w:type="dxa"/>
          </w:tcPr>
          <w:p w14:paraId="2C283482" w14:textId="7B86CEAC" w:rsidR="007A518A" w:rsidRPr="001B3D6D" w:rsidRDefault="007A518A" w:rsidP="007A518A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</w:tr>
      <w:tr w:rsidR="007A518A" w:rsidRPr="008003C9" w14:paraId="1F9A10F4" w14:textId="77777777" w:rsidTr="003B095D">
        <w:tc>
          <w:tcPr>
            <w:tcW w:w="1696" w:type="dxa"/>
          </w:tcPr>
          <w:p w14:paraId="677B1D31" w14:textId="4BDCF681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91BD0F7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B2C90B6" w14:textId="14D4D44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2268" w:type="dxa"/>
          </w:tcPr>
          <w:p w14:paraId="37B86F0F" w14:textId="3B8F5A71" w:rsidR="007A518A" w:rsidRPr="001B3D6D" w:rsidRDefault="007A518A" w:rsidP="007A518A">
            <w:pPr>
              <w:pStyle w:val="a9"/>
              <w:ind w:firstLine="0"/>
            </w:pPr>
            <w:r w:rsidRPr="001B3D6D">
              <w:t>Таблица с набором колонок</w:t>
            </w:r>
          </w:p>
        </w:tc>
        <w:tc>
          <w:tcPr>
            <w:tcW w:w="3402" w:type="dxa"/>
          </w:tcPr>
          <w:p w14:paraId="39895D3A" w14:textId="7AEDF314" w:rsidR="007A518A" w:rsidRPr="001B3D6D" w:rsidRDefault="007A518A" w:rsidP="007A518A">
            <w:pPr>
              <w:pStyle w:val="a9"/>
              <w:ind w:firstLine="0"/>
            </w:pPr>
            <w:r w:rsidRPr="001B3D6D">
              <w:t>Таблица для отображения статистики посещаемости мероприятия. Содержит набор колонок «№», «ФИО Студента», «Группа», «Роль», «Присутствие отметил», «Присутствует»</w:t>
            </w:r>
          </w:p>
        </w:tc>
        <w:tc>
          <w:tcPr>
            <w:tcW w:w="1985" w:type="dxa"/>
          </w:tcPr>
          <w:p w14:paraId="65CA5E8C" w14:textId="77777777" w:rsidR="007A518A" w:rsidRPr="001B3D6D" w:rsidRDefault="007A518A" w:rsidP="007A518A">
            <w:pPr>
              <w:pStyle w:val="a9"/>
              <w:ind w:firstLine="0"/>
            </w:pPr>
          </w:p>
        </w:tc>
      </w:tr>
    </w:tbl>
    <w:p w14:paraId="2C98505F" w14:textId="6A500754" w:rsidR="00FA78B6" w:rsidRDefault="00FA78B6" w:rsidP="00FA78B6">
      <w:pPr>
        <w:pStyle w:val="a9"/>
        <w:rPr>
          <w:highlight w:val="red"/>
        </w:rPr>
      </w:pPr>
    </w:p>
    <w:p w14:paraId="5509B430" w14:textId="77777777" w:rsidR="003C4634" w:rsidRDefault="003C4634" w:rsidP="00FA78B6">
      <w:pPr>
        <w:pStyle w:val="a9"/>
        <w:rPr>
          <w:highlight w:val="red"/>
        </w:rPr>
        <w:sectPr w:rsidR="003C4634" w:rsidSect="006856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542452D" w14:textId="6FA26EE7" w:rsidR="0007605B" w:rsidRDefault="00C33E84" w:rsidP="00C33E84">
      <w:pPr>
        <w:pStyle w:val="23"/>
      </w:pPr>
      <w:r>
        <w:lastRenderedPageBreak/>
        <w:t>1.</w:t>
      </w:r>
      <w:r w:rsidR="0006212C">
        <w:t>11</w:t>
      </w:r>
      <w:r>
        <w:t xml:space="preserve"> </w:t>
      </w:r>
      <w:r w:rsidR="0007605B">
        <w:t>Вывод по главе</w:t>
      </w:r>
    </w:p>
    <w:p w14:paraId="4F6952F5" w14:textId="45810F86" w:rsidR="00223B20" w:rsidRDefault="00223B20" w:rsidP="00945782">
      <w:pPr>
        <w:pStyle w:val="a9"/>
      </w:pPr>
      <w:r>
        <w:t>В ходе анализа предметной области были выявлены ключевые требования к разработке мобильного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</w:t>
      </w:r>
      <w:r w:rsidR="00945782">
        <w:t>й</w:t>
      </w:r>
      <w:r>
        <w:t>.</w:t>
      </w:r>
    </w:p>
    <w:p w14:paraId="033D541C" w14:textId="2C54B625" w:rsidR="008041E6" w:rsidRDefault="008041E6" w:rsidP="00945782">
      <w:pPr>
        <w:pStyle w:val="a9"/>
      </w:pPr>
      <w:r w:rsidRPr="008041E6">
        <w:t>В процессе анализа предметной области были изучены различные конкуренты,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</w:t>
      </w:r>
      <w:r>
        <w:t xml:space="preserve"> </w:t>
      </w:r>
      <w:r w:rsidRPr="008041E6">
        <w:t>Исходя из этого, решено было осуществить интеграцию разрабатываемого мобильного приложения с собственной системой, чтобы преодолеть эти ограничения и обеспечить более гибкую и эффективную организацию мероприятий</w:t>
      </w:r>
      <w:r>
        <w:t xml:space="preserve">. </w:t>
      </w:r>
      <w:r w:rsidRPr="008041E6">
        <w:t>Такой подход позволит максимально использовать преимущества собственной системы и разрабатываемого мобильного приложения, обеспечивая более удовлетворительный опыт использования и повышая конкурентоспособность решения.</w:t>
      </w:r>
    </w:p>
    <w:p w14:paraId="66D5D3E1" w14:textId="594EDE41" w:rsidR="0007605B" w:rsidRDefault="00875AE5" w:rsidP="00875AE5">
      <w:pPr>
        <w:pStyle w:val="a9"/>
      </w:pPr>
      <w:r w:rsidRPr="00875AE5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</w:t>
      </w:r>
      <w:r>
        <w:t>–</w:t>
      </w:r>
      <w:r w:rsidRPr="00875AE5">
        <w:t xml:space="preserve"> </w:t>
      </w:r>
      <w:r>
        <w:t>с</w:t>
      </w:r>
      <w:r w:rsidRPr="00875AE5">
        <w:t xml:space="preserve">тудент и </w:t>
      </w:r>
      <w:r>
        <w:t>о</w:t>
      </w:r>
      <w:r w:rsidRPr="00875AE5">
        <w:t xml:space="preserve">тветственный за мероприятия. Для </w:t>
      </w:r>
      <w:r w:rsidR="0080014F">
        <w:t>с</w:t>
      </w:r>
      <w:r w:rsidRPr="00875AE5">
        <w:t xml:space="preserve">тудента </w:t>
      </w:r>
      <w:r w:rsidR="0080014F">
        <w:t xml:space="preserve">необходимо реализовать </w:t>
      </w:r>
      <w:r w:rsidR="00B332A1">
        <w:t>функционал</w:t>
      </w:r>
      <w:r w:rsidRPr="00875AE5">
        <w:t xml:space="preserve"> по поиску и просмотру мероприятий, регистрации на мероприятия, отмене регистрации, </w:t>
      </w:r>
      <w:r w:rsidR="00B332A1">
        <w:t>авторизации в системе</w:t>
      </w:r>
      <w:r w:rsidRPr="00875AE5">
        <w:t xml:space="preserve">. Для </w:t>
      </w:r>
      <w:r w:rsidR="00A56538">
        <w:t>о</w:t>
      </w:r>
      <w:r w:rsidRPr="00875AE5">
        <w:t xml:space="preserve">тветственного за мероприятия </w:t>
      </w:r>
      <w:r w:rsidR="00A56538">
        <w:t>необходимо разработать</w:t>
      </w:r>
      <w:r w:rsidRPr="00875AE5">
        <w:t xml:space="preserve"> функции по просмотру списка зарегистрированных студентов</w:t>
      </w:r>
      <w:r w:rsidR="00936039">
        <w:t xml:space="preserve"> и </w:t>
      </w:r>
      <w:r w:rsidR="0014422A">
        <w:t>подтверждению фактического</w:t>
      </w:r>
      <w:r w:rsidR="00936039">
        <w:t xml:space="preserve"> присутствия на мероприятии</w:t>
      </w:r>
      <w:r w:rsidRPr="00875AE5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41B1489E" w14:textId="52770807" w:rsidR="0014422A" w:rsidRPr="00D70F39" w:rsidRDefault="0014422A" w:rsidP="00875AE5">
      <w:pPr>
        <w:pStyle w:val="a9"/>
      </w:pPr>
      <w:r w:rsidRPr="0014422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функциональные требования пользователей к системе. Функциональное назначение системы заключается в </w:t>
      </w:r>
      <w:r w:rsidR="00695248">
        <w:t>просмотре мероприятий, регистрации на них и последующего подтверждения присутствия</w:t>
      </w:r>
      <w:r w:rsidRPr="0014422A">
        <w:t xml:space="preserve"> через мобильное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 w:rsidR="00F60F53">
        <w:t>подтверждением присутствия и просмотра статистики по мероприятиям</w:t>
      </w:r>
      <w:r w:rsidRPr="0014422A">
        <w:t xml:space="preserve"> для ответственных за их проведение. Дополнительно</w:t>
      </w:r>
      <w:r w:rsidR="00A328E2">
        <w:t xml:space="preserve"> составлены функциональные требования для графического</w:t>
      </w:r>
      <w:r w:rsidRPr="0014422A">
        <w:t xml:space="preserve"> интерфейса. Учет этих функциональных требований </w:t>
      </w:r>
      <w:r w:rsidR="00B54AD9">
        <w:t>необходим для</w:t>
      </w:r>
      <w:r w:rsidRPr="0014422A">
        <w:t xml:space="preserve"> удовлетвор</w:t>
      </w:r>
      <w:r w:rsidR="00B54AD9">
        <w:t xml:space="preserve">ения </w:t>
      </w:r>
      <w:r w:rsidRPr="0014422A">
        <w:t>потребност</w:t>
      </w:r>
      <w:r w:rsidR="00B54AD9">
        <w:t>ей</w:t>
      </w:r>
      <w:r w:rsidRPr="0014422A">
        <w:t xml:space="preserve"> пользователей и созда</w:t>
      </w:r>
      <w:r w:rsidR="00B54AD9">
        <w:t>ния</w:t>
      </w:r>
      <w:r w:rsidRPr="0014422A">
        <w:t xml:space="preserve"> эффективно</w:t>
      </w:r>
      <w:r w:rsidR="00B54AD9">
        <w:t>го</w:t>
      </w:r>
      <w:r w:rsidRPr="0014422A">
        <w:t xml:space="preserve"> приложени</w:t>
      </w:r>
      <w:r w:rsidR="00B54AD9">
        <w:t>я</w:t>
      </w:r>
      <w:r w:rsidRPr="0014422A">
        <w:t>.</w:t>
      </w:r>
    </w:p>
    <w:sectPr w:rsidR="0014422A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F71A50DE"/>
    <w:lvl w:ilvl="0" w:tplc="4C6EA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C9426D44"/>
    <w:lvl w:ilvl="0" w:tplc="28A4A2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5CAE8D4"/>
    <w:lvl w:ilvl="0" w:tplc="D6E0D0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25662272"/>
    <w:lvl w:ilvl="0" w:tplc="959C0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E3A48CA2"/>
    <w:lvl w:ilvl="0" w:tplc="75D86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5E3157"/>
    <w:multiLevelType w:val="hybridMultilevel"/>
    <w:tmpl w:val="B9B25434"/>
    <w:lvl w:ilvl="0" w:tplc="EE5CC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706F2FC9"/>
    <w:multiLevelType w:val="hybridMultilevel"/>
    <w:tmpl w:val="D97053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C18B8"/>
    <w:multiLevelType w:val="hybridMultilevel"/>
    <w:tmpl w:val="A3403DF2"/>
    <w:lvl w:ilvl="0" w:tplc="0A4A3E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AA7BC2"/>
    <w:multiLevelType w:val="hybridMultilevel"/>
    <w:tmpl w:val="E0A26146"/>
    <w:lvl w:ilvl="0" w:tplc="EDECF46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8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2"/>
  </w:num>
  <w:num w:numId="10">
    <w:abstractNumId w:val="32"/>
  </w:num>
  <w:num w:numId="11">
    <w:abstractNumId w:val="1"/>
  </w:num>
  <w:num w:numId="12">
    <w:abstractNumId w:val="24"/>
  </w:num>
  <w:num w:numId="13">
    <w:abstractNumId w:val="0"/>
  </w:num>
  <w:num w:numId="14">
    <w:abstractNumId w:val="27"/>
  </w:num>
  <w:num w:numId="15">
    <w:abstractNumId w:val="3"/>
  </w:num>
  <w:num w:numId="16">
    <w:abstractNumId w:val="16"/>
  </w:num>
  <w:num w:numId="17">
    <w:abstractNumId w:val="22"/>
  </w:num>
  <w:num w:numId="18">
    <w:abstractNumId w:val="5"/>
  </w:num>
  <w:num w:numId="19">
    <w:abstractNumId w:val="26"/>
  </w:num>
  <w:num w:numId="20">
    <w:abstractNumId w:val="6"/>
  </w:num>
  <w:num w:numId="21">
    <w:abstractNumId w:val="23"/>
  </w:num>
  <w:num w:numId="22">
    <w:abstractNumId w:val="19"/>
  </w:num>
  <w:num w:numId="23">
    <w:abstractNumId w:val="10"/>
  </w:num>
  <w:num w:numId="24">
    <w:abstractNumId w:val="29"/>
  </w:num>
  <w:num w:numId="25">
    <w:abstractNumId w:val="25"/>
  </w:num>
  <w:num w:numId="26">
    <w:abstractNumId w:val="31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1"/>
  </w:num>
  <w:num w:numId="32">
    <w:abstractNumId w:val="3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3D1E"/>
    <w:rsid w:val="000370B2"/>
    <w:rsid w:val="000378C3"/>
    <w:rsid w:val="00037C57"/>
    <w:rsid w:val="00040503"/>
    <w:rsid w:val="00041565"/>
    <w:rsid w:val="00045017"/>
    <w:rsid w:val="0005416B"/>
    <w:rsid w:val="000605C0"/>
    <w:rsid w:val="0006212C"/>
    <w:rsid w:val="00062F8D"/>
    <w:rsid w:val="000631FA"/>
    <w:rsid w:val="00073599"/>
    <w:rsid w:val="00073660"/>
    <w:rsid w:val="00073F5F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278B"/>
    <w:rsid w:val="000D3652"/>
    <w:rsid w:val="000D5158"/>
    <w:rsid w:val="000E0217"/>
    <w:rsid w:val="000E3060"/>
    <w:rsid w:val="000E4691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6415F"/>
    <w:rsid w:val="001647EB"/>
    <w:rsid w:val="001654C2"/>
    <w:rsid w:val="00170CEF"/>
    <w:rsid w:val="00171A19"/>
    <w:rsid w:val="00173532"/>
    <w:rsid w:val="0017619D"/>
    <w:rsid w:val="001818CA"/>
    <w:rsid w:val="00182C5D"/>
    <w:rsid w:val="00182FAD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72AF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6957"/>
    <w:rsid w:val="002A07F9"/>
    <w:rsid w:val="002A08BB"/>
    <w:rsid w:val="002B2F5D"/>
    <w:rsid w:val="002B5DB1"/>
    <w:rsid w:val="002C4548"/>
    <w:rsid w:val="002C513A"/>
    <w:rsid w:val="002C5392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643BD"/>
    <w:rsid w:val="0036591A"/>
    <w:rsid w:val="003667DF"/>
    <w:rsid w:val="00370B15"/>
    <w:rsid w:val="003736E6"/>
    <w:rsid w:val="003747D8"/>
    <w:rsid w:val="003761F9"/>
    <w:rsid w:val="0037782C"/>
    <w:rsid w:val="00381176"/>
    <w:rsid w:val="00383B52"/>
    <w:rsid w:val="003A538B"/>
    <w:rsid w:val="003B095D"/>
    <w:rsid w:val="003B0F9B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3C6"/>
    <w:rsid w:val="00432008"/>
    <w:rsid w:val="004373C2"/>
    <w:rsid w:val="00437DD5"/>
    <w:rsid w:val="004413ED"/>
    <w:rsid w:val="00442647"/>
    <w:rsid w:val="00443173"/>
    <w:rsid w:val="00443996"/>
    <w:rsid w:val="00443FDE"/>
    <w:rsid w:val="00453A55"/>
    <w:rsid w:val="0045445F"/>
    <w:rsid w:val="00457711"/>
    <w:rsid w:val="00464025"/>
    <w:rsid w:val="004640A8"/>
    <w:rsid w:val="00464EE5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2262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1908"/>
    <w:rsid w:val="005769CE"/>
    <w:rsid w:val="00576B27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995"/>
    <w:rsid w:val="00602ACA"/>
    <w:rsid w:val="00603948"/>
    <w:rsid w:val="00603DD9"/>
    <w:rsid w:val="00612D03"/>
    <w:rsid w:val="00621089"/>
    <w:rsid w:val="00622132"/>
    <w:rsid w:val="00623A32"/>
    <w:rsid w:val="006249CC"/>
    <w:rsid w:val="00624D1F"/>
    <w:rsid w:val="00624D21"/>
    <w:rsid w:val="00625508"/>
    <w:rsid w:val="00626843"/>
    <w:rsid w:val="00626FC8"/>
    <w:rsid w:val="00626FD1"/>
    <w:rsid w:val="00633628"/>
    <w:rsid w:val="00633C90"/>
    <w:rsid w:val="00636133"/>
    <w:rsid w:val="00636594"/>
    <w:rsid w:val="0063780B"/>
    <w:rsid w:val="00640017"/>
    <w:rsid w:val="00643719"/>
    <w:rsid w:val="006537B6"/>
    <w:rsid w:val="0065731D"/>
    <w:rsid w:val="00657B04"/>
    <w:rsid w:val="00662C8C"/>
    <w:rsid w:val="006668CF"/>
    <w:rsid w:val="00673085"/>
    <w:rsid w:val="00673609"/>
    <w:rsid w:val="0067502D"/>
    <w:rsid w:val="00675200"/>
    <w:rsid w:val="00675F66"/>
    <w:rsid w:val="006767B0"/>
    <w:rsid w:val="00680163"/>
    <w:rsid w:val="006809B4"/>
    <w:rsid w:val="00681085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70A3"/>
    <w:rsid w:val="006E06F1"/>
    <w:rsid w:val="006E073C"/>
    <w:rsid w:val="006E0893"/>
    <w:rsid w:val="006E3BE3"/>
    <w:rsid w:val="006E4D95"/>
    <w:rsid w:val="006E6357"/>
    <w:rsid w:val="006E63FA"/>
    <w:rsid w:val="006E67F7"/>
    <w:rsid w:val="006F0507"/>
    <w:rsid w:val="006F0BFE"/>
    <w:rsid w:val="006F3AA3"/>
    <w:rsid w:val="00702685"/>
    <w:rsid w:val="00704331"/>
    <w:rsid w:val="00713604"/>
    <w:rsid w:val="00716ED9"/>
    <w:rsid w:val="00717D48"/>
    <w:rsid w:val="00722A9C"/>
    <w:rsid w:val="007233DF"/>
    <w:rsid w:val="0072540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7306C"/>
    <w:rsid w:val="007866C3"/>
    <w:rsid w:val="00790A32"/>
    <w:rsid w:val="007922C3"/>
    <w:rsid w:val="007951E0"/>
    <w:rsid w:val="0079774B"/>
    <w:rsid w:val="007A16C6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32D"/>
    <w:rsid w:val="007C5278"/>
    <w:rsid w:val="007C5D0E"/>
    <w:rsid w:val="007C6992"/>
    <w:rsid w:val="007D6EBE"/>
    <w:rsid w:val="007E1338"/>
    <w:rsid w:val="007F256A"/>
    <w:rsid w:val="007F58E3"/>
    <w:rsid w:val="0080014F"/>
    <w:rsid w:val="008003C9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E97"/>
    <w:rsid w:val="008F5ED3"/>
    <w:rsid w:val="00900916"/>
    <w:rsid w:val="009028EE"/>
    <w:rsid w:val="00902D87"/>
    <w:rsid w:val="009034EA"/>
    <w:rsid w:val="00903DBB"/>
    <w:rsid w:val="00910D6E"/>
    <w:rsid w:val="00915FEA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51236"/>
    <w:rsid w:val="0095160E"/>
    <w:rsid w:val="009527E7"/>
    <w:rsid w:val="00955A64"/>
    <w:rsid w:val="009645B5"/>
    <w:rsid w:val="009645EC"/>
    <w:rsid w:val="009756FC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72CB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28E2"/>
    <w:rsid w:val="00A331F1"/>
    <w:rsid w:val="00A35660"/>
    <w:rsid w:val="00A35679"/>
    <w:rsid w:val="00A40907"/>
    <w:rsid w:val="00A46C23"/>
    <w:rsid w:val="00A46DFB"/>
    <w:rsid w:val="00A50D9E"/>
    <w:rsid w:val="00A51501"/>
    <w:rsid w:val="00A523EB"/>
    <w:rsid w:val="00A532CC"/>
    <w:rsid w:val="00A53CF3"/>
    <w:rsid w:val="00A56538"/>
    <w:rsid w:val="00A61F9F"/>
    <w:rsid w:val="00A63586"/>
    <w:rsid w:val="00A74F9D"/>
    <w:rsid w:val="00A822EE"/>
    <w:rsid w:val="00A8237A"/>
    <w:rsid w:val="00A85585"/>
    <w:rsid w:val="00A87173"/>
    <w:rsid w:val="00A87FAA"/>
    <w:rsid w:val="00A93569"/>
    <w:rsid w:val="00A940B5"/>
    <w:rsid w:val="00A955D3"/>
    <w:rsid w:val="00AA792C"/>
    <w:rsid w:val="00AB7C8E"/>
    <w:rsid w:val="00AB7DF2"/>
    <w:rsid w:val="00AC059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6E59"/>
    <w:rsid w:val="00AE7C88"/>
    <w:rsid w:val="00AF2AF7"/>
    <w:rsid w:val="00AF631C"/>
    <w:rsid w:val="00AF7987"/>
    <w:rsid w:val="00B0103C"/>
    <w:rsid w:val="00B03825"/>
    <w:rsid w:val="00B058E9"/>
    <w:rsid w:val="00B072AF"/>
    <w:rsid w:val="00B129A7"/>
    <w:rsid w:val="00B13481"/>
    <w:rsid w:val="00B158F3"/>
    <w:rsid w:val="00B16091"/>
    <w:rsid w:val="00B16969"/>
    <w:rsid w:val="00B1748E"/>
    <w:rsid w:val="00B20A4D"/>
    <w:rsid w:val="00B26421"/>
    <w:rsid w:val="00B332A1"/>
    <w:rsid w:val="00B34D26"/>
    <w:rsid w:val="00B40823"/>
    <w:rsid w:val="00B408F4"/>
    <w:rsid w:val="00B4309D"/>
    <w:rsid w:val="00B4434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72335"/>
    <w:rsid w:val="00B74CE9"/>
    <w:rsid w:val="00B74D93"/>
    <w:rsid w:val="00B77F43"/>
    <w:rsid w:val="00B80B65"/>
    <w:rsid w:val="00B84465"/>
    <w:rsid w:val="00B848C6"/>
    <w:rsid w:val="00B90C1A"/>
    <w:rsid w:val="00B92070"/>
    <w:rsid w:val="00B93F11"/>
    <w:rsid w:val="00B940EF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474F"/>
    <w:rsid w:val="00BE49AD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5723D"/>
    <w:rsid w:val="00C577A6"/>
    <w:rsid w:val="00C60AB3"/>
    <w:rsid w:val="00C6293A"/>
    <w:rsid w:val="00C70BC0"/>
    <w:rsid w:val="00C71034"/>
    <w:rsid w:val="00C73C9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428B"/>
    <w:rsid w:val="00D55EAD"/>
    <w:rsid w:val="00D632FE"/>
    <w:rsid w:val="00D66793"/>
    <w:rsid w:val="00D67434"/>
    <w:rsid w:val="00D70F39"/>
    <w:rsid w:val="00D736FD"/>
    <w:rsid w:val="00D76135"/>
    <w:rsid w:val="00D91066"/>
    <w:rsid w:val="00D912F3"/>
    <w:rsid w:val="00D91FCB"/>
    <w:rsid w:val="00D930EF"/>
    <w:rsid w:val="00D95470"/>
    <w:rsid w:val="00DA0317"/>
    <w:rsid w:val="00DA0ECA"/>
    <w:rsid w:val="00DA201E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E05DE"/>
    <w:rsid w:val="00DE622D"/>
    <w:rsid w:val="00DE68CC"/>
    <w:rsid w:val="00DE7BDB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4DC0"/>
    <w:rsid w:val="00E62CA1"/>
    <w:rsid w:val="00E6691D"/>
    <w:rsid w:val="00E72579"/>
    <w:rsid w:val="00E73E57"/>
    <w:rsid w:val="00E74442"/>
    <w:rsid w:val="00E80F50"/>
    <w:rsid w:val="00E80F58"/>
    <w:rsid w:val="00E80F65"/>
    <w:rsid w:val="00E8294F"/>
    <w:rsid w:val="00E840D5"/>
    <w:rsid w:val="00E953DC"/>
    <w:rsid w:val="00E96541"/>
    <w:rsid w:val="00E96D9E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23488"/>
    <w:rsid w:val="00F23C7D"/>
    <w:rsid w:val="00F23D6F"/>
    <w:rsid w:val="00F25EBE"/>
    <w:rsid w:val="00F26186"/>
    <w:rsid w:val="00F27A40"/>
    <w:rsid w:val="00F34225"/>
    <w:rsid w:val="00F35B27"/>
    <w:rsid w:val="00F36659"/>
    <w:rsid w:val="00F42071"/>
    <w:rsid w:val="00F43336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6059"/>
    <w:rsid w:val="00FA77EE"/>
    <w:rsid w:val="00FA78B6"/>
    <w:rsid w:val="00FC0364"/>
    <w:rsid w:val="00FC2AE7"/>
    <w:rsid w:val="00FC403B"/>
    <w:rsid w:val="00FC4F4F"/>
    <w:rsid w:val="00FC4F93"/>
    <w:rsid w:val="00FD0340"/>
    <w:rsid w:val="00FD15A3"/>
    <w:rsid w:val="00FD1764"/>
    <w:rsid w:val="00FD27F5"/>
    <w:rsid w:val="00FD57F5"/>
    <w:rsid w:val="00FD7AC8"/>
    <w:rsid w:val="00FE1309"/>
    <w:rsid w:val="00FE2D85"/>
    <w:rsid w:val="00FE3B33"/>
    <w:rsid w:val="00FF1DA0"/>
    <w:rsid w:val="00FF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1835</TotalTime>
  <Pages>43</Pages>
  <Words>8473</Words>
  <Characters>48302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900</cp:revision>
  <dcterms:created xsi:type="dcterms:W3CDTF">2022-11-09T10:25:00Z</dcterms:created>
  <dcterms:modified xsi:type="dcterms:W3CDTF">2023-05-13T09:50:00Z</dcterms:modified>
</cp:coreProperties>
</file>